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767F60" w14:textId="77777777" w:rsidR="00AB1CA0" w:rsidRPr="00AB1CA0" w:rsidRDefault="00AB1CA0" w:rsidP="00AB1CA0">
      <w:pPr>
        <w:jc w:val="center"/>
        <w:rPr>
          <w:b/>
          <w:rtl/>
        </w:rPr>
      </w:pPr>
      <w:r w:rsidRPr="00AB1CA0">
        <w:rPr>
          <w:rFonts w:hint="cs"/>
          <w:b/>
          <w:rtl/>
        </w:rPr>
        <w:t>بسم الله الرحمن الرحيم</w:t>
      </w:r>
    </w:p>
    <w:p w14:paraId="098DB29B" w14:textId="77777777" w:rsidR="00B00759" w:rsidRPr="00417C78" w:rsidRDefault="00871727" w:rsidP="00B00759">
      <w:pPr>
        <w:ind w:firstLine="0"/>
        <w:rPr>
          <w:color w:val="1F3864" w:themeColor="accent1" w:themeShade="80"/>
          <w:sz w:val="72"/>
          <w:szCs w:val="72"/>
          <w:rtl/>
          <w:lang w:bidi="ar-SA"/>
        </w:rPr>
      </w:pPr>
      <w:r w:rsidRPr="00417C78">
        <w:rPr>
          <w:rFonts w:hint="cs"/>
          <w:color w:val="1F3864" w:themeColor="accent1" w:themeShade="80"/>
          <w:sz w:val="72"/>
          <w:szCs w:val="72"/>
          <w:rtl/>
          <w:lang w:bidi="ar-SA"/>
        </w:rPr>
        <w:t xml:space="preserve">د: </w:t>
      </w:r>
      <w:r w:rsidR="00B00759" w:rsidRPr="00417C78">
        <w:rPr>
          <w:rFonts w:hint="eastAsia"/>
          <w:color w:val="1F3864" w:themeColor="accent1" w:themeShade="80"/>
          <w:sz w:val="72"/>
          <w:szCs w:val="72"/>
          <w:rtl/>
          <w:lang w:bidi="ar-SA"/>
        </w:rPr>
        <w:t>باب</w:t>
      </w:r>
      <w:r w:rsidR="00B00759" w:rsidRPr="00417C78">
        <w:rPr>
          <w:color w:val="1F3864" w:themeColor="accent1" w:themeShade="80"/>
          <w:sz w:val="72"/>
          <w:szCs w:val="72"/>
          <w:rtl/>
          <w:lang w:bidi="ar-SA"/>
        </w:rPr>
        <w:t xml:space="preserve"> </w:t>
      </w:r>
      <w:r w:rsidR="00B00759" w:rsidRPr="00417C78">
        <w:rPr>
          <w:rFonts w:hint="eastAsia"/>
          <w:color w:val="1F3864" w:themeColor="accent1" w:themeShade="80"/>
          <w:sz w:val="72"/>
          <w:szCs w:val="72"/>
          <w:rtl/>
          <w:lang w:bidi="ar-SA"/>
        </w:rPr>
        <w:t>السلم</w:t>
      </w:r>
      <w:r w:rsidR="00B00759" w:rsidRPr="00417C78">
        <w:rPr>
          <w:color w:val="1F3864" w:themeColor="accent1" w:themeShade="80"/>
          <w:sz w:val="72"/>
          <w:szCs w:val="72"/>
          <w:rtl/>
          <w:lang w:bidi="ar-SA"/>
        </w:rPr>
        <w:t xml:space="preserve"> </w:t>
      </w:r>
    </w:p>
    <w:p w14:paraId="36FAE992" w14:textId="52DF6499" w:rsidR="000B7824" w:rsidRPr="00417C78" w:rsidRDefault="00B00759" w:rsidP="000B7824">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ينعقد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بكل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w:t>
      </w:r>
      <w:r w:rsidRPr="00417C78">
        <w:rPr>
          <w:color w:val="1F3864" w:themeColor="accent1" w:themeShade="80"/>
          <w:sz w:val="72"/>
          <w:szCs w:val="72"/>
          <w:rtl/>
          <w:lang w:bidi="ar-SA"/>
        </w:rPr>
        <w:t xml:space="preserve"> </w:t>
      </w:r>
      <w:r w:rsidR="00964A8B" w:rsidRPr="00417C78">
        <w:rPr>
          <w:rFonts w:hint="cs"/>
          <w:color w:val="1F3864" w:themeColor="accent1" w:themeShade="80"/>
          <w:sz w:val="72"/>
          <w:szCs w:val="72"/>
          <w:rtl/>
          <w:lang w:bidi="ar-SA"/>
        </w:rPr>
        <w:t>يدل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عليه</w:t>
      </w:r>
      <w:r w:rsidR="00964A8B"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وبلفظ</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البيع</w:t>
      </w:r>
      <w:r w:rsidR="000B7824" w:rsidRPr="00417C78">
        <w:rPr>
          <w:rFonts w:hint="cs"/>
          <w:color w:val="1F3864" w:themeColor="accent1" w:themeShade="80"/>
          <w:sz w:val="72"/>
          <w:szCs w:val="72"/>
          <w:rtl/>
          <w:lang w:bidi="ar-SA"/>
        </w:rPr>
        <w:t>.</w:t>
      </w:r>
    </w:p>
    <w:p w14:paraId="79553208" w14:textId="5F232443" w:rsidR="000B7824" w:rsidRPr="00417C78" w:rsidRDefault="00B00759" w:rsidP="000B7824">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وشروطه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سبعة</w:t>
      </w:r>
      <w:r w:rsidR="000B7824" w:rsidRPr="00417C78">
        <w:rPr>
          <w:rFonts w:hint="cs"/>
          <w:color w:val="1F3864" w:themeColor="accent1" w:themeShade="80"/>
          <w:sz w:val="72"/>
          <w:szCs w:val="72"/>
          <w:rtl/>
          <w:lang w:bidi="ar-SA"/>
        </w:rPr>
        <w:t>:</w:t>
      </w:r>
    </w:p>
    <w:p w14:paraId="0909B19E" w14:textId="53EFA841" w:rsidR="00C47749" w:rsidRPr="00417C78" w:rsidRDefault="00B00759" w:rsidP="00932FB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أحدها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انضباط</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صفات</w:t>
      </w:r>
      <w:r w:rsidRPr="00417C78">
        <w:rPr>
          <w:color w:val="1F3864" w:themeColor="accent1" w:themeShade="80"/>
          <w:sz w:val="72"/>
          <w:szCs w:val="72"/>
          <w:rtl/>
          <w:lang w:bidi="ar-SA"/>
        </w:rPr>
        <w:t xml:space="preserve"> </w:t>
      </w:r>
      <w:r w:rsidR="000B7824" w:rsidRPr="00417C78">
        <w:rPr>
          <w:rFonts w:hint="cs"/>
          <w:color w:val="1F3864" w:themeColor="accent1" w:themeShade="80"/>
          <w:sz w:val="72"/>
          <w:szCs w:val="72"/>
          <w:rtl/>
          <w:lang w:bidi="ar-SA"/>
        </w:rPr>
        <w:t>المُسْلَم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كالمكيل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والموزون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والمذروع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والمعدود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الحيوان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ولو</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آدمي</w:t>
      </w:r>
      <w:r w:rsidR="00006F8F" w:rsidRPr="00417C78">
        <w:rPr>
          <w:rFonts w:hint="cs"/>
          <w:color w:val="1F3864" w:themeColor="accent1" w:themeShade="80"/>
          <w:sz w:val="72"/>
          <w:szCs w:val="72"/>
          <w:rtl/>
          <w:lang w:bidi="ar-SA"/>
        </w:rPr>
        <w:t>ًّا</w:t>
      </w:r>
      <w:r w:rsidR="00C47749" w:rsidRPr="00417C78">
        <w:rPr>
          <w:rFonts w:hint="cs"/>
          <w:color w:val="1F3864" w:themeColor="accent1" w:themeShade="80"/>
          <w:sz w:val="72"/>
          <w:szCs w:val="72"/>
          <w:rtl/>
          <w:lang w:bidi="ar-SA"/>
        </w:rPr>
        <w:t>.</w:t>
      </w:r>
    </w:p>
    <w:p w14:paraId="6E4612AE" w14:textId="5013216D" w:rsidR="00FE5DEB" w:rsidRPr="00417C78" w:rsidRDefault="00B00759" w:rsidP="00932FB2">
      <w:pPr>
        <w:ind w:firstLine="0"/>
        <w:rPr>
          <w:color w:val="1F3864" w:themeColor="accent1" w:themeShade="80"/>
          <w:sz w:val="72"/>
          <w:szCs w:val="72"/>
          <w:rtl/>
          <w:lang w:bidi="ar-SA"/>
        </w:rPr>
      </w:pPr>
      <w:r w:rsidRPr="00417C78">
        <w:rPr>
          <w:color w:val="1F3864" w:themeColor="accent1" w:themeShade="80"/>
          <w:sz w:val="72"/>
          <w:szCs w:val="72"/>
          <w:rtl/>
          <w:lang w:bidi="ar-SA"/>
        </w:rPr>
        <w:lastRenderedPageBreak/>
        <w:t xml:space="preserve"> </w:t>
      </w:r>
      <w:r w:rsidRPr="00417C78">
        <w:rPr>
          <w:rFonts w:hint="eastAsia"/>
          <w:color w:val="1F3864" w:themeColor="accent1" w:themeShade="80"/>
          <w:sz w:val="72"/>
          <w:szCs w:val="72"/>
          <w:rtl/>
          <w:lang w:bidi="ar-SA"/>
        </w:rPr>
        <w:t>فلا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المعدود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الفواكه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ينضبط</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كالبقول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والجلود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والرؤوس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والأكارع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والبيض</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والأواني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المختلفة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رؤوس</w:t>
      </w:r>
      <w:r w:rsidR="00C47749"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وأوساط</w:t>
      </w:r>
      <w:r w:rsidR="00C47749"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كالقماقم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ونحوها</w:t>
      </w:r>
      <w:r w:rsidRPr="00417C78">
        <w:rPr>
          <w:color w:val="1F3864" w:themeColor="accent1" w:themeShade="80"/>
          <w:sz w:val="72"/>
          <w:szCs w:val="72"/>
          <w:rtl/>
          <w:lang w:bidi="ar-SA"/>
        </w:rPr>
        <w:t>.</w:t>
      </w:r>
    </w:p>
    <w:p w14:paraId="2D77E06D" w14:textId="1CEB9077" w:rsidR="00A95B9B" w:rsidRPr="00417C78" w:rsidRDefault="00D45621" w:rsidP="00D45621">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الثاني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ذكر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جنسه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ونوعه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بالصفات</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التي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يختلف</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بها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الثمن</w:t>
      </w:r>
      <w:r w:rsidR="00A95B9B" w:rsidRPr="00417C78">
        <w:rPr>
          <w:rFonts w:hint="cs"/>
          <w:color w:val="1F3864" w:themeColor="accent1" w:themeShade="80"/>
          <w:sz w:val="72"/>
          <w:szCs w:val="72"/>
          <w:rtl/>
          <w:lang w:bidi="ar-SA"/>
        </w:rPr>
        <w:t>.</w:t>
      </w:r>
    </w:p>
    <w:p w14:paraId="3ED1099D" w14:textId="4EBA9EFE" w:rsidR="00D45621" w:rsidRPr="00417C78" w:rsidRDefault="00D45621" w:rsidP="00D45621">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ويجوز</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يأخذ</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دون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w:t>
      </w:r>
      <w:r w:rsidRPr="00417C78">
        <w:rPr>
          <w:color w:val="1F3864" w:themeColor="accent1" w:themeShade="80"/>
          <w:sz w:val="72"/>
          <w:szCs w:val="72"/>
          <w:rtl/>
          <w:lang w:bidi="ar-SA"/>
        </w:rPr>
        <w:t xml:space="preserve"> </w:t>
      </w:r>
      <w:r w:rsidR="00636017" w:rsidRPr="00417C78">
        <w:rPr>
          <w:rFonts w:hint="cs"/>
          <w:color w:val="1F3864" w:themeColor="accent1" w:themeShade="80"/>
          <w:sz w:val="72"/>
          <w:szCs w:val="72"/>
          <w:rtl/>
          <w:lang w:bidi="ar-SA"/>
        </w:rPr>
        <w:t>وُصِفَ</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له</w:t>
      </w:r>
      <w:r w:rsidR="00636017"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غير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نوعه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جنسه</w:t>
      </w:r>
      <w:r w:rsidRPr="00417C78">
        <w:rPr>
          <w:color w:val="1F3864" w:themeColor="accent1" w:themeShade="80"/>
          <w:sz w:val="72"/>
          <w:szCs w:val="72"/>
          <w:rtl/>
          <w:lang w:bidi="ar-SA"/>
        </w:rPr>
        <w:t xml:space="preserve">. </w:t>
      </w:r>
    </w:p>
    <w:p w14:paraId="746A91B7" w14:textId="3B5A091F" w:rsidR="00D45621" w:rsidRPr="00417C78" w:rsidRDefault="00D45621" w:rsidP="00D45621">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lastRenderedPageBreak/>
        <w:t>الثالث</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معرفة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قدره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بمعياره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الشرعي</w:t>
      </w:r>
      <w:r w:rsidR="00636017"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مكيل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وزن</w:t>
      </w:r>
      <w:r w:rsidR="00636017" w:rsidRPr="00417C78">
        <w:rPr>
          <w:rFonts w:hint="cs"/>
          <w:color w:val="1F3864" w:themeColor="accent1" w:themeShade="80"/>
          <w:sz w:val="72"/>
          <w:szCs w:val="72"/>
          <w:rtl/>
          <w:lang w:bidi="ar-SA"/>
        </w:rPr>
        <w:t>ًا</w:t>
      </w:r>
      <w:r w:rsidR="00EC0609"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موزون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كيل</w:t>
      </w:r>
      <w:r w:rsidR="00636017"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p>
    <w:p w14:paraId="376516D6" w14:textId="56586F82" w:rsidR="00D45621" w:rsidRPr="00417C78" w:rsidRDefault="00D45621" w:rsidP="00D45621">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الرابع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يكون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الذمة</w:t>
      </w:r>
      <w:r w:rsidR="00EC0609" w:rsidRPr="00417C78">
        <w:rPr>
          <w:rFonts w:hint="cs"/>
          <w:color w:val="1F3864" w:themeColor="accent1" w:themeShade="80"/>
          <w:sz w:val="72"/>
          <w:szCs w:val="72"/>
          <w:rtl/>
          <w:lang w:bidi="ar-SA"/>
        </w:rPr>
        <w:t xml:space="preserve"> إلى</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أجل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معلوم</w:t>
      </w:r>
      <w:r w:rsidR="00EC0609"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وقع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العادة</w:t>
      </w:r>
      <w:r w:rsidR="00EC0609"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كشهر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w:t>
      </w:r>
      <w:r w:rsidR="00EC0609" w:rsidRPr="00417C78">
        <w:rPr>
          <w:rFonts w:hint="cs"/>
          <w:color w:val="1F3864" w:themeColor="accent1" w:themeShade="80"/>
          <w:sz w:val="72"/>
          <w:szCs w:val="72"/>
          <w:rtl/>
          <w:lang w:bidi="ar-SA"/>
        </w:rPr>
        <w:t>.</w:t>
      </w:r>
    </w:p>
    <w:p w14:paraId="3C29E53C" w14:textId="20DA1222" w:rsidR="00D45621" w:rsidRPr="00417C78" w:rsidRDefault="00D45621" w:rsidP="00D45621">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الخامس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يكون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يوجد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غالب</w:t>
      </w:r>
      <w:r w:rsidR="00CD0480"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عند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حلول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الأجل</w:t>
      </w:r>
      <w:r w:rsidRPr="00417C78">
        <w:rPr>
          <w:color w:val="1F3864" w:themeColor="accent1" w:themeShade="80"/>
          <w:sz w:val="72"/>
          <w:szCs w:val="72"/>
          <w:rtl/>
          <w:lang w:bidi="ar-SA"/>
        </w:rPr>
        <w:t xml:space="preserve">. </w:t>
      </w:r>
    </w:p>
    <w:p w14:paraId="2E4C124E" w14:textId="3B2D52B7" w:rsidR="00D45621" w:rsidRPr="00417C78" w:rsidRDefault="00D45621" w:rsidP="00D45621">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السادس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معرفة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قدر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رأس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السلم</w:t>
      </w:r>
      <w:r w:rsidR="00CD0480"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وانضباطه</w:t>
      </w:r>
      <w:r w:rsidR="00CD0480"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تكفي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مشاهدته</w:t>
      </w:r>
      <w:r w:rsidR="00BB6D84"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ينضبط</w:t>
      </w:r>
      <w:r w:rsidRPr="00417C78">
        <w:rPr>
          <w:color w:val="1F3864" w:themeColor="accent1" w:themeShade="80"/>
          <w:sz w:val="72"/>
          <w:szCs w:val="72"/>
          <w:rtl/>
          <w:lang w:bidi="ar-SA"/>
        </w:rPr>
        <w:t xml:space="preserve">. </w:t>
      </w:r>
    </w:p>
    <w:p w14:paraId="034DA129" w14:textId="77777777" w:rsidR="00855787" w:rsidRPr="00417C78" w:rsidRDefault="00D45621" w:rsidP="00D45621">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السابع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يقبضه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قبل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التفرق</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مجلس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العقد</w:t>
      </w:r>
      <w:r w:rsidR="00855787" w:rsidRPr="00417C78">
        <w:rPr>
          <w:rFonts w:hint="cs"/>
          <w:color w:val="1F3864" w:themeColor="accent1" w:themeShade="80"/>
          <w:sz w:val="72"/>
          <w:szCs w:val="72"/>
          <w:rtl/>
          <w:lang w:bidi="ar-SA"/>
        </w:rPr>
        <w:t>.</w:t>
      </w:r>
    </w:p>
    <w:p w14:paraId="3766F634" w14:textId="29BCD790" w:rsidR="00D45621" w:rsidRPr="00417C78" w:rsidRDefault="00D45621" w:rsidP="00D45621">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lastRenderedPageBreak/>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w:t>
      </w:r>
      <w:r w:rsidR="00750CB0"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شترط</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ذكر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مكان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الوفاء</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لأنه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يجب</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مكان</w:t>
      </w:r>
      <w:r w:rsidR="008B74D1"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العقد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يعقد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بب</w:t>
      </w:r>
      <w:r w:rsidR="008B74D1" w:rsidRPr="00417C78">
        <w:rPr>
          <w:rFonts w:hint="cs"/>
          <w:color w:val="1F3864" w:themeColor="accent1" w:themeShade="80"/>
          <w:sz w:val="72"/>
          <w:szCs w:val="72"/>
          <w:rtl/>
          <w:lang w:bidi="ar-SA"/>
        </w:rPr>
        <w:t>َرِّيَّة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00750CB0"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شترط</w:t>
      </w:r>
      <w:r w:rsidRPr="00417C78">
        <w:rPr>
          <w:color w:val="1F3864" w:themeColor="accent1" w:themeShade="80"/>
          <w:sz w:val="72"/>
          <w:szCs w:val="72"/>
          <w:rtl/>
          <w:lang w:bidi="ar-SA"/>
        </w:rPr>
        <w:t xml:space="preserve">. </w:t>
      </w:r>
    </w:p>
    <w:p w14:paraId="5B07D992" w14:textId="4AA0F295" w:rsidR="008B69DB" w:rsidRPr="00417C78" w:rsidRDefault="00D45621" w:rsidP="00932FB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أخذ</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رهن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أو</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كفيل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بم</w:t>
      </w:r>
      <w:r w:rsidR="00D91942"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س</w:t>
      </w:r>
      <w:r w:rsidR="00D91942"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ل</w:t>
      </w:r>
      <w:r w:rsidR="00D91942"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م</w:t>
      </w:r>
      <w:r w:rsidR="00D91942"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فيه</w:t>
      </w:r>
      <w:r w:rsidR="008B69DB" w:rsidRPr="00417C78">
        <w:rPr>
          <w:rFonts w:hint="cs"/>
          <w:color w:val="1F3864" w:themeColor="accent1" w:themeShade="80"/>
          <w:sz w:val="72"/>
          <w:szCs w:val="72"/>
          <w:rtl/>
          <w:lang w:bidi="ar-SA"/>
        </w:rPr>
        <w:t>.</w:t>
      </w:r>
    </w:p>
    <w:p w14:paraId="4047B9A0" w14:textId="410924E4" w:rsidR="00D45621" w:rsidRPr="00417C78" w:rsidRDefault="00D45621" w:rsidP="00932FB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وإن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تعذ</w:t>
      </w:r>
      <w:r w:rsidR="00FE6EDC"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حصوله</w:t>
      </w:r>
      <w:r w:rsidRPr="00417C78">
        <w:rPr>
          <w:color w:val="1F3864" w:themeColor="accent1" w:themeShade="80"/>
          <w:sz w:val="72"/>
          <w:szCs w:val="72"/>
          <w:rtl/>
          <w:lang w:bidi="ar-SA"/>
        </w:rPr>
        <w:t xml:space="preserve"> </w:t>
      </w:r>
      <w:r w:rsidR="00FE6EDC" w:rsidRPr="00417C78">
        <w:rPr>
          <w:rFonts w:hint="cs"/>
          <w:color w:val="1F3864" w:themeColor="accent1" w:themeShade="80"/>
          <w:sz w:val="72"/>
          <w:szCs w:val="72"/>
          <w:rtl/>
          <w:lang w:bidi="ar-SA"/>
        </w:rPr>
        <w:t>خُيِّر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رب</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بين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صبر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أو</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فسخ</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ويرجع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برأس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ماله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أو</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بدله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إن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تعذ</w:t>
      </w:r>
      <w:r w:rsidR="00AE2223"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ر</w:t>
      </w:r>
      <w:r w:rsidRPr="00417C78">
        <w:rPr>
          <w:color w:val="1F3864" w:themeColor="accent1" w:themeShade="80"/>
          <w:sz w:val="72"/>
          <w:szCs w:val="72"/>
          <w:rtl/>
          <w:lang w:bidi="ar-SA"/>
        </w:rPr>
        <w:t>.</w:t>
      </w:r>
    </w:p>
    <w:p w14:paraId="3EC90847" w14:textId="6EB58B53" w:rsidR="00B00759" w:rsidRPr="00417C78" w:rsidRDefault="00D45621" w:rsidP="00932FB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ومن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أراد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قضاء</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دين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عن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غيره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فأبى</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ربه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يلزم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بقبوله</w:t>
      </w:r>
      <w:r w:rsidRPr="00417C78">
        <w:rPr>
          <w:rFonts w:hint="cs"/>
          <w:color w:val="1F3864" w:themeColor="accent1" w:themeShade="80"/>
          <w:sz w:val="72"/>
          <w:szCs w:val="72"/>
          <w:rtl/>
          <w:lang w:bidi="ar-SA"/>
        </w:rPr>
        <w:t>.</w:t>
      </w:r>
    </w:p>
    <w:p w14:paraId="3D7FA558" w14:textId="77777777" w:rsidR="00F775B5" w:rsidRPr="00417C78" w:rsidRDefault="00F775B5" w:rsidP="00932FB2">
      <w:pPr>
        <w:ind w:firstLine="0"/>
        <w:rPr>
          <w:color w:val="1F3864" w:themeColor="accent1" w:themeShade="80"/>
          <w:sz w:val="72"/>
          <w:szCs w:val="72"/>
          <w:rtl/>
          <w:lang w:bidi="ar-SA"/>
        </w:rPr>
      </w:pPr>
    </w:p>
    <w:p w14:paraId="6FB08382" w14:textId="77777777" w:rsidR="00F775B5" w:rsidRPr="00417C78" w:rsidRDefault="00F775B5" w:rsidP="00932FB2">
      <w:pPr>
        <w:ind w:firstLine="0"/>
        <w:rPr>
          <w:color w:val="1F3864" w:themeColor="accent1" w:themeShade="80"/>
          <w:sz w:val="72"/>
          <w:szCs w:val="72"/>
          <w:rtl/>
          <w:lang w:bidi="ar-SA"/>
        </w:rPr>
      </w:pPr>
    </w:p>
    <w:p w14:paraId="58D21E95" w14:textId="77777777" w:rsidR="00FE61B7" w:rsidRPr="00417C78" w:rsidRDefault="00FE61B7">
      <w:pPr>
        <w:autoSpaceDE/>
        <w:autoSpaceDN/>
        <w:adjustRightInd/>
        <w:spacing w:before="0" w:after="160" w:line="259" w:lineRule="auto"/>
        <w:ind w:firstLine="0"/>
        <w:jc w:val="left"/>
        <w:rPr>
          <w:color w:val="1F3864" w:themeColor="accent1" w:themeShade="80"/>
          <w:sz w:val="72"/>
          <w:szCs w:val="72"/>
          <w:rtl/>
          <w:lang w:bidi="ar-SA"/>
        </w:rPr>
      </w:pPr>
      <w:r w:rsidRPr="00417C78">
        <w:rPr>
          <w:color w:val="1F3864" w:themeColor="accent1" w:themeShade="80"/>
          <w:sz w:val="72"/>
          <w:szCs w:val="72"/>
          <w:rtl/>
          <w:lang w:bidi="ar-SA"/>
        </w:rPr>
        <w:lastRenderedPageBreak/>
        <w:br w:type="page"/>
      </w:r>
    </w:p>
    <w:p w14:paraId="08264FF4" w14:textId="48B4BD61" w:rsidR="00F775B5" w:rsidRPr="00417C78" w:rsidRDefault="00F775B5" w:rsidP="00FE61B7">
      <w:pPr>
        <w:ind w:firstLine="0"/>
        <w:jc w:val="center"/>
        <w:rPr>
          <w:color w:val="1F3864" w:themeColor="accent1" w:themeShade="80"/>
          <w:sz w:val="72"/>
          <w:szCs w:val="72"/>
          <w:rtl/>
          <w:lang w:bidi="ar-SA"/>
        </w:rPr>
      </w:pPr>
      <w:r w:rsidRPr="00417C78">
        <w:rPr>
          <w:rFonts w:hint="eastAsia"/>
          <w:color w:val="1F3864" w:themeColor="accent1" w:themeShade="80"/>
          <w:sz w:val="72"/>
          <w:szCs w:val="72"/>
          <w:rtl/>
          <w:lang w:bidi="ar-SA"/>
        </w:rPr>
        <w:lastRenderedPageBreak/>
        <w:t>باب</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السلم</w:t>
      </w:r>
    </w:p>
    <w:p w14:paraId="35B085ED" w14:textId="44E68A6A" w:rsidR="00627F78" w:rsidRDefault="004329AE" w:rsidP="00932FB2">
      <w:pPr>
        <w:ind w:firstLine="0"/>
        <w:rPr>
          <w:color w:val="000000" w:themeColor="text1"/>
          <w:rtl/>
          <w:lang w:bidi="ar-SA"/>
        </w:rPr>
      </w:pPr>
      <w:r>
        <w:rPr>
          <w:rFonts w:hint="cs"/>
          <w:color w:val="000000" w:themeColor="text1"/>
          <w:rtl/>
          <w:lang w:bidi="ar-SA"/>
        </w:rPr>
        <w:t>"</w:t>
      </w:r>
      <w:r w:rsidR="0033071D" w:rsidRPr="0033071D">
        <w:rPr>
          <w:rFonts w:hint="eastAsia"/>
          <w:color w:val="000000" w:themeColor="text1"/>
          <w:rtl/>
          <w:lang w:bidi="ar-SA"/>
        </w:rPr>
        <w:t>السلم</w:t>
      </w:r>
      <w:r w:rsidR="0033071D" w:rsidRPr="0033071D">
        <w:rPr>
          <w:color w:val="000000" w:themeColor="text1"/>
          <w:rtl/>
          <w:lang w:bidi="ar-SA"/>
        </w:rPr>
        <w:t xml:space="preserve"> </w:t>
      </w:r>
      <w:r w:rsidR="0033071D" w:rsidRPr="0033071D">
        <w:rPr>
          <w:rFonts w:hint="eastAsia"/>
          <w:color w:val="000000" w:themeColor="text1"/>
          <w:rtl/>
          <w:lang w:bidi="ar-SA"/>
        </w:rPr>
        <w:t>لغة</w:t>
      </w:r>
      <w:r w:rsidR="000E086A">
        <w:rPr>
          <w:rFonts w:hint="cs"/>
          <w:color w:val="000000" w:themeColor="text1"/>
          <w:rtl/>
          <w:lang w:bidi="ar-SA"/>
        </w:rPr>
        <w:t>ُ</w:t>
      </w:r>
      <w:r w:rsidR="0033071D" w:rsidRPr="0033071D">
        <w:rPr>
          <w:color w:val="000000" w:themeColor="text1"/>
          <w:rtl/>
          <w:lang w:bidi="ar-SA"/>
        </w:rPr>
        <w:t xml:space="preserve"> </w:t>
      </w:r>
      <w:r w:rsidR="0033071D" w:rsidRPr="0033071D">
        <w:rPr>
          <w:rFonts w:hint="eastAsia"/>
          <w:color w:val="000000" w:themeColor="text1"/>
          <w:rtl/>
          <w:lang w:bidi="ar-SA"/>
        </w:rPr>
        <w:t>أهل</w:t>
      </w:r>
      <w:r w:rsidR="0033071D" w:rsidRPr="0033071D">
        <w:rPr>
          <w:color w:val="000000" w:themeColor="text1"/>
          <w:rtl/>
          <w:lang w:bidi="ar-SA"/>
        </w:rPr>
        <w:t xml:space="preserve"> </w:t>
      </w:r>
      <w:r w:rsidR="0033071D" w:rsidRPr="0033071D">
        <w:rPr>
          <w:rFonts w:hint="eastAsia"/>
          <w:color w:val="000000" w:themeColor="text1"/>
          <w:rtl/>
          <w:lang w:bidi="ar-SA"/>
        </w:rPr>
        <w:t>الحجاز،</w:t>
      </w:r>
      <w:r w:rsidR="0033071D" w:rsidRPr="0033071D">
        <w:rPr>
          <w:color w:val="000000" w:themeColor="text1"/>
          <w:rtl/>
          <w:lang w:bidi="ar-SA"/>
        </w:rPr>
        <w:t xml:space="preserve"> </w:t>
      </w:r>
      <w:r w:rsidR="0033071D" w:rsidRPr="0033071D">
        <w:rPr>
          <w:rFonts w:hint="eastAsia"/>
          <w:color w:val="000000" w:themeColor="text1"/>
          <w:rtl/>
          <w:lang w:bidi="ar-SA"/>
        </w:rPr>
        <w:t>والسلف</w:t>
      </w:r>
      <w:r w:rsidR="0033071D" w:rsidRPr="0033071D">
        <w:rPr>
          <w:color w:val="000000" w:themeColor="text1"/>
          <w:rtl/>
          <w:lang w:bidi="ar-SA"/>
        </w:rPr>
        <w:t xml:space="preserve"> </w:t>
      </w:r>
      <w:r w:rsidR="0033071D" w:rsidRPr="0033071D">
        <w:rPr>
          <w:rFonts w:hint="eastAsia"/>
          <w:color w:val="000000" w:themeColor="text1"/>
          <w:rtl/>
          <w:lang w:bidi="ar-SA"/>
        </w:rPr>
        <w:t>لغة</w:t>
      </w:r>
      <w:r w:rsidR="000E086A">
        <w:rPr>
          <w:rFonts w:hint="cs"/>
          <w:color w:val="000000" w:themeColor="text1"/>
          <w:rtl/>
          <w:lang w:bidi="ar-SA"/>
        </w:rPr>
        <w:t>ُ</w:t>
      </w:r>
      <w:r w:rsidR="0033071D" w:rsidRPr="0033071D">
        <w:rPr>
          <w:color w:val="000000" w:themeColor="text1"/>
          <w:rtl/>
          <w:lang w:bidi="ar-SA"/>
        </w:rPr>
        <w:t xml:space="preserve"> </w:t>
      </w:r>
      <w:r w:rsidR="0033071D" w:rsidRPr="0033071D">
        <w:rPr>
          <w:rFonts w:hint="eastAsia"/>
          <w:color w:val="000000" w:themeColor="text1"/>
          <w:rtl/>
          <w:lang w:bidi="ar-SA"/>
        </w:rPr>
        <w:t>أهل</w:t>
      </w:r>
      <w:r w:rsidR="0033071D" w:rsidRPr="0033071D">
        <w:rPr>
          <w:color w:val="000000" w:themeColor="text1"/>
          <w:rtl/>
          <w:lang w:bidi="ar-SA"/>
        </w:rPr>
        <w:t xml:space="preserve"> </w:t>
      </w:r>
      <w:r w:rsidR="0033071D" w:rsidRPr="0033071D">
        <w:rPr>
          <w:rFonts w:hint="eastAsia"/>
          <w:color w:val="000000" w:themeColor="text1"/>
          <w:rtl/>
          <w:lang w:bidi="ar-SA"/>
        </w:rPr>
        <w:t>العراق</w:t>
      </w:r>
      <w:r w:rsidR="0033071D" w:rsidRPr="0033071D">
        <w:rPr>
          <w:color w:val="000000" w:themeColor="text1"/>
          <w:rtl/>
          <w:lang w:bidi="ar-SA"/>
        </w:rPr>
        <w:t xml:space="preserve">. </w:t>
      </w:r>
      <w:r w:rsidR="0033071D" w:rsidRPr="0033071D">
        <w:rPr>
          <w:rFonts w:hint="eastAsia"/>
          <w:color w:val="000000" w:themeColor="text1"/>
          <w:rtl/>
          <w:lang w:bidi="ar-SA"/>
        </w:rPr>
        <w:t>وهما</w:t>
      </w:r>
      <w:r w:rsidR="0033071D" w:rsidRPr="0033071D">
        <w:rPr>
          <w:color w:val="000000" w:themeColor="text1"/>
          <w:rtl/>
          <w:lang w:bidi="ar-SA"/>
        </w:rPr>
        <w:t xml:space="preserve"> </w:t>
      </w:r>
      <w:r w:rsidR="0033071D" w:rsidRPr="0033071D">
        <w:rPr>
          <w:rFonts w:hint="eastAsia"/>
          <w:color w:val="000000" w:themeColor="text1"/>
          <w:rtl/>
          <w:lang w:bidi="ar-SA"/>
        </w:rPr>
        <w:t>في</w:t>
      </w:r>
      <w:r w:rsidR="0033071D" w:rsidRPr="0033071D">
        <w:rPr>
          <w:color w:val="000000" w:themeColor="text1"/>
          <w:rtl/>
          <w:lang w:bidi="ar-SA"/>
        </w:rPr>
        <w:t xml:space="preserve"> </w:t>
      </w:r>
      <w:r w:rsidR="0033071D" w:rsidRPr="0033071D">
        <w:rPr>
          <w:rFonts w:hint="eastAsia"/>
          <w:color w:val="000000" w:themeColor="text1"/>
          <w:rtl/>
          <w:lang w:bidi="ar-SA"/>
        </w:rPr>
        <w:t>اللغة</w:t>
      </w:r>
      <w:r w:rsidR="0033071D" w:rsidRPr="0033071D">
        <w:rPr>
          <w:color w:val="000000" w:themeColor="text1"/>
          <w:rtl/>
          <w:lang w:bidi="ar-SA"/>
        </w:rPr>
        <w:t xml:space="preserve"> </w:t>
      </w:r>
      <w:r w:rsidR="0033071D" w:rsidRPr="0033071D">
        <w:rPr>
          <w:rFonts w:hint="eastAsia"/>
          <w:color w:val="000000" w:themeColor="text1"/>
          <w:rtl/>
          <w:lang w:bidi="ar-SA"/>
        </w:rPr>
        <w:t>شيء</w:t>
      </w:r>
      <w:r w:rsidR="0033071D" w:rsidRPr="0033071D">
        <w:rPr>
          <w:color w:val="000000" w:themeColor="text1"/>
          <w:rtl/>
          <w:lang w:bidi="ar-SA"/>
        </w:rPr>
        <w:t xml:space="preserve"> </w:t>
      </w:r>
      <w:r w:rsidR="0033071D" w:rsidRPr="0033071D">
        <w:rPr>
          <w:rFonts w:hint="eastAsia"/>
          <w:color w:val="000000" w:themeColor="text1"/>
          <w:rtl/>
          <w:lang w:bidi="ar-SA"/>
        </w:rPr>
        <w:t>واحد</w:t>
      </w:r>
      <w:r w:rsidR="0033071D" w:rsidRPr="0033071D">
        <w:rPr>
          <w:color w:val="000000" w:themeColor="text1"/>
          <w:rtl/>
          <w:lang w:bidi="ar-SA"/>
        </w:rPr>
        <w:t xml:space="preserve">. </w:t>
      </w:r>
      <w:r w:rsidR="0033071D" w:rsidRPr="0033071D">
        <w:rPr>
          <w:rFonts w:hint="eastAsia"/>
          <w:color w:val="000000" w:themeColor="text1"/>
          <w:rtl/>
          <w:lang w:bidi="ar-SA"/>
        </w:rPr>
        <w:t>وسمي</w:t>
      </w:r>
      <w:r w:rsidR="0033071D" w:rsidRPr="0033071D">
        <w:rPr>
          <w:color w:val="000000" w:themeColor="text1"/>
          <w:rtl/>
          <w:lang w:bidi="ar-SA"/>
        </w:rPr>
        <w:t xml:space="preserve"> </w:t>
      </w:r>
      <w:r w:rsidR="0033071D" w:rsidRPr="0033071D">
        <w:rPr>
          <w:rFonts w:hint="eastAsia"/>
          <w:color w:val="000000" w:themeColor="text1"/>
          <w:rtl/>
          <w:lang w:bidi="ar-SA"/>
        </w:rPr>
        <w:t>سلم</w:t>
      </w:r>
      <w:r w:rsidR="0033071D">
        <w:rPr>
          <w:rFonts w:hint="cs"/>
          <w:color w:val="000000" w:themeColor="text1"/>
          <w:rtl/>
          <w:lang w:bidi="ar-SA"/>
        </w:rPr>
        <w:t>ًا</w:t>
      </w:r>
      <w:r w:rsidR="0033071D" w:rsidRPr="0033071D">
        <w:rPr>
          <w:rFonts w:hint="eastAsia"/>
          <w:color w:val="000000" w:themeColor="text1"/>
          <w:rtl/>
          <w:lang w:bidi="ar-SA"/>
        </w:rPr>
        <w:t>،</w:t>
      </w:r>
      <w:r w:rsidR="0033071D" w:rsidRPr="0033071D">
        <w:rPr>
          <w:color w:val="000000" w:themeColor="text1"/>
          <w:rtl/>
          <w:lang w:bidi="ar-SA"/>
        </w:rPr>
        <w:t xml:space="preserve"> </w:t>
      </w:r>
      <w:r w:rsidR="0033071D" w:rsidRPr="0033071D">
        <w:rPr>
          <w:rFonts w:hint="eastAsia"/>
          <w:color w:val="000000" w:themeColor="text1"/>
          <w:rtl/>
          <w:lang w:bidi="ar-SA"/>
        </w:rPr>
        <w:t>لتسليم</w:t>
      </w:r>
      <w:r w:rsidR="0033071D" w:rsidRPr="0033071D">
        <w:rPr>
          <w:color w:val="000000" w:themeColor="text1"/>
          <w:rtl/>
          <w:lang w:bidi="ar-SA"/>
        </w:rPr>
        <w:t xml:space="preserve"> </w:t>
      </w:r>
      <w:r w:rsidR="0033071D" w:rsidRPr="0033071D">
        <w:rPr>
          <w:rFonts w:hint="eastAsia"/>
          <w:color w:val="000000" w:themeColor="text1"/>
          <w:rtl/>
          <w:lang w:bidi="ar-SA"/>
        </w:rPr>
        <w:t>رأس</w:t>
      </w:r>
      <w:r w:rsidR="0033071D" w:rsidRPr="0033071D">
        <w:rPr>
          <w:color w:val="000000" w:themeColor="text1"/>
          <w:rtl/>
          <w:lang w:bidi="ar-SA"/>
        </w:rPr>
        <w:t xml:space="preserve"> </w:t>
      </w:r>
      <w:r w:rsidR="0033071D" w:rsidRPr="0033071D">
        <w:rPr>
          <w:rFonts w:hint="eastAsia"/>
          <w:color w:val="000000" w:themeColor="text1"/>
          <w:rtl/>
          <w:lang w:bidi="ar-SA"/>
        </w:rPr>
        <w:t>المال</w:t>
      </w:r>
      <w:r w:rsidR="0033071D" w:rsidRPr="0033071D">
        <w:rPr>
          <w:color w:val="000000" w:themeColor="text1"/>
          <w:rtl/>
          <w:lang w:bidi="ar-SA"/>
        </w:rPr>
        <w:t xml:space="preserve"> </w:t>
      </w:r>
      <w:r w:rsidR="0033071D" w:rsidRPr="0033071D">
        <w:rPr>
          <w:rFonts w:hint="eastAsia"/>
          <w:color w:val="000000" w:themeColor="text1"/>
          <w:rtl/>
          <w:lang w:bidi="ar-SA"/>
        </w:rPr>
        <w:t>في</w:t>
      </w:r>
      <w:r w:rsidR="0033071D" w:rsidRPr="0033071D">
        <w:rPr>
          <w:color w:val="000000" w:themeColor="text1"/>
          <w:rtl/>
          <w:lang w:bidi="ar-SA"/>
        </w:rPr>
        <w:t xml:space="preserve"> </w:t>
      </w:r>
      <w:r w:rsidR="0033071D" w:rsidRPr="0033071D">
        <w:rPr>
          <w:rFonts w:hint="eastAsia"/>
          <w:color w:val="000000" w:themeColor="text1"/>
          <w:rtl/>
          <w:lang w:bidi="ar-SA"/>
        </w:rPr>
        <w:t>المجلس،</w:t>
      </w:r>
      <w:r w:rsidR="0033071D" w:rsidRPr="0033071D">
        <w:rPr>
          <w:color w:val="000000" w:themeColor="text1"/>
          <w:rtl/>
          <w:lang w:bidi="ar-SA"/>
        </w:rPr>
        <w:t xml:space="preserve"> </w:t>
      </w:r>
      <w:r w:rsidR="0033071D" w:rsidRPr="0033071D">
        <w:rPr>
          <w:rFonts w:hint="eastAsia"/>
          <w:color w:val="000000" w:themeColor="text1"/>
          <w:rtl/>
          <w:lang w:bidi="ar-SA"/>
        </w:rPr>
        <w:t>وسلف</w:t>
      </w:r>
      <w:r w:rsidR="00627F78">
        <w:rPr>
          <w:rFonts w:hint="cs"/>
          <w:color w:val="000000" w:themeColor="text1"/>
          <w:rtl/>
          <w:lang w:bidi="ar-SA"/>
        </w:rPr>
        <w:t>ًا</w:t>
      </w:r>
      <w:r w:rsidR="0033071D" w:rsidRPr="0033071D">
        <w:rPr>
          <w:rFonts w:hint="eastAsia"/>
          <w:color w:val="000000" w:themeColor="text1"/>
          <w:rtl/>
          <w:lang w:bidi="ar-SA"/>
        </w:rPr>
        <w:t>،</w:t>
      </w:r>
      <w:r w:rsidR="0033071D" w:rsidRPr="0033071D">
        <w:rPr>
          <w:color w:val="000000" w:themeColor="text1"/>
          <w:rtl/>
          <w:lang w:bidi="ar-SA"/>
        </w:rPr>
        <w:t xml:space="preserve"> </w:t>
      </w:r>
      <w:r w:rsidR="0033071D" w:rsidRPr="0033071D">
        <w:rPr>
          <w:rFonts w:hint="eastAsia"/>
          <w:color w:val="000000" w:themeColor="text1"/>
          <w:rtl/>
          <w:lang w:bidi="ar-SA"/>
        </w:rPr>
        <w:t>لتقديمه</w:t>
      </w:r>
      <w:r w:rsidR="00627F78">
        <w:rPr>
          <w:rFonts w:hint="cs"/>
          <w:color w:val="000000" w:themeColor="text1"/>
          <w:rtl/>
          <w:lang w:bidi="ar-SA"/>
        </w:rPr>
        <w:t>.</w:t>
      </w:r>
    </w:p>
    <w:p w14:paraId="6C799B1D" w14:textId="769FBFD5" w:rsidR="00627F78" w:rsidRDefault="0033071D" w:rsidP="00932FB2">
      <w:pPr>
        <w:ind w:firstLine="0"/>
        <w:rPr>
          <w:color w:val="000000" w:themeColor="text1"/>
          <w:rtl/>
          <w:lang w:bidi="ar-SA"/>
        </w:rPr>
      </w:pPr>
      <w:r w:rsidRPr="0033071D">
        <w:rPr>
          <w:color w:val="000000" w:themeColor="text1"/>
          <w:rtl/>
          <w:lang w:bidi="ar-SA"/>
        </w:rPr>
        <w:t xml:space="preserve"> </w:t>
      </w:r>
      <w:r w:rsidRPr="0033071D">
        <w:rPr>
          <w:rFonts w:hint="eastAsia"/>
          <w:color w:val="000000" w:themeColor="text1"/>
          <w:rtl/>
          <w:lang w:bidi="ar-SA"/>
        </w:rPr>
        <w:t>وهو</w:t>
      </w:r>
      <w:r w:rsidRPr="0033071D">
        <w:rPr>
          <w:color w:val="000000" w:themeColor="text1"/>
          <w:rtl/>
          <w:lang w:bidi="ar-SA"/>
        </w:rPr>
        <w:t xml:space="preserve">: </w:t>
      </w:r>
      <w:r w:rsidRPr="0033071D">
        <w:rPr>
          <w:rFonts w:hint="eastAsia"/>
          <w:color w:val="000000" w:themeColor="text1"/>
          <w:rtl/>
          <w:lang w:bidi="ar-SA"/>
        </w:rPr>
        <w:t>عقد</w:t>
      </w:r>
      <w:r w:rsidRPr="0033071D">
        <w:rPr>
          <w:color w:val="000000" w:themeColor="text1"/>
          <w:rtl/>
          <w:lang w:bidi="ar-SA"/>
        </w:rPr>
        <w:t xml:space="preserve"> </w:t>
      </w:r>
      <w:r w:rsidRPr="0033071D">
        <w:rPr>
          <w:rFonts w:hint="eastAsia"/>
          <w:color w:val="000000" w:themeColor="text1"/>
          <w:rtl/>
          <w:lang w:bidi="ar-SA"/>
        </w:rPr>
        <w:t>على</w:t>
      </w:r>
      <w:r w:rsidRPr="0033071D">
        <w:rPr>
          <w:color w:val="000000" w:themeColor="text1"/>
          <w:rtl/>
          <w:lang w:bidi="ar-SA"/>
        </w:rPr>
        <w:t xml:space="preserve"> </w:t>
      </w:r>
      <w:r w:rsidRPr="0033071D">
        <w:rPr>
          <w:rFonts w:hint="eastAsia"/>
          <w:color w:val="000000" w:themeColor="text1"/>
          <w:rtl/>
          <w:lang w:bidi="ar-SA"/>
        </w:rPr>
        <w:t>شيء</w:t>
      </w:r>
      <w:r w:rsidRPr="0033071D">
        <w:rPr>
          <w:color w:val="000000" w:themeColor="text1"/>
          <w:rtl/>
          <w:lang w:bidi="ar-SA"/>
        </w:rPr>
        <w:t xml:space="preserve"> </w:t>
      </w:r>
      <w:r w:rsidRPr="0033071D">
        <w:rPr>
          <w:rFonts w:hint="eastAsia"/>
          <w:color w:val="000000" w:themeColor="text1"/>
          <w:rtl/>
          <w:lang w:bidi="ar-SA"/>
        </w:rPr>
        <w:t>يصح</w:t>
      </w:r>
      <w:r w:rsidRPr="0033071D">
        <w:rPr>
          <w:color w:val="000000" w:themeColor="text1"/>
          <w:rtl/>
          <w:lang w:bidi="ar-SA"/>
        </w:rPr>
        <w:t xml:space="preserve"> </w:t>
      </w:r>
      <w:r w:rsidRPr="0033071D">
        <w:rPr>
          <w:rFonts w:hint="eastAsia"/>
          <w:color w:val="000000" w:themeColor="text1"/>
          <w:rtl/>
          <w:lang w:bidi="ar-SA"/>
        </w:rPr>
        <w:t>بيعه،</w:t>
      </w:r>
      <w:r w:rsidRPr="0033071D">
        <w:rPr>
          <w:color w:val="000000" w:themeColor="text1"/>
          <w:rtl/>
          <w:lang w:bidi="ar-SA"/>
        </w:rPr>
        <w:t xml:space="preserve"> </w:t>
      </w:r>
      <w:r w:rsidRPr="0033071D">
        <w:rPr>
          <w:rFonts w:hint="eastAsia"/>
          <w:color w:val="000000" w:themeColor="text1"/>
          <w:rtl/>
          <w:lang w:bidi="ar-SA"/>
        </w:rPr>
        <w:t>موصوف</w:t>
      </w:r>
      <w:r w:rsidRPr="0033071D">
        <w:rPr>
          <w:color w:val="000000" w:themeColor="text1"/>
          <w:rtl/>
          <w:lang w:bidi="ar-SA"/>
        </w:rPr>
        <w:t xml:space="preserve"> </w:t>
      </w:r>
      <w:r w:rsidRPr="0033071D">
        <w:rPr>
          <w:rFonts w:hint="eastAsia"/>
          <w:color w:val="000000" w:themeColor="text1"/>
          <w:rtl/>
          <w:lang w:bidi="ar-SA"/>
        </w:rPr>
        <w:t>في</w:t>
      </w:r>
      <w:r w:rsidRPr="0033071D">
        <w:rPr>
          <w:color w:val="000000" w:themeColor="text1"/>
          <w:rtl/>
          <w:lang w:bidi="ar-SA"/>
        </w:rPr>
        <w:t xml:space="preserve"> </w:t>
      </w:r>
      <w:r w:rsidRPr="0033071D">
        <w:rPr>
          <w:rFonts w:hint="eastAsia"/>
          <w:color w:val="000000" w:themeColor="text1"/>
          <w:rtl/>
          <w:lang w:bidi="ar-SA"/>
        </w:rPr>
        <w:t>الذمة</w:t>
      </w:r>
      <w:r w:rsidR="00524B82">
        <w:rPr>
          <w:rStyle w:val="FootnoteReference"/>
          <w:color w:val="000000" w:themeColor="text1"/>
          <w:rtl/>
          <w:lang w:bidi="ar-SA"/>
        </w:rPr>
        <w:footnoteReference w:id="1"/>
      </w:r>
      <w:r w:rsidRPr="0033071D">
        <w:rPr>
          <w:rFonts w:hint="eastAsia"/>
          <w:color w:val="000000" w:themeColor="text1"/>
          <w:rtl/>
          <w:lang w:bidi="ar-SA"/>
        </w:rPr>
        <w:t>،</w:t>
      </w:r>
      <w:r w:rsidRPr="0033071D">
        <w:rPr>
          <w:color w:val="000000" w:themeColor="text1"/>
          <w:rtl/>
          <w:lang w:bidi="ar-SA"/>
        </w:rPr>
        <w:t xml:space="preserve"> </w:t>
      </w:r>
      <w:r w:rsidRPr="0033071D">
        <w:rPr>
          <w:rFonts w:hint="eastAsia"/>
          <w:color w:val="000000" w:themeColor="text1"/>
          <w:rtl/>
          <w:lang w:bidi="ar-SA"/>
        </w:rPr>
        <w:t>مؤجل،</w:t>
      </w:r>
      <w:r w:rsidRPr="0033071D">
        <w:rPr>
          <w:color w:val="000000" w:themeColor="text1"/>
          <w:rtl/>
          <w:lang w:bidi="ar-SA"/>
        </w:rPr>
        <w:t xml:space="preserve"> </w:t>
      </w:r>
      <w:r w:rsidRPr="0033071D">
        <w:rPr>
          <w:rFonts w:hint="eastAsia"/>
          <w:color w:val="000000" w:themeColor="text1"/>
          <w:rtl/>
          <w:lang w:bidi="ar-SA"/>
        </w:rPr>
        <w:t>بثمن</w:t>
      </w:r>
      <w:r w:rsidRPr="0033071D">
        <w:rPr>
          <w:color w:val="000000" w:themeColor="text1"/>
          <w:rtl/>
          <w:lang w:bidi="ar-SA"/>
        </w:rPr>
        <w:t xml:space="preserve"> </w:t>
      </w:r>
      <w:r w:rsidRPr="0033071D">
        <w:rPr>
          <w:rFonts w:hint="eastAsia"/>
          <w:color w:val="000000" w:themeColor="text1"/>
          <w:rtl/>
          <w:lang w:bidi="ar-SA"/>
        </w:rPr>
        <w:t>مقبوض</w:t>
      </w:r>
      <w:r w:rsidRPr="0033071D">
        <w:rPr>
          <w:color w:val="000000" w:themeColor="text1"/>
          <w:rtl/>
          <w:lang w:bidi="ar-SA"/>
        </w:rPr>
        <w:t xml:space="preserve"> </w:t>
      </w:r>
      <w:r w:rsidRPr="0033071D">
        <w:rPr>
          <w:rFonts w:hint="eastAsia"/>
          <w:color w:val="000000" w:themeColor="text1"/>
          <w:rtl/>
          <w:lang w:bidi="ar-SA"/>
        </w:rPr>
        <w:t>في</w:t>
      </w:r>
      <w:r w:rsidRPr="0033071D">
        <w:rPr>
          <w:color w:val="000000" w:themeColor="text1"/>
          <w:rtl/>
          <w:lang w:bidi="ar-SA"/>
        </w:rPr>
        <w:t xml:space="preserve"> </w:t>
      </w:r>
      <w:r w:rsidRPr="0033071D">
        <w:rPr>
          <w:rFonts w:hint="eastAsia"/>
          <w:color w:val="000000" w:themeColor="text1"/>
          <w:rtl/>
          <w:lang w:bidi="ar-SA"/>
        </w:rPr>
        <w:t>مجلس</w:t>
      </w:r>
      <w:r w:rsidRPr="0033071D">
        <w:rPr>
          <w:color w:val="000000" w:themeColor="text1"/>
          <w:rtl/>
          <w:lang w:bidi="ar-SA"/>
        </w:rPr>
        <w:t xml:space="preserve"> </w:t>
      </w:r>
      <w:r w:rsidRPr="0033071D">
        <w:rPr>
          <w:rFonts w:hint="eastAsia"/>
          <w:color w:val="000000" w:themeColor="text1"/>
          <w:rtl/>
          <w:lang w:bidi="ar-SA"/>
        </w:rPr>
        <w:t>العقد</w:t>
      </w:r>
      <w:r w:rsidR="00627F78">
        <w:rPr>
          <w:rFonts w:hint="cs"/>
          <w:color w:val="000000" w:themeColor="text1"/>
          <w:rtl/>
          <w:lang w:bidi="ar-SA"/>
        </w:rPr>
        <w:t>.</w:t>
      </w:r>
    </w:p>
    <w:p w14:paraId="7CB775BB" w14:textId="043A75FB" w:rsidR="0033071D" w:rsidRDefault="0033071D" w:rsidP="00F003A8">
      <w:pPr>
        <w:ind w:firstLine="0"/>
        <w:rPr>
          <w:color w:val="000000" w:themeColor="text1"/>
          <w:rtl/>
          <w:lang w:bidi="ar-SA"/>
        </w:rPr>
      </w:pPr>
      <w:r w:rsidRPr="0033071D">
        <w:rPr>
          <w:color w:val="000000" w:themeColor="text1"/>
          <w:rtl/>
          <w:lang w:bidi="ar-SA"/>
        </w:rPr>
        <w:t xml:space="preserve"> </w:t>
      </w:r>
      <w:r w:rsidRPr="0033071D">
        <w:rPr>
          <w:rFonts w:hint="eastAsia"/>
          <w:color w:val="000000" w:themeColor="text1"/>
          <w:rtl/>
          <w:lang w:bidi="ar-SA"/>
        </w:rPr>
        <w:t>وهو</w:t>
      </w:r>
      <w:r w:rsidRPr="0033071D">
        <w:rPr>
          <w:color w:val="000000" w:themeColor="text1"/>
          <w:rtl/>
          <w:lang w:bidi="ar-SA"/>
        </w:rPr>
        <w:t xml:space="preserve"> </w:t>
      </w:r>
      <w:r w:rsidRPr="0033071D">
        <w:rPr>
          <w:rFonts w:hint="eastAsia"/>
          <w:color w:val="000000" w:themeColor="text1"/>
          <w:rtl/>
          <w:lang w:bidi="ar-SA"/>
        </w:rPr>
        <w:t>جائز</w:t>
      </w:r>
      <w:r w:rsidRPr="0033071D">
        <w:rPr>
          <w:color w:val="000000" w:themeColor="text1"/>
          <w:rtl/>
          <w:lang w:bidi="ar-SA"/>
        </w:rPr>
        <w:t xml:space="preserve"> </w:t>
      </w:r>
      <w:r w:rsidRPr="0033071D">
        <w:rPr>
          <w:rFonts w:hint="eastAsia"/>
          <w:color w:val="000000" w:themeColor="text1"/>
          <w:rtl/>
          <w:lang w:bidi="ar-SA"/>
        </w:rPr>
        <w:t>بالإجماع</w:t>
      </w:r>
      <w:r w:rsidR="00627F78">
        <w:rPr>
          <w:rFonts w:hint="cs"/>
          <w:color w:val="000000" w:themeColor="text1"/>
          <w:rtl/>
          <w:lang w:bidi="ar-SA"/>
        </w:rPr>
        <w:t>،</w:t>
      </w:r>
      <w:r w:rsidRPr="0033071D">
        <w:rPr>
          <w:color w:val="000000" w:themeColor="text1"/>
          <w:rtl/>
          <w:lang w:bidi="ar-SA"/>
        </w:rPr>
        <w:t xml:space="preserve"> </w:t>
      </w:r>
      <w:r w:rsidRPr="0033071D">
        <w:rPr>
          <w:rFonts w:hint="eastAsia"/>
          <w:color w:val="000000" w:themeColor="text1"/>
          <w:rtl/>
          <w:lang w:bidi="ar-SA"/>
        </w:rPr>
        <w:t>لقوله</w:t>
      </w:r>
      <w:r w:rsidRPr="0033071D">
        <w:rPr>
          <w:color w:val="000000" w:themeColor="text1"/>
          <w:rtl/>
          <w:lang w:bidi="ar-SA"/>
        </w:rPr>
        <w:t xml:space="preserve"> </w:t>
      </w:r>
      <w:r w:rsidRPr="0033071D">
        <w:rPr>
          <w:rFonts w:hint="eastAsia"/>
          <w:color w:val="000000" w:themeColor="text1"/>
          <w:rtl/>
          <w:lang w:bidi="ar-SA"/>
        </w:rPr>
        <w:t>تعالى</w:t>
      </w:r>
      <w:r w:rsidRPr="0033071D">
        <w:rPr>
          <w:color w:val="000000" w:themeColor="text1"/>
          <w:rtl/>
          <w:lang w:bidi="ar-SA"/>
        </w:rPr>
        <w:t>: ﴿</w:t>
      </w:r>
      <w:r w:rsidRPr="0033071D">
        <w:rPr>
          <w:rFonts w:hint="eastAsia"/>
          <w:color w:val="000000" w:themeColor="text1"/>
          <w:rtl/>
          <w:lang w:bidi="ar-SA"/>
        </w:rPr>
        <w:t>إذا</w:t>
      </w:r>
      <w:r w:rsidRPr="0033071D">
        <w:rPr>
          <w:color w:val="000000" w:themeColor="text1"/>
          <w:rtl/>
          <w:lang w:bidi="ar-SA"/>
        </w:rPr>
        <w:t xml:space="preserve"> </w:t>
      </w:r>
      <w:r w:rsidRPr="0033071D">
        <w:rPr>
          <w:rFonts w:hint="eastAsia"/>
          <w:color w:val="000000" w:themeColor="text1"/>
          <w:rtl/>
          <w:lang w:bidi="ar-SA"/>
        </w:rPr>
        <w:t>تداينتم</w:t>
      </w:r>
      <w:r w:rsidRPr="0033071D">
        <w:rPr>
          <w:color w:val="000000" w:themeColor="text1"/>
          <w:rtl/>
          <w:lang w:bidi="ar-SA"/>
        </w:rPr>
        <w:t xml:space="preserve"> </w:t>
      </w:r>
      <w:r w:rsidRPr="0033071D">
        <w:rPr>
          <w:rFonts w:hint="eastAsia"/>
          <w:color w:val="000000" w:themeColor="text1"/>
          <w:rtl/>
          <w:lang w:bidi="ar-SA"/>
        </w:rPr>
        <w:t>بدين</w:t>
      </w:r>
      <w:r w:rsidRPr="0033071D">
        <w:rPr>
          <w:color w:val="000000" w:themeColor="text1"/>
          <w:rtl/>
          <w:lang w:bidi="ar-SA"/>
        </w:rPr>
        <w:t xml:space="preserve"> </w:t>
      </w:r>
      <w:r w:rsidRPr="0033071D">
        <w:rPr>
          <w:rFonts w:hint="eastAsia"/>
          <w:color w:val="000000" w:themeColor="text1"/>
          <w:rtl/>
          <w:lang w:bidi="ar-SA"/>
        </w:rPr>
        <w:t>إلى</w:t>
      </w:r>
      <w:r w:rsidRPr="0033071D">
        <w:rPr>
          <w:color w:val="000000" w:themeColor="text1"/>
          <w:rtl/>
          <w:lang w:bidi="ar-SA"/>
        </w:rPr>
        <w:t xml:space="preserve"> </w:t>
      </w:r>
      <w:r w:rsidRPr="0033071D">
        <w:rPr>
          <w:rFonts w:hint="eastAsia"/>
          <w:color w:val="000000" w:themeColor="text1"/>
          <w:rtl/>
          <w:lang w:bidi="ar-SA"/>
        </w:rPr>
        <w:t>أجل</w:t>
      </w:r>
      <w:r w:rsidRPr="0033071D">
        <w:rPr>
          <w:color w:val="000000" w:themeColor="text1"/>
          <w:rtl/>
          <w:lang w:bidi="ar-SA"/>
        </w:rPr>
        <w:t xml:space="preserve"> </w:t>
      </w:r>
      <w:r w:rsidRPr="0033071D">
        <w:rPr>
          <w:rFonts w:hint="eastAsia"/>
          <w:color w:val="000000" w:themeColor="text1"/>
          <w:rtl/>
          <w:lang w:bidi="ar-SA"/>
        </w:rPr>
        <w:t>مسمى</w:t>
      </w:r>
      <w:r w:rsidRPr="0033071D">
        <w:rPr>
          <w:color w:val="000000" w:themeColor="text1"/>
          <w:rtl/>
          <w:lang w:bidi="ar-SA"/>
        </w:rPr>
        <w:t xml:space="preserve"> </w:t>
      </w:r>
      <w:r w:rsidRPr="0033071D">
        <w:rPr>
          <w:rFonts w:hint="eastAsia"/>
          <w:color w:val="000000" w:themeColor="text1"/>
          <w:rtl/>
          <w:lang w:bidi="ar-SA"/>
        </w:rPr>
        <w:t>فاكتبوه</w:t>
      </w:r>
      <w:r w:rsidRPr="0033071D">
        <w:rPr>
          <w:color w:val="000000" w:themeColor="text1"/>
          <w:rtl/>
          <w:lang w:bidi="ar-SA"/>
        </w:rPr>
        <w:t>﴾ (</w:t>
      </w:r>
      <w:r w:rsidRPr="0033071D">
        <w:rPr>
          <w:rFonts w:hint="eastAsia"/>
          <w:color w:val="000000" w:themeColor="text1"/>
          <w:rtl/>
          <w:lang w:bidi="ar-SA"/>
        </w:rPr>
        <w:t>البقرة</w:t>
      </w:r>
      <w:r w:rsidRPr="0033071D">
        <w:rPr>
          <w:color w:val="000000" w:themeColor="text1"/>
          <w:rtl/>
          <w:lang w:bidi="ar-SA"/>
        </w:rPr>
        <w:t>: ٢٨٢)</w:t>
      </w:r>
      <w:r w:rsidRPr="0033071D">
        <w:rPr>
          <w:rFonts w:hint="eastAsia"/>
          <w:color w:val="000000" w:themeColor="text1"/>
          <w:rtl/>
          <w:lang w:bidi="ar-SA"/>
        </w:rPr>
        <w:t>،</w:t>
      </w:r>
      <w:r w:rsidRPr="0033071D">
        <w:rPr>
          <w:color w:val="000000" w:themeColor="text1"/>
          <w:rtl/>
          <w:lang w:bidi="ar-SA"/>
        </w:rPr>
        <w:t xml:space="preserve"> </w:t>
      </w:r>
      <w:r w:rsidRPr="0033071D">
        <w:rPr>
          <w:rFonts w:hint="eastAsia"/>
          <w:color w:val="000000" w:themeColor="text1"/>
          <w:rtl/>
          <w:lang w:bidi="ar-SA"/>
        </w:rPr>
        <w:t>ومن</w:t>
      </w:r>
      <w:r w:rsidRPr="0033071D">
        <w:rPr>
          <w:color w:val="000000" w:themeColor="text1"/>
          <w:rtl/>
          <w:lang w:bidi="ar-SA"/>
        </w:rPr>
        <w:t xml:space="preserve"> </w:t>
      </w:r>
      <w:r w:rsidRPr="0033071D">
        <w:rPr>
          <w:rFonts w:hint="eastAsia"/>
          <w:color w:val="000000" w:themeColor="text1"/>
          <w:rtl/>
          <w:lang w:bidi="ar-SA"/>
        </w:rPr>
        <w:t>حديث</w:t>
      </w:r>
      <w:r w:rsidRPr="0033071D">
        <w:rPr>
          <w:color w:val="000000" w:themeColor="text1"/>
          <w:rtl/>
          <w:lang w:bidi="ar-SA"/>
        </w:rPr>
        <w:t xml:space="preserve"> </w:t>
      </w:r>
      <w:r w:rsidRPr="0033071D">
        <w:rPr>
          <w:rFonts w:hint="eastAsia"/>
          <w:color w:val="000000" w:themeColor="text1"/>
          <w:rtl/>
          <w:lang w:bidi="ar-SA"/>
        </w:rPr>
        <w:t>ابن</w:t>
      </w:r>
      <w:r w:rsidRPr="0033071D">
        <w:rPr>
          <w:color w:val="000000" w:themeColor="text1"/>
          <w:rtl/>
          <w:lang w:bidi="ar-SA"/>
        </w:rPr>
        <w:t xml:space="preserve"> </w:t>
      </w:r>
      <w:r w:rsidRPr="0033071D">
        <w:rPr>
          <w:rFonts w:hint="eastAsia"/>
          <w:color w:val="000000" w:themeColor="text1"/>
          <w:rtl/>
          <w:lang w:bidi="ar-SA"/>
        </w:rPr>
        <w:t>عباس</w:t>
      </w:r>
      <w:r w:rsidRPr="0033071D">
        <w:rPr>
          <w:color w:val="000000" w:themeColor="text1"/>
          <w:rtl/>
          <w:lang w:bidi="ar-SA"/>
        </w:rPr>
        <w:t xml:space="preserve"> </w:t>
      </w:r>
      <w:r w:rsidRPr="0033071D">
        <w:rPr>
          <w:rFonts w:hint="eastAsia"/>
          <w:color w:val="000000" w:themeColor="text1"/>
          <w:rtl/>
          <w:lang w:bidi="ar-SA"/>
        </w:rPr>
        <w:t>قوله</w:t>
      </w:r>
      <w:r w:rsidRPr="0033071D">
        <w:rPr>
          <w:color w:val="000000" w:themeColor="text1"/>
          <w:rtl/>
          <w:lang w:bidi="ar-SA"/>
        </w:rPr>
        <w:t xml:space="preserve"> </w:t>
      </w:r>
      <w:r w:rsidRPr="0033071D">
        <w:rPr>
          <w:rFonts w:hint="eastAsia"/>
          <w:color w:val="000000" w:themeColor="text1"/>
          <w:rtl/>
          <w:lang w:bidi="ar-SA"/>
        </w:rPr>
        <w:t>صلى</w:t>
      </w:r>
      <w:r w:rsidRPr="0033071D">
        <w:rPr>
          <w:color w:val="000000" w:themeColor="text1"/>
          <w:rtl/>
          <w:lang w:bidi="ar-SA"/>
        </w:rPr>
        <w:t xml:space="preserve"> </w:t>
      </w:r>
      <w:r w:rsidRPr="0033071D">
        <w:rPr>
          <w:rFonts w:hint="eastAsia"/>
          <w:color w:val="000000" w:themeColor="text1"/>
          <w:rtl/>
          <w:lang w:bidi="ar-SA"/>
        </w:rPr>
        <w:t>الله</w:t>
      </w:r>
      <w:r w:rsidRPr="0033071D">
        <w:rPr>
          <w:color w:val="000000" w:themeColor="text1"/>
          <w:rtl/>
          <w:lang w:bidi="ar-SA"/>
        </w:rPr>
        <w:t xml:space="preserve"> </w:t>
      </w:r>
      <w:r w:rsidRPr="0033071D">
        <w:rPr>
          <w:rFonts w:hint="eastAsia"/>
          <w:color w:val="000000" w:themeColor="text1"/>
          <w:rtl/>
          <w:lang w:bidi="ar-SA"/>
        </w:rPr>
        <w:t>عليه</w:t>
      </w:r>
      <w:r w:rsidRPr="0033071D">
        <w:rPr>
          <w:color w:val="000000" w:themeColor="text1"/>
          <w:rtl/>
          <w:lang w:bidi="ar-SA"/>
        </w:rPr>
        <w:t xml:space="preserve"> </w:t>
      </w:r>
      <w:r w:rsidRPr="0033071D">
        <w:rPr>
          <w:rFonts w:hint="eastAsia"/>
          <w:color w:val="000000" w:themeColor="text1"/>
          <w:rtl/>
          <w:lang w:bidi="ar-SA"/>
        </w:rPr>
        <w:t>وسلم</w:t>
      </w:r>
      <w:r w:rsidRPr="0033071D">
        <w:rPr>
          <w:color w:val="000000" w:themeColor="text1"/>
          <w:rtl/>
          <w:lang w:bidi="ar-SA"/>
        </w:rPr>
        <w:t xml:space="preserve">: </w:t>
      </w:r>
      <w:r w:rsidR="00370DF1" w:rsidRPr="00370DF1">
        <w:rPr>
          <w:color w:val="000000" w:themeColor="text1"/>
          <w:rtl/>
          <w:lang w:bidi="ar-SA"/>
        </w:rPr>
        <w:t>«</w:t>
      </w:r>
      <w:r w:rsidRPr="0033071D">
        <w:rPr>
          <w:rFonts w:hint="eastAsia"/>
          <w:color w:val="000000" w:themeColor="text1"/>
          <w:rtl/>
          <w:lang w:bidi="ar-SA"/>
        </w:rPr>
        <w:t>من</w:t>
      </w:r>
      <w:r w:rsidRPr="0033071D">
        <w:rPr>
          <w:color w:val="000000" w:themeColor="text1"/>
          <w:rtl/>
          <w:lang w:bidi="ar-SA"/>
        </w:rPr>
        <w:t xml:space="preserve"> </w:t>
      </w:r>
      <w:r w:rsidRPr="0033071D">
        <w:rPr>
          <w:rFonts w:hint="eastAsia"/>
          <w:color w:val="000000" w:themeColor="text1"/>
          <w:rtl/>
          <w:lang w:bidi="ar-SA"/>
        </w:rPr>
        <w:t>أسلف</w:t>
      </w:r>
      <w:r w:rsidRPr="0033071D">
        <w:rPr>
          <w:color w:val="000000" w:themeColor="text1"/>
          <w:rtl/>
          <w:lang w:bidi="ar-SA"/>
        </w:rPr>
        <w:t xml:space="preserve"> </w:t>
      </w:r>
      <w:r w:rsidRPr="0033071D">
        <w:rPr>
          <w:rFonts w:hint="eastAsia"/>
          <w:color w:val="000000" w:themeColor="text1"/>
          <w:rtl/>
          <w:lang w:bidi="ar-SA"/>
        </w:rPr>
        <w:t>في</w:t>
      </w:r>
      <w:r w:rsidRPr="0033071D">
        <w:rPr>
          <w:color w:val="000000" w:themeColor="text1"/>
          <w:rtl/>
          <w:lang w:bidi="ar-SA"/>
        </w:rPr>
        <w:t xml:space="preserve"> </w:t>
      </w:r>
      <w:r w:rsidRPr="0033071D">
        <w:rPr>
          <w:rFonts w:hint="eastAsia"/>
          <w:color w:val="000000" w:themeColor="text1"/>
          <w:rtl/>
          <w:lang w:bidi="ar-SA"/>
        </w:rPr>
        <w:t>شيء</w:t>
      </w:r>
      <w:r w:rsidRPr="0033071D">
        <w:rPr>
          <w:color w:val="000000" w:themeColor="text1"/>
          <w:rtl/>
          <w:lang w:bidi="ar-SA"/>
        </w:rPr>
        <w:t xml:space="preserve"> </w:t>
      </w:r>
      <w:r w:rsidRPr="0033071D">
        <w:rPr>
          <w:rFonts w:hint="eastAsia"/>
          <w:color w:val="000000" w:themeColor="text1"/>
          <w:rtl/>
          <w:lang w:bidi="ar-SA"/>
        </w:rPr>
        <w:t>فليسلف</w:t>
      </w:r>
      <w:r w:rsidRPr="0033071D">
        <w:rPr>
          <w:color w:val="000000" w:themeColor="text1"/>
          <w:rtl/>
          <w:lang w:bidi="ar-SA"/>
        </w:rPr>
        <w:t xml:space="preserve"> </w:t>
      </w:r>
      <w:r w:rsidRPr="0033071D">
        <w:rPr>
          <w:rFonts w:hint="eastAsia"/>
          <w:color w:val="000000" w:themeColor="text1"/>
          <w:rtl/>
          <w:lang w:bidi="ar-SA"/>
        </w:rPr>
        <w:t>في</w:t>
      </w:r>
      <w:r w:rsidRPr="0033071D">
        <w:rPr>
          <w:color w:val="000000" w:themeColor="text1"/>
          <w:rtl/>
          <w:lang w:bidi="ar-SA"/>
        </w:rPr>
        <w:t xml:space="preserve"> </w:t>
      </w:r>
      <w:r w:rsidRPr="0033071D">
        <w:rPr>
          <w:rFonts w:hint="eastAsia"/>
          <w:color w:val="000000" w:themeColor="text1"/>
          <w:rtl/>
          <w:lang w:bidi="ar-SA"/>
        </w:rPr>
        <w:t>كيل</w:t>
      </w:r>
      <w:r w:rsidRPr="0033071D">
        <w:rPr>
          <w:color w:val="000000" w:themeColor="text1"/>
          <w:rtl/>
          <w:lang w:bidi="ar-SA"/>
        </w:rPr>
        <w:t xml:space="preserve"> </w:t>
      </w:r>
      <w:r w:rsidRPr="0033071D">
        <w:rPr>
          <w:rFonts w:hint="eastAsia"/>
          <w:color w:val="000000" w:themeColor="text1"/>
          <w:rtl/>
          <w:lang w:bidi="ar-SA"/>
        </w:rPr>
        <w:t>معلوم</w:t>
      </w:r>
      <w:r w:rsidRPr="0033071D">
        <w:rPr>
          <w:color w:val="000000" w:themeColor="text1"/>
          <w:rtl/>
          <w:lang w:bidi="ar-SA"/>
        </w:rPr>
        <w:t xml:space="preserve"> </w:t>
      </w:r>
      <w:r w:rsidRPr="0033071D">
        <w:rPr>
          <w:rFonts w:hint="eastAsia"/>
          <w:color w:val="000000" w:themeColor="text1"/>
          <w:rtl/>
          <w:lang w:bidi="ar-SA"/>
        </w:rPr>
        <w:t>ووزن</w:t>
      </w:r>
      <w:r w:rsidRPr="0033071D">
        <w:rPr>
          <w:color w:val="000000" w:themeColor="text1"/>
          <w:rtl/>
          <w:lang w:bidi="ar-SA"/>
        </w:rPr>
        <w:t xml:space="preserve"> </w:t>
      </w:r>
      <w:r w:rsidRPr="0033071D">
        <w:rPr>
          <w:rFonts w:hint="eastAsia"/>
          <w:color w:val="000000" w:themeColor="text1"/>
          <w:rtl/>
          <w:lang w:bidi="ar-SA"/>
        </w:rPr>
        <w:t>معلوم</w:t>
      </w:r>
      <w:r w:rsidRPr="0033071D">
        <w:rPr>
          <w:color w:val="000000" w:themeColor="text1"/>
          <w:rtl/>
          <w:lang w:bidi="ar-SA"/>
        </w:rPr>
        <w:t xml:space="preserve"> </w:t>
      </w:r>
      <w:r w:rsidRPr="0033071D">
        <w:rPr>
          <w:rFonts w:hint="eastAsia"/>
          <w:color w:val="000000" w:themeColor="text1"/>
          <w:rtl/>
          <w:lang w:bidi="ar-SA"/>
        </w:rPr>
        <w:t>إلى</w:t>
      </w:r>
      <w:r w:rsidRPr="0033071D">
        <w:rPr>
          <w:color w:val="000000" w:themeColor="text1"/>
          <w:rtl/>
          <w:lang w:bidi="ar-SA"/>
        </w:rPr>
        <w:t xml:space="preserve"> </w:t>
      </w:r>
      <w:r w:rsidRPr="0033071D">
        <w:rPr>
          <w:rFonts w:hint="eastAsia"/>
          <w:color w:val="000000" w:themeColor="text1"/>
          <w:rtl/>
          <w:lang w:bidi="ar-SA"/>
        </w:rPr>
        <w:t>أجل</w:t>
      </w:r>
      <w:r w:rsidRPr="0033071D">
        <w:rPr>
          <w:color w:val="000000" w:themeColor="text1"/>
          <w:rtl/>
          <w:lang w:bidi="ar-SA"/>
        </w:rPr>
        <w:t xml:space="preserve"> </w:t>
      </w:r>
      <w:r w:rsidRPr="0033071D">
        <w:rPr>
          <w:rFonts w:hint="eastAsia"/>
          <w:color w:val="000000" w:themeColor="text1"/>
          <w:rtl/>
          <w:lang w:bidi="ar-SA"/>
        </w:rPr>
        <w:t>معلوم</w:t>
      </w:r>
      <w:r w:rsidR="00370DF1" w:rsidRPr="00370DF1">
        <w:rPr>
          <w:color w:val="000000" w:themeColor="text1"/>
          <w:rtl/>
          <w:lang w:bidi="ar-SA"/>
        </w:rPr>
        <w:t>»</w:t>
      </w:r>
      <w:r w:rsidRPr="0033071D">
        <w:rPr>
          <w:color w:val="000000" w:themeColor="text1"/>
          <w:rtl/>
          <w:lang w:bidi="ar-SA"/>
        </w:rPr>
        <w:t xml:space="preserve"> </w:t>
      </w:r>
      <w:r w:rsidRPr="0033071D">
        <w:rPr>
          <w:rFonts w:hint="eastAsia"/>
          <w:color w:val="000000" w:themeColor="text1"/>
          <w:rtl/>
          <w:lang w:bidi="ar-SA"/>
        </w:rPr>
        <w:t>متفق</w:t>
      </w:r>
      <w:r w:rsidRPr="0033071D">
        <w:rPr>
          <w:color w:val="000000" w:themeColor="text1"/>
          <w:rtl/>
          <w:lang w:bidi="ar-SA"/>
        </w:rPr>
        <w:t xml:space="preserve"> </w:t>
      </w:r>
      <w:r w:rsidRPr="0033071D">
        <w:rPr>
          <w:rFonts w:hint="eastAsia"/>
          <w:color w:val="000000" w:themeColor="text1"/>
          <w:rtl/>
          <w:lang w:bidi="ar-SA"/>
        </w:rPr>
        <w:t>عليه</w:t>
      </w:r>
      <w:r w:rsidR="007149F4">
        <w:rPr>
          <w:rFonts w:hint="cs"/>
          <w:color w:val="000000" w:themeColor="text1"/>
          <w:rtl/>
          <w:lang w:bidi="ar-SA"/>
        </w:rPr>
        <w:t>"</w:t>
      </w:r>
      <w:r w:rsidR="0085553D">
        <w:rPr>
          <w:rStyle w:val="FootnoteReference"/>
          <w:color w:val="000000" w:themeColor="text1"/>
          <w:rtl/>
          <w:lang w:bidi="ar-SA"/>
        </w:rPr>
        <w:footnoteReference w:id="2"/>
      </w:r>
      <w:r w:rsidR="0085553D">
        <w:rPr>
          <w:rFonts w:hint="cs"/>
          <w:color w:val="000000" w:themeColor="text1"/>
          <w:rtl/>
          <w:lang w:bidi="ar-SA"/>
        </w:rPr>
        <w:t>.</w:t>
      </w:r>
    </w:p>
    <w:p w14:paraId="05010425" w14:textId="77777777" w:rsidR="00753F46" w:rsidRDefault="00A85EF1" w:rsidP="00F003A8">
      <w:pPr>
        <w:ind w:firstLine="0"/>
        <w:rPr>
          <w:color w:val="000000" w:themeColor="text1"/>
          <w:rtl/>
          <w:lang w:bidi="ar-SA"/>
        </w:rPr>
      </w:pPr>
      <w:r>
        <w:rPr>
          <w:rFonts w:hint="cs"/>
          <w:color w:val="000000" w:themeColor="text1"/>
          <w:rtl/>
          <w:lang w:bidi="ar-SA"/>
        </w:rPr>
        <w:lastRenderedPageBreak/>
        <w:t>تنبيه:</w:t>
      </w:r>
    </w:p>
    <w:p w14:paraId="3F77C81F" w14:textId="2DB7F364" w:rsidR="00A85EF1" w:rsidRDefault="00A85EF1" w:rsidP="00F003A8">
      <w:pPr>
        <w:ind w:firstLine="0"/>
        <w:rPr>
          <w:color w:val="000000" w:themeColor="text1"/>
          <w:rtl/>
          <w:lang w:bidi="ar-SA"/>
        </w:rPr>
      </w:pPr>
      <w:r>
        <w:rPr>
          <w:rFonts w:hint="cs"/>
          <w:color w:val="000000" w:themeColor="text1"/>
          <w:rtl/>
          <w:lang w:bidi="ar-SA"/>
        </w:rPr>
        <w:t xml:space="preserve">المسلِم </w:t>
      </w:r>
      <w:r w:rsidR="00DB4D93">
        <w:rPr>
          <w:rFonts w:hint="cs"/>
          <w:color w:val="000000" w:themeColor="text1"/>
          <w:rtl/>
          <w:lang w:bidi="ar-SA"/>
        </w:rPr>
        <w:t xml:space="preserve">أو رب السلم: </w:t>
      </w:r>
      <w:r>
        <w:rPr>
          <w:rFonts w:hint="cs"/>
          <w:color w:val="000000" w:themeColor="text1"/>
          <w:rtl/>
          <w:lang w:bidi="ar-SA"/>
        </w:rPr>
        <w:t xml:space="preserve">هو المشتري، </w:t>
      </w:r>
      <w:r w:rsidR="00FA05D6">
        <w:rPr>
          <w:rFonts w:hint="cs"/>
          <w:color w:val="000000" w:themeColor="text1"/>
          <w:rtl/>
          <w:lang w:bidi="ar-SA"/>
        </w:rPr>
        <w:t>والمسلَم إليه</w:t>
      </w:r>
      <w:r w:rsidR="00DB4D93">
        <w:rPr>
          <w:rFonts w:hint="cs"/>
          <w:color w:val="000000" w:themeColor="text1"/>
          <w:rtl/>
          <w:lang w:bidi="ar-SA"/>
        </w:rPr>
        <w:t>:</w:t>
      </w:r>
      <w:r w:rsidR="00FA05D6">
        <w:rPr>
          <w:rFonts w:hint="cs"/>
          <w:color w:val="000000" w:themeColor="text1"/>
          <w:rtl/>
          <w:lang w:bidi="ar-SA"/>
        </w:rPr>
        <w:t xml:space="preserve"> هو البائع، والمسل</w:t>
      </w:r>
      <w:r w:rsidR="00F80E52">
        <w:rPr>
          <w:rFonts w:hint="cs"/>
          <w:color w:val="000000" w:themeColor="text1"/>
          <w:rtl/>
          <w:lang w:bidi="ar-SA"/>
        </w:rPr>
        <w:t>َم</w:t>
      </w:r>
      <w:r w:rsidR="00FA05D6">
        <w:rPr>
          <w:rFonts w:hint="cs"/>
          <w:color w:val="000000" w:themeColor="text1"/>
          <w:rtl/>
          <w:lang w:bidi="ar-SA"/>
        </w:rPr>
        <w:t xml:space="preserve"> فيه</w:t>
      </w:r>
      <w:r w:rsidR="00F80E52">
        <w:rPr>
          <w:rFonts w:hint="cs"/>
          <w:color w:val="000000" w:themeColor="text1"/>
          <w:rtl/>
          <w:lang w:bidi="ar-SA"/>
        </w:rPr>
        <w:t>:</w:t>
      </w:r>
      <w:r w:rsidR="00FA05D6">
        <w:rPr>
          <w:rFonts w:hint="cs"/>
          <w:color w:val="000000" w:themeColor="text1"/>
          <w:rtl/>
          <w:lang w:bidi="ar-SA"/>
        </w:rPr>
        <w:t xml:space="preserve"> هو </w:t>
      </w:r>
      <w:r w:rsidR="00F80E52">
        <w:rPr>
          <w:rFonts w:hint="cs"/>
          <w:color w:val="000000" w:themeColor="text1"/>
          <w:rtl/>
          <w:lang w:bidi="ar-SA"/>
        </w:rPr>
        <w:t>المبيع</w:t>
      </w:r>
      <w:r w:rsidR="00DB4D93">
        <w:rPr>
          <w:rFonts w:hint="cs"/>
          <w:color w:val="000000" w:themeColor="text1"/>
          <w:rtl/>
          <w:lang w:bidi="ar-SA"/>
        </w:rPr>
        <w:t>، ورأس مال السلم</w:t>
      </w:r>
      <w:r w:rsidR="00F80E52">
        <w:rPr>
          <w:rFonts w:hint="cs"/>
          <w:color w:val="000000" w:themeColor="text1"/>
          <w:rtl/>
          <w:lang w:bidi="ar-SA"/>
        </w:rPr>
        <w:t>:</w:t>
      </w:r>
      <w:r w:rsidR="00DB4D93">
        <w:rPr>
          <w:rFonts w:hint="cs"/>
          <w:color w:val="000000" w:themeColor="text1"/>
          <w:rtl/>
          <w:lang w:bidi="ar-SA"/>
        </w:rPr>
        <w:t xml:space="preserve"> هو الثمن</w:t>
      </w:r>
      <w:r w:rsidR="00753F46">
        <w:rPr>
          <w:rFonts w:hint="cs"/>
          <w:color w:val="000000" w:themeColor="text1"/>
          <w:rtl/>
          <w:lang w:bidi="ar-SA"/>
        </w:rPr>
        <w:t>.</w:t>
      </w:r>
    </w:p>
    <w:p w14:paraId="2DC90CBA" w14:textId="77777777" w:rsidR="0090354C" w:rsidRPr="00417C78" w:rsidRDefault="0090354C" w:rsidP="00CC28CF">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ينعقد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بكل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w:t>
      </w:r>
      <w:r w:rsidRPr="00417C78">
        <w:rPr>
          <w:color w:val="1F3864" w:themeColor="accent1" w:themeShade="80"/>
          <w:sz w:val="72"/>
          <w:szCs w:val="72"/>
          <w:rtl/>
          <w:lang w:bidi="ar-SA"/>
        </w:rPr>
        <w:t xml:space="preserve"> </w:t>
      </w:r>
      <w:r w:rsidRPr="00417C78">
        <w:rPr>
          <w:rFonts w:hint="cs"/>
          <w:color w:val="1F3864" w:themeColor="accent1" w:themeShade="80"/>
          <w:sz w:val="72"/>
          <w:szCs w:val="72"/>
          <w:rtl/>
          <w:lang w:bidi="ar-SA"/>
        </w:rPr>
        <w:t>يدل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عليه</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وبلفظ</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البيع</w:t>
      </w:r>
      <w:r w:rsidRPr="00417C78">
        <w:rPr>
          <w:rFonts w:hint="cs"/>
          <w:color w:val="1F3864" w:themeColor="accent1" w:themeShade="80"/>
          <w:sz w:val="72"/>
          <w:szCs w:val="72"/>
          <w:rtl/>
          <w:lang w:bidi="ar-SA"/>
        </w:rPr>
        <w:t>.</w:t>
      </w:r>
    </w:p>
    <w:p w14:paraId="123EBE36" w14:textId="14BED7C5" w:rsidR="0090354C" w:rsidRDefault="0090354C" w:rsidP="00CC28CF">
      <w:pPr>
        <w:ind w:firstLine="0"/>
        <w:rPr>
          <w:color w:val="000000" w:themeColor="text1"/>
          <w:lang w:bidi="ar-SA"/>
        </w:rPr>
      </w:pPr>
      <w:r w:rsidRPr="00417C78">
        <w:rPr>
          <w:rFonts w:hint="eastAsia"/>
          <w:color w:val="1F3864" w:themeColor="accent1" w:themeShade="80"/>
          <w:sz w:val="72"/>
          <w:szCs w:val="72"/>
          <w:rtl/>
          <w:lang w:bidi="ar-SA"/>
        </w:rPr>
        <w:t>ينعقد</w:t>
      </w:r>
      <w:r w:rsidR="00403C94" w:rsidRPr="00417C78">
        <w:rPr>
          <w:color w:val="1F3864" w:themeColor="accent1" w:themeShade="80"/>
          <w:sz w:val="72"/>
          <w:szCs w:val="72"/>
          <w:rtl/>
          <w:lang w:bidi="ar-SA"/>
        </w:rPr>
        <w:t xml:space="preserve"> </w:t>
      </w:r>
      <w:r w:rsidR="00403C94" w:rsidRPr="0016239F">
        <w:rPr>
          <w:rFonts w:hint="eastAsia"/>
          <w:color w:val="000000" w:themeColor="text1"/>
          <w:rtl/>
          <w:lang w:bidi="ar-SA"/>
        </w:rPr>
        <w:t>السلم</w:t>
      </w:r>
      <w:r w:rsidR="00403C94"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بكل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w:t>
      </w:r>
      <w:r w:rsidR="00EA62F3" w:rsidRPr="00417C78">
        <w:rPr>
          <w:rFonts w:hint="cs"/>
          <w:color w:val="1F3864" w:themeColor="accent1" w:themeShade="80"/>
          <w:sz w:val="72"/>
          <w:szCs w:val="72"/>
          <w:rtl/>
          <w:lang w:bidi="ar-SA"/>
        </w:rPr>
        <w:t xml:space="preserve"> </w:t>
      </w:r>
      <w:r w:rsidR="00EA62F3" w:rsidRPr="00EA62F3">
        <w:rPr>
          <w:rFonts w:hint="cs"/>
          <w:color w:val="000000" w:themeColor="text1"/>
          <w:rtl/>
          <w:lang w:bidi="ar-SA"/>
        </w:rPr>
        <w:t>أي</w:t>
      </w:r>
      <w:r w:rsidR="00EA62F3">
        <w:rPr>
          <w:rFonts w:hint="cs"/>
          <w:color w:val="000000" w:themeColor="text1"/>
          <w:rtl/>
          <w:lang w:bidi="ar-SA"/>
        </w:rPr>
        <w:t>:</w:t>
      </w:r>
      <w:r w:rsidR="00EA62F3" w:rsidRPr="00EA62F3">
        <w:rPr>
          <w:rFonts w:hint="cs"/>
          <w:color w:val="000000" w:themeColor="text1"/>
          <w:rtl/>
          <w:lang w:bidi="ar-SA"/>
        </w:rPr>
        <w:t xml:space="preserve"> لفظ</w:t>
      </w:r>
      <w:r w:rsidR="00EA62F3" w:rsidRPr="00417C78">
        <w:rPr>
          <w:rFonts w:hint="cs"/>
          <w:color w:val="1F3864" w:themeColor="accent1" w:themeShade="80"/>
          <w:sz w:val="72"/>
          <w:szCs w:val="72"/>
          <w:rtl/>
          <w:lang w:bidi="ar-SA"/>
        </w:rPr>
        <w:t xml:space="preserve"> </w:t>
      </w:r>
      <w:r w:rsidRPr="00417C78">
        <w:rPr>
          <w:rFonts w:hint="cs"/>
          <w:color w:val="1F3864" w:themeColor="accent1" w:themeShade="80"/>
          <w:sz w:val="72"/>
          <w:szCs w:val="72"/>
          <w:rtl/>
          <w:lang w:bidi="ar-SA"/>
        </w:rPr>
        <w:t>يدل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عليه</w:t>
      </w:r>
      <w:r w:rsidR="00A70937" w:rsidRPr="00417C78">
        <w:rPr>
          <w:rFonts w:hint="cs"/>
          <w:color w:val="1F3864" w:themeColor="accent1" w:themeShade="80"/>
          <w:sz w:val="72"/>
          <w:szCs w:val="72"/>
          <w:rtl/>
          <w:lang w:bidi="ar-SA"/>
        </w:rPr>
        <w:t xml:space="preserve">، </w:t>
      </w:r>
      <w:r w:rsidR="00A70937" w:rsidRPr="00906B4C">
        <w:rPr>
          <w:rFonts w:hint="cs"/>
          <w:color w:val="000000" w:themeColor="text1"/>
          <w:rtl/>
          <w:lang w:bidi="ar-SA"/>
        </w:rPr>
        <w:t xml:space="preserve">فينعقد بلفظ السلم </w:t>
      </w:r>
      <w:r w:rsidR="00473530" w:rsidRPr="00906B4C">
        <w:rPr>
          <w:rFonts w:hint="cs"/>
          <w:color w:val="000000" w:themeColor="text1"/>
          <w:rtl/>
          <w:lang w:bidi="ar-SA"/>
        </w:rPr>
        <w:t>"</w:t>
      </w:r>
      <w:r w:rsidR="00A70937" w:rsidRPr="00906B4C">
        <w:rPr>
          <w:rFonts w:hint="cs"/>
          <w:color w:val="000000" w:themeColor="text1"/>
          <w:rtl/>
          <w:lang w:bidi="ar-SA"/>
        </w:rPr>
        <w:t>كأسلمتك هذا الدينار في كذا من القمح</w:t>
      </w:r>
      <w:r w:rsidR="00473530" w:rsidRPr="00906B4C">
        <w:rPr>
          <w:rFonts w:hint="cs"/>
          <w:color w:val="000000" w:themeColor="text1"/>
          <w:rtl/>
          <w:lang w:bidi="ar-SA"/>
        </w:rPr>
        <w:t>"</w:t>
      </w:r>
      <w:r w:rsidR="00694C4B">
        <w:rPr>
          <w:rStyle w:val="FootnoteReference"/>
          <w:color w:val="000000" w:themeColor="text1"/>
          <w:rtl/>
          <w:lang w:bidi="ar-SA"/>
        </w:rPr>
        <w:footnoteReference w:id="3"/>
      </w:r>
      <w:r w:rsidR="00A70937" w:rsidRPr="00906B4C">
        <w:rPr>
          <w:rFonts w:hint="cs"/>
          <w:color w:val="000000" w:themeColor="text1"/>
          <w:rtl/>
          <w:lang w:bidi="ar-SA"/>
        </w:rPr>
        <w:t>،</w:t>
      </w:r>
      <w:r w:rsidR="00B74A6E" w:rsidRPr="00906B4C">
        <w:rPr>
          <w:rFonts w:hint="cs"/>
          <w:color w:val="000000" w:themeColor="text1"/>
          <w:rtl/>
          <w:lang w:bidi="ar-SA"/>
        </w:rPr>
        <w:t xml:space="preserve"> </w:t>
      </w:r>
      <w:r w:rsidR="00BF7186" w:rsidRPr="00906B4C">
        <w:rPr>
          <w:rFonts w:hint="cs"/>
          <w:color w:val="000000" w:themeColor="text1"/>
          <w:rtl/>
          <w:lang w:bidi="ar-SA"/>
        </w:rPr>
        <w:t xml:space="preserve">وينعقد بلفظ السلف </w:t>
      </w:r>
      <w:r w:rsidR="00D24A38" w:rsidRPr="00906B4C">
        <w:rPr>
          <w:rFonts w:hint="cs"/>
          <w:color w:val="000000" w:themeColor="text1"/>
          <w:rtl/>
          <w:lang w:bidi="ar-SA"/>
        </w:rPr>
        <w:t>"</w:t>
      </w:r>
      <w:r w:rsidR="00BF7186" w:rsidRPr="00906B4C">
        <w:rPr>
          <w:rFonts w:hint="cs"/>
          <w:color w:val="000000" w:themeColor="text1"/>
          <w:rtl/>
          <w:lang w:bidi="ar-SA"/>
        </w:rPr>
        <w:t>كأسلفتك كذا في كذا</w:t>
      </w:r>
      <w:r w:rsidR="00333131" w:rsidRPr="00906B4C">
        <w:rPr>
          <w:rFonts w:hint="cs"/>
          <w:color w:val="000000" w:themeColor="text1"/>
          <w:rtl/>
          <w:lang w:bidi="ar-SA"/>
        </w:rPr>
        <w:t xml:space="preserve">؛ </w:t>
      </w:r>
      <w:r w:rsidR="00333131" w:rsidRPr="00906B4C">
        <w:rPr>
          <w:color w:val="000000" w:themeColor="text1"/>
          <w:rtl/>
          <w:lang w:bidi="ar-SA"/>
        </w:rPr>
        <w:t>لأنهما حقيقة فيه</w:t>
      </w:r>
      <w:r w:rsidR="00333131" w:rsidRPr="00906B4C">
        <w:rPr>
          <w:rFonts w:hint="cs"/>
          <w:color w:val="000000" w:themeColor="text1"/>
          <w:rtl/>
          <w:lang w:bidi="ar-SA"/>
        </w:rPr>
        <w:t xml:space="preserve"> </w:t>
      </w:r>
      <w:r w:rsidR="00333131" w:rsidRPr="00906B4C">
        <w:rPr>
          <w:color w:val="000000" w:themeColor="text1"/>
          <w:rtl/>
          <w:lang w:bidi="ar-SA"/>
        </w:rPr>
        <w:t>لأنهما للب</w:t>
      </w:r>
      <w:bookmarkStart w:id="0" w:name="_GoBack"/>
      <w:bookmarkEnd w:id="0"/>
      <w:r w:rsidR="00333131" w:rsidRPr="00906B4C">
        <w:rPr>
          <w:color w:val="000000" w:themeColor="text1"/>
          <w:rtl/>
          <w:lang w:bidi="ar-SA"/>
        </w:rPr>
        <w:t>يع الذي ع</w:t>
      </w:r>
      <w:r w:rsidR="00333131" w:rsidRPr="00906B4C">
        <w:rPr>
          <w:rFonts w:hint="cs"/>
          <w:color w:val="000000" w:themeColor="text1"/>
          <w:rtl/>
          <w:lang w:bidi="ar-SA"/>
        </w:rPr>
        <w:t>ُجّل</w:t>
      </w:r>
      <w:r w:rsidR="00333131" w:rsidRPr="00906B4C">
        <w:rPr>
          <w:color w:val="000000" w:themeColor="text1"/>
          <w:rtl/>
          <w:lang w:bidi="ar-SA"/>
        </w:rPr>
        <w:t xml:space="preserve"> ثمنه و</w:t>
      </w:r>
      <w:r w:rsidR="00333131" w:rsidRPr="00906B4C">
        <w:rPr>
          <w:rFonts w:hint="cs"/>
          <w:color w:val="000000" w:themeColor="text1"/>
          <w:rtl/>
          <w:lang w:bidi="ar-SA"/>
        </w:rPr>
        <w:t xml:space="preserve">أُجِّل </w:t>
      </w:r>
      <w:r w:rsidR="00333131" w:rsidRPr="00906B4C">
        <w:rPr>
          <w:color w:val="000000" w:themeColor="text1"/>
          <w:rtl/>
          <w:lang w:bidi="ar-SA"/>
        </w:rPr>
        <w:t>مث</w:t>
      </w:r>
      <w:r w:rsidR="00802779" w:rsidRPr="00906B4C">
        <w:rPr>
          <w:rFonts w:hint="cs"/>
          <w:color w:val="000000" w:themeColor="text1"/>
          <w:rtl/>
          <w:lang w:bidi="ar-SA"/>
        </w:rPr>
        <w:t>منه</w:t>
      </w:r>
      <w:r w:rsidR="00D24A38" w:rsidRPr="00906B4C">
        <w:rPr>
          <w:rFonts w:hint="cs"/>
          <w:color w:val="000000" w:themeColor="text1"/>
          <w:rtl/>
          <w:lang w:bidi="ar-SA"/>
        </w:rPr>
        <w:t>"</w:t>
      </w:r>
      <w:r w:rsidR="00193997">
        <w:rPr>
          <w:rStyle w:val="FootnoteReference"/>
          <w:color w:val="000000" w:themeColor="text1"/>
          <w:rtl/>
          <w:lang w:bidi="ar-SA"/>
        </w:rPr>
        <w:footnoteReference w:id="4"/>
      </w:r>
      <w:r w:rsidR="00802779" w:rsidRPr="00906B4C">
        <w:rPr>
          <w:rFonts w:hint="cs"/>
          <w:color w:val="000000" w:themeColor="text1"/>
          <w:rtl/>
          <w:lang w:bidi="ar-SA"/>
        </w:rPr>
        <w:t>،</w:t>
      </w:r>
      <w:r w:rsidR="00333131"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w:t>
      </w:r>
      <w:r w:rsidR="004A195E" w:rsidRPr="004A195E">
        <w:rPr>
          <w:color w:val="000000" w:themeColor="text1"/>
          <w:rtl/>
          <w:lang w:bidi="ar-SA"/>
        </w:rPr>
        <w:t>ينعقد</w:t>
      </w:r>
      <w:r w:rsidR="00802779"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بلفظ</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lastRenderedPageBreak/>
        <w:t>البيع</w:t>
      </w:r>
      <w:r w:rsidR="00F44260" w:rsidRPr="00417C78">
        <w:rPr>
          <w:rFonts w:hint="cs"/>
          <w:color w:val="1F3864" w:themeColor="accent1" w:themeShade="80"/>
          <w:sz w:val="72"/>
          <w:szCs w:val="72"/>
          <w:rtl/>
          <w:lang w:bidi="ar-SA"/>
        </w:rPr>
        <w:t xml:space="preserve"> </w:t>
      </w:r>
      <w:r w:rsidR="00F44260" w:rsidRPr="00147C19">
        <w:rPr>
          <w:rFonts w:hint="cs"/>
          <w:color w:val="000000" w:themeColor="text1"/>
          <w:rtl/>
          <w:lang w:bidi="ar-SA"/>
        </w:rPr>
        <w:t>"</w:t>
      </w:r>
      <w:r w:rsidR="00F44260" w:rsidRPr="00147C19">
        <w:rPr>
          <w:color w:val="000000" w:themeColor="text1"/>
          <w:rtl/>
          <w:lang w:bidi="ar-SA"/>
        </w:rPr>
        <w:t>لأنه نوع منه</w:t>
      </w:r>
      <w:r w:rsidR="00F44260" w:rsidRPr="00147C19">
        <w:rPr>
          <w:rFonts w:hint="cs"/>
          <w:color w:val="000000" w:themeColor="text1"/>
          <w:rtl/>
          <w:lang w:bidi="ar-SA"/>
        </w:rPr>
        <w:t>"</w:t>
      </w:r>
      <w:r w:rsidR="00B6106F">
        <w:rPr>
          <w:rStyle w:val="FootnoteReference"/>
          <w:color w:val="000000" w:themeColor="text1"/>
          <w:rtl/>
          <w:lang w:bidi="ar-SA"/>
        </w:rPr>
        <w:footnoteReference w:id="5"/>
      </w:r>
      <w:r w:rsidR="00A461AB">
        <w:rPr>
          <w:rFonts w:hint="cs"/>
          <w:color w:val="000000" w:themeColor="text1"/>
          <w:rtl/>
          <w:lang w:bidi="ar-SA"/>
        </w:rPr>
        <w:t>، "</w:t>
      </w:r>
      <w:r w:rsidR="00A461AB" w:rsidRPr="00A461AB">
        <w:rPr>
          <w:color w:val="000000" w:themeColor="text1"/>
          <w:rtl/>
          <w:lang w:bidi="ar-SA"/>
        </w:rPr>
        <w:t>ومثاله بلفظ البيع يقول: بعتك مائة صاع بعد سنة بمائة ريال حالة</w:t>
      </w:r>
      <w:r w:rsidR="00A461AB">
        <w:rPr>
          <w:rFonts w:hint="cs"/>
          <w:color w:val="000000" w:themeColor="text1"/>
          <w:rtl/>
          <w:lang w:bidi="ar-SA"/>
        </w:rPr>
        <w:t>"</w:t>
      </w:r>
      <w:r w:rsidR="00B04EDD">
        <w:rPr>
          <w:rStyle w:val="FootnoteReference"/>
          <w:color w:val="000000" w:themeColor="text1"/>
          <w:rtl/>
          <w:lang w:bidi="ar-SA"/>
        </w:rPr>
        <w:footnoteReference w:id="6"/>
      </w:r>
      <w:r w:rsidR="006A4D4C">
        <w:rPr>
          <w:rFonts w:hint="cs"/>
          <w:color w:val="000000" w:themeColor="text1"/>
          <w:rtl/>
          <w:lang w:bidi="ar-SA"/>
        </w:rPr>
        <w:t>.</w:t>
      </w:r>
    </w:p>
    <w:p w14:paraId="22D47E60" w14:textId="77777777" w:rsidR="009C5E00" w:rsidRDefault="009C5E00" w:rsidP="00CC28CF">
      <w:pPr>
        <w:ind w:firstLine="0"/>
        <w:rPr>
          <w:color w:val="000000" w:themeColor="text1"/>
          <w:lang w:bidi="ar-SA"/>
        </w:rPr>
      </w:pPr>
    </w:p>
    <w:p w14:paraId="117C391C" w14:textId="77777777" w:rsidR="00E776B1" w:rsidRPr="00417C78" w:rsidRDefault="00E776B1" w:rsidP="00C044A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وشروطه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سبعة</w:t>
      </w:r>
      <w:r w:rsidRPr="00417C78">
        <w:rPr>
          <w:rFonts w:hint="cs"/>
          <w:color w:val="1F3864" w:themeColor="accent1" w:themeShade="80"/>
          <w:sz w:val="72"/>
          <w:szCs w:val="72"/>
          <w:rtl/>
          <w:lang w:bidi="ar-SA"/>
        </w:rPr>
        <w:t>:</w:t>
      </w:r>
    </w:p>
    <w:p w14:paraId="65A7AE0D" w14:textId="77777777" w:rsidR="00E776B1" w:rsidRPr="00417C78" w:rsidRDefault="00E776B1" w:rsidP="00C044A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أحدها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انضباط</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صفات</w:t>
      </w:r>
      <w:r w:rsidRPr="00417C78">
        <w:rPr>
          <w:color w:val="1F3864" w:themeColor="accent1" w:themeShade="80"/>
          <w:sz w:val="72"/>
          <w:szCs w:val="72"/>
          <w:rtl/>
          <w:lang w:bidi="ar-SA"/>
        </w:rPr>
        <w:t xml:space="preserve"> </w:t>
      </w:r>
      <w:r w:rsidRPr="00417C78">
        <w:rPr>
          <w:rFonts w:hint="cs"/>
          <w:color w:val="1F3864" w:themeColor="accent1" w:themeShade="80"/>
          <w:sz w:val="72"/>
          <w:szCs w:val="72"/>
          <w:rtl/>
          <w:lang w:bidi="ar-SA"/>
        </w:rPr>
        <w:t>المُسْلَم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كالمكيل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والموزون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والمذروع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والمعدود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الحيوان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ولو</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آدمي</w:t>
      </w:r>
      <w:r w:rsidRPr="00417C78">
        <w:rPr>
          <w:rFonts w:hint="cs"/>
          <w:color w:val="1F3864" w:themeColor="accent1" w:themeShade="80"/>
          <w:sz w:val="72"/>
          <w:szCs w:val="72"/>
          <w:rtl/>
          <w:lang w:bidi="ar-SA"/>
        </w:rPr>
        <w:t>ًّا.</w:t>
      </w:r>
    </w:p>
    <w:p w14:paraId="6CE76D3B" w14:textId="3AE42E3D" w:rsidR="003504D1" w:rsidRPr="00417C78" w:rsidRDefault="003504D1" w:rsidP="00C044A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وشروطه</w:t>
      </w:r>
      <w:r w:rsidRPr="00417C78">
        <w:rPr>
          <w:color w:val="1F3864" w:themeColor="accent1" w:themeShade="80"/>
          <w:sz w:val="72"/>
          <w:szCs w:val="72"/>
          <w:rtl/>
          <w:lang w:bidi="ar-SA"/>
        </w:rPr>
        <w:t xml:space="preserve"> </w:t>
      </w:r>
      <w:r w:rsidR="002D4579" w:rsidRPr="002D4579">
        <w:rPr>
          <w:rFonts w:hint="cs"/>
          <w:color w:val="000000" w:themeColor="text1"/>
          <w:rtl/>
          <w:lang w:bidi="ar-SA"/>
        </w:rPr>
        <w:t xml:space="preserve">أي شروط </w:t>
      </w:r>
      <w:r w:rsidR="00266FED">
        <w:rPr>
          <w:rFonts w:hint="cs"/>
          <w:color w:val="000000" w:themeColor="text1"/>
          <w:rtl/>
          <w:lang w:bidi="ar-SA"/>
        </w:rPr>
        <w:t xml:space="preserve">صحة </w:t>
      </w:r>
      <w:r w:rsidR="002D4579" w:rsidRPr="002D4579">
        <w:rPr>
          <w:rFonts w:hint="cs"/>
          <w:color w:val="000000" w:themeColor="text1"/>
          <w:rtl/>
          <w:lang w:bidi="ar-SA"/>
        </w:rPr>
        <w:t>السلم</w:t>
      </w:r>
      <w:r w:rsidR="002D4579"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سبعة</w:t>
      </w:r>
      <w:r w:rsidRPr="00417C78">
        <w:rPr>
          <w:rFonts w:hint="cs"/>
          <w:color w:val="1F3864" w:themeColor="accent1" w:themeShade="80"/>
          <w:sz w:val="72"/>
          <w:szCs w:val="72"/>
          <w:rtl/>
          <w:lang w:bidi="ar-SA"/>
        </w:rPr>
        <w:t>:</w:t>
      </w:r>
    </w:p>
    <w:p w14:paraId="055669AC" w14:textId="2B4BD64E" w:rsidR="003504D1" w:rsidRDefault="003504D1" w:rsidP="00C044A2">
      <w:pPr>
        <w:ind w:firstLine="0"/>
        <w:rPr>
          <w:color w:val="000000" w:themeColor="text1"/>
          <w:rtl/>
          <w:lang w:bidi="ar-SA"/>
        </w:rPr>
      </w:pPr>
      <w:r w:rsidRPr="00417C78">
        <w:rPr>
          <w:rFonts w:hint="eastAsia"/>
          <w:color w:val="1F3864" w:themeColor="accent1" w:themeShade="80"/>
          <w:sz w:val="72"/>
          <w:szCs w:val="72"/>
          <w:rtl/>
          <w:lang w:bidi="ar-SA"/>
        </w:rPr>
        <w:lastRenderedPageBreak/>
        <w:t>أحدها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انضباط</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صفات</w:t>
      </w:r>
      <w:r w:rsidRPr="00417C78">
        <w:rPr>
          <w:color w:val="1F3864" w:themeColor="accent1" w:themeShade="80"/>
          <w:sz w:val="72"/>
          <w:szCs w:val="72"/>
          <w:rtl/>
          <w:lang w:bidi="ar-SA"/>
        </w:rPr>
        <w:t xml:space="preserve"> </w:t>
      </w:r>
      <w:r w:rsidRPr="00417C78">
        <w:rPr>
          <w:rFonts w:hint="cs"/>
          <w:color w:val="1F3864" w:themeColor="accent1" w:themeShade="80"/>
          <w:sz w:val="72"/>
          <w:szCs w:val="72"/>
          <w:rtl/>
          <w:lang w:bidi="ar-SA"/>
        </w:rPr>
        <w:t>المُسْلَم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فيه</w:t>
      </w:r>
      <w:r w:rsidR="00622C12" w:rsidRPr="00417C78">
        <w:rPr>
          <w:rFonts w:hint="cs"/>
          <w:color w:val="1F3864" w:themeColor="accent1" w:themeShade="80"/>
          <w:sz w:val="72"/>
          <w:szCs w:val="72"/>
          <w:rtl/>
          <w:lang w:bidi="ar-SA"/>
        </w:rPr>
        <w:t xml:space="preserve"> </w:t>
      </w:r>
      <w:r w:rsidR="00E65D87">
        <w:rPr>
          <w:rFonts w:hint="cs"/>
          <w:color w:val="000000" w:themeColor="text1"/>
          <w:rtl/>
          <w:lang w:bidi="ar-SA"/>
        </w:rPr>
        <w:t>أ</w:t>
      </w:r>
      <w:r w:rsidR="00700D34">
        <w:rPr>
          <w:rFonts w:hint="cs"/>
          <w:color w:val="000000" w:themeColor="text1"/>
          <w:rtl/>
          <w:lang w:bidi="ar-SA"/>
        </w:rPr>
        <w:t>ي "كون مسل</w:t>
      </w:r>
      <w:r w:rsidR="00F93978">
        <w:rPr>
          <w:rFonts w:hint="cs"/>
          <w:color w:val="000000" w:themeColor="text1"/>
          <w:rtl/>
          <w:lang w:bidi="ar-SA"/>
        </w:rPr>
        <w:t>َم</w:t>
      </w:r>
      <w:r w:rsidR="00700D34">
        <w:rPr>
          <w:rFonts w:hint="cs"/>
          <w:color w:val="000000" w:themeColor="text1"/>
          <w:rtl/>
          <w:lang w:bidi="ar-SA"/>
        </w:rPr>
        <w:t xml:space="preserve"> فيه مما يمكن انظباط صفاته؛ لأن ما لا تنضبط صفاته يختلف كثيرًا</w:t>
      </w:r>
      <w:r w:rsidR="004076B1">
        <w:rPr>
          <w:rFonts w:hint="cs"/>
          <w:color w:val="000000" w:themeColor="text1"/>
          <w:rtl/>
          <w:lang w:bidi="ar-SA"/>
        </w:rPr>
        <w:t>، فيفضي إلى المنازعة والمشاقّة، وعدمها مطلوب شر</w:t>
      </w:r>
      <w:r w:rsidR="00F93978">
        <w:rPr>
          <w:rFonts w:hint="cs"/>
          <w:color w:val="000000" w:themeColor="text1"/>
          <w:rtl/>
          <w:lang w:bidi="ar-SA"/>
        </w:rPr>
        <w:t>عًا"</w:t>
      </w:r>
      <w:r w:rsidR="002B6A67">
        <w:rPr>
          <w:rStyle w:val="FootnoteReference"/>
          <w:color w:val="000000" w:themeColor="text1"/>
          <w:rtl/>
          <w:lang w:bidi="ar-SA"/>
        </w:rPr>
        <w:footnoteReference w:id="7"/>
      </w:r>
      <w:r w:rsidR="0034331F"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كالمكيل</w:t>
      </w:r>
      <w:r w:rsidRPr="00417C78">
        <w:rPr>
          <w:color w:val="1F3864" w:themeColor="accent1" w:themeShade="80"/>
          <w:sz w:val="72"/>
          <w:szCs w:val="72"/>
          <w:rtl/>
          <w:lang w:bidi="ar-SA"/>
        </w:rPr>
        <w:t xml:space="preserve"> </w:t>
      </w:r>
      <w:r w:rsidR="00E90A5B" w:rsidRPr="0063079A">
        <w:rPr>
          <w:color w:val="000000" w:themeColor="text1"/>
          <w:rtl/>
          <w:lang w:bidi="ar-SA"/>
        </w:rPr>
        <w:t>كحب</w:t>
      </w:r>
      <w:r w:rsidR="00E90A5B" w:rsidRPr="0063079A">
        <w:rPr>
          <w:rFonts w:hint="cs"/>
          <w:color w:val="000000" w:themeColor="text1"/>
          <w:rtl/>
          <w:lang w:bidi="ar-SA"/>
        </w:rPr>
        <w:t>ّ</w:t>
      </w:r>
      <w:r w:rsidR="0063079A" w:rsidRPr="0063079A">
        <w:rPr>
          <w:rFonts w:hint="cs"/>
          <w:color w:val="000000" w:themeColor="text1"/>
          <w:rtl/>
          <w:lang w:bidi="ar-SA"/>
        </w:rPr>
        <w:t>ٍ</w:t>
      </w:r>
      <w:r w:rsidR="00E90A5B" w:rsidRPr="0063079A">
        <w:rPr>
          <w:color w:val="000000" w:themeColor="text1"/>
          <w:rtl/>
          <w:lang w:bidi="ar-SA"/>
        </w:rPr>
        <w:t xml:space="preserve"> وتمر ولبن وخل</w:t>
      </w:r>
      <w:r w:rsidR="0063079A" w:rsidRPr="0063079A">
        <w:rPr>
          <w:rFonts w:hint="cs"/>
          <w:color w:val="000000" w:themeColor="text1"/>
          <w:rtl/>
          <w:lang w:bidi="ar-SA"/>
        </w:rPr>
        <w:t xml:space="preserve"> </w:t>
      </w:r>
      <w:r w:rsidR="00E90A5B" w:rsidRPr="0063079A">
        <w:rPr>
          <w:color w:val="000000" w:themeColor="text1"/>
          <w:rtl/>
          <w:lang w:bidi="ar-SA"/>
        </w:rPr>
        <w:t>ونحوه</w:t>
      </w:r>
      <w:r w:rsidR="00A2771E">
        <w:rPr>
          <w:rFonts w:hint="cs"/>
          <w:color w:val="000000" w:themeColor="text1"/>
          <w:rtl/>
          <w:lang w:bidi="ar-SA"/>
        </w:rPr>
        <w:t>،</w:t>
      </w:r>
      <w:r w:rsidR="0063079A"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والموزون</w:t>
      </w:r>
      <w:r w:rsidRPr="00417C78">
        <w:rPr>
          <w:color w:val="1F3864" w:themeColor="accent1" w:themeShade="80"/>
          <w:sz w:val="72"/>
          <w:szCs w:val="72"/>
          <w:rtl/>
          <w:lang w:bidi="ar-SA"/>
        </w:rPr>
        <w:t xml:space="preserve"> </w:t>
      </w:r>
      <w:r w:rsidR="00F00D17" w:rsidRPr="001C7452">
        <w:rPr>
          <w:rFonts w:hint="cs"/>
          <w:color w:val="000000" w:themeColor="text1"/>
          <w:rtl/>
          <w:lang w:bidi="ar-SA"/>
        </w:rPr>
        <w:t>"</w:t>
      </w:r>
      <w:r w:rsidR="000249C9" w:rsidRPr="000249C9">
        <w:rPr>
          <w:color w:val="000000" w:themeColor="text1"/>
          <w:rtl/>
          <w:lang w:bidi="ar-SA"/>
        </w:rPr>
        <w:t>من ذهب وفضة وحديد ونحاس ورصاص وقطن وك</w:t>
      </w:r>
      <w:r w:rsidR="00B10A48">
        <w:rPr>
          <w:rFonts w:hint="cs"/>
          <w:color w:val="000000" w:themeColor="text1"/>
          <w:rtl/>
          <w:lang w:bidi="ar-SA"/>
        </w:rPr>
        <w:t>َتّان</w:t>
      </w:r>
      <w:r w:rsidR="000249C9" w:rsidRPr="000249C9">
        <w:rPr>
          <w:color w:val="000000" w:themeColor="text1"/>
          <w:rtl/>
          <w:lang w:bidi="ar-SA"/>
        </w:rPr>
        <w:t xml:space="preserve"> وصوف وإبريس</w:t>
      </w:r>
      <w:r w:rsidR="00D106EB">
        <w:rPr>
          <w:rFonts w:hint="cs"/>
          <w:color w:val="000000" w:themeColor="text1"/>
          <w:rtl/>
          <w:lang w:bidi="ar-SA"/>
        </w:rPr>
        <w:t>َم</w:t>
      </w:r>
      <w:r w:rsidR="000249C9" w:rsidRPr="000249C9">
        <w:rPr>
          <w:color w:val="000000" w:themeColor="text1"/>
          <w:rtl/>
          <w:lang w:bidi="ar-SA"/>
        </w:rPr>
        <w:t xml:space="preserve"> وشهد</w:t>
      </w:r>
      <w:r w:rsidR="003F5692">
        <w:rPr>
          <w:rStyle w:val="FootnoteReference"/>
          <w:color w:val="000000" w:themeColor="text1"/>
          <w:rtl/>
          <w:lang w:bidi="ar-SA"/>
        </w:rPr>
        <w:footnoteReference w:id="8"/>
      </w:r>
      <w:r w:rsidR="000249C9" w:rsidRPr="000249C9">
        <w:rPr>
          <w:color w:val="000000" w:themeColor="text1"/>
          <w:rtl/>
          <w:lang w:bidi="ar-SA"/>
        </w:rPr>
        <w:t xml:space="preserve"> وق</w:t>
      </w:r>
      <w:r w:rsidR="008420EA">
        <w:rPr>
          <w:rFonts w:hint="cs"/>
          <w:color w:val="000000" w:themeColor="text1"/>
          <w:rtl/>
          <w:lang w:bidi="ar-SA"/>
        </w:rPr>
        <w:t>ن</w:t>
      </w:r>
      <w:r w:rsidR="003B32FF">
        <w:rPr>
          <w:rFonts w:hint="cs"/>
          <w:color w:val="000000" w:themeColor="text1"/>
          <w:rtl/>
          <w:lang w:bidi="ar-SA"/>
        </w:rPr>
        <w:t>َّب</w:t>
      </w:r>
      <w:r w:rsidR="003B32FF">
        <w:rPr>
          <w:rStyle w:val="FootnoteReference"/>
          <w:color w:val="000000" w:themeColor="text1"/>
          <w:rtl/>
          <w:lang w:bidi="ar-SA"/>
        </w:rPr>
        <w:footnoteReference w:id="9"/>
      </w:r>
      <w:r w:rsidR="000249C9" w:rsidRPr="000249C9">
        <w:rPr>
          <w:color w:val="000000" w:themeColor="text1"/>
          <w:rtl/>
          <w:lang w:bidi="ar-SA"/>
        </w:rPr>
        <w:t xml:space="preserve"> وكبريت ونحوها (ولو) كان الموزون (شحم</w:t>
      </w:r>
      <w:r w:rsidR="008420EA">
        <w:rPr>
          <w:rFonts w:hint="cs"/>
          <w:color w:val="000000" w:themeColor="text1"/>
          <w:rtl/>
          <w:lang w:bidi="ar-SA"/>
        </w:rPr>
        <w:t>ًا</w:t>
      </w:r>
      <w:r w:rsidR="000249C9" w:rsidRPr="000249C9">
        <w:rPr>
          <w:color w:val="000000" w:themeColor="text1"/>
          <w:rtl/>
          <w:lang w:bidi="ar-SA"/>
        </w:rPr>
        <w:t>) ن</w:t>
      </w:r>
      <w:r w:rsidR="008420EA">
        <w:rPr>
          <w:rFonts w:hint="cs"/>
          <w:color w:val="000000" w:themeColor="text1"/>
          <w:rtl/>
          <w:lang w:bidi="ar-SA"/>
        </w:rPr>
        <w:t xml:space="preserve">ِيئًا، </w:t>
      </w:r>
      <w:r w:rsidR="000249C9" w:rsidRPr="000249C9">
        <w:rPr>
          <w:color w:val="000000" w:themeColor="text1"/>
          <w:rtl/>
          <w:lang w:bidi="ar-SA"/>
        </w:rPr>
        <w:t>قيل لأحمد: إنه يختلف؟ قال</w:t>
      </w:r>
      <w:r w:rsidR="008420EA">
        <w:rPr>
          <w:rFonts w:hint="cs"/>
          <w:color w:val="000000" w:themeColor="text1"/>
          <w:rtl/>
          <w:lang w:bidi="ar-SA"/>
        </w:rPr>
        <w:t xml:space="preserve"> </w:t>
      </w:r>
      <w:r w:rsidR="000249C9" w:rsidRPr="000249C9">
        <w:rPr>
          <w:color w:val="000000" w:themeColor="text1"/>
          <w:rtl/>
          <w:lang w:bidi="ar-SA"/>
        </w:rPr>
        <w:t xml:space="preserve"> كل سلف يختلف (ولحما ن</w:t>
      </w:r>
      <w:r w:rsidR="00771A4D">
        <w:rPr>
          <w:rFonts w:hint="cs"/>
          <w:color w:val="000000" w:themeColor="text1"/>
          <w:rtl/>
          <w:lang w:bidi="ar-SA"/>
        </w:rPr>
        <w:t>ِيئًا</w:t>
      </w:r>
      <w:r w:rsidR="000249C9" w:rsidRPr="000249C9">
        <w:rPr>
          <w:color w:val="000000" w:themeColor="text1"/>
          <w:rtl/>
          <w:lang w:bidi="ar-SA"/>
        </w:rPr>
        <w:t xml:space="preserve"> ولو مع عظمه) لأنه كالنوى في التمر (إن ع</w:t>
      </w:r>
      <w:r w:rsidR="00771A4D">
        <w:rPr>
          <w:rFonts w:hint="cs"/>
          <w:color w:val="000000" w:themeColor="text1"/>
          <w:rtl/>
          <w:lang w:bidi="ar-SA"/>
        </w:rPr>
        <w:t>ُيِّن</w:t>
      </w:r>
      <w:r w:rsidR="000249C9" w:rsidRPr="000249C9">
        <w:rPr>
          <w:color w:val="000000" w:themeColor="text1"/>
          <w:rtl/>
          <w:lang w:bidi="ar-SA"/>
        </w:rPr>
        <w:t xml:space="preserve"> م</w:t>
      </w:r>
      <w:r w:rsidR="00771A4D">
        <w:rPr>
          <w:rFonts w:hint="cs"/>
          <w:color w:val="000000" w:themeColor="text1"/>
          <w:rtl/>
          <w:lang w:bidi="ar-SA"/>
        </w:rPr>
        <w:t>َحَلٌّ</w:t>
      </w:r>
      <w:r w:rsidR="000249C9" w:rsidRPr="000249C9">
        <w:rPr>
          <w:color w:val="000000" w:themeColor="text1"/>
          <w:rtl/>
          <w:lang w:bidi="ar-SA"/>
        </w:rPr>
        <w:t xml:space="preserve"> يقطع </w:t>
      </w:r>
      <w:r w:rsidR="000249C9" w:rsidRPr="000249C9">
        <w:rPr>
          <w:color w:val="000000" w:themeColor="text1"/>
          <w:rtl/>
          <w:lang w:bidi="ar-SA"/>
        </w:rPr>
        <w:lastRenderedPageBreak/>
        <w:t>منه) كظهر وفخذ</w:t>
      </w:r>
      <w:r w:rsidR="00A5454E">
        <w:rPr>
          <w:rFonts w:hint="cs"/>
          <w:color w:val="000000" w:themeColor="text1"/>
          <w:rtl/>
          <w:lang w:bidi="ar-SA"/>
        </w:rPr>
        <w:t>،</w:t>
      </w:r>
      <w:r w:rsidR="000249C9" w:rsidRPr="000249C9">
        <w:rPr>
          <w:color w:val="000000" w:themeColor="text1"/>
          <w:rtl/>
          <w:lang w:bidi="ar-SA"/>
        </w:rPr>
        <w:t xml:space="preserve"> وعلم منه</w:t>
      </w:r>
      <w:r w:rsidR="00A5454E">
        <w:rPr>
          <w:rFonts w:hint="cs"/>
          <w:color w:val="000000" w:themeColor="text1"/>
          <w:rtl/>
          <w:lang w:bidi="ar-SA"/>
        </w:rPr>
        <w:t>:</w:t>
      </w:r>
      <w:r w:rsidR="000249C9" w:rsidRPr="000249C9">
        <w:rPr>
          <w:color w:val="000000" w:themeColor="text1"/>
          <w:rtl/>
          <w:lang w:bidi="ar-SA"/>
        </w:rPr>
        <w:t xml:space="preserve"> أنه لا يصح في مطبوخ ومشوي</w:t>
      </w:r>
      <w:r w:rsidR="00A5454E">
        <w:rPr>
          <w:rFonts w:hint="cs"/>
          <w:color w:val="000000" w:themeColor="text1"/>
          <w:rtl/>
          <w:lang w:bidi="ar-SA"/>
        </w:rPr>
        <w:t>،</w:t>
      </w:r>
      <w:r w:rsidR="000249C9" w:rsidRPr="000249C9">
        <w:rPr>
          <w:color w:val="000000" w:themeColor="text1"/>
          <w:rtl/>
          <w:lang w:bidi="ar-SA"/>
        </w:rPr>
        <w:t xml:space="preserve"> ولا في لحم بعظمه إن لم يعين محل قطع</w:t>
      </w:r>
      <w:r w:rsidR="0084147C">
        <w:rPr>
          <w:rFonts w:hint="cs"/>
          <w:color w:val="000000" w:themeColor="text1"/>
          <w:rtl/>
          <w:lang w:bidi="ar-SA"/>
        </w:rPr>
        <w:t>؛</w:t>
      </w:r>
      <w:r w:rsidR="000249C9" w:rsidRPr="000249C9">
        <w:rPr>
          <w:color w:val="000000" w:themeColor="text1"/>
          <w:rtl/>
          <w:lang w:bidi="ar-SA"/>
        </w:rPr>
        <w:t xml:space="preserve"> لاختلافه</w:t>
      </w:r>
      <w:r w:rsidR="0013093D">
        <w:rPr>
          <w:rFonts w:hint="cs"/>
          <w:color w:val="000000" w:themeColor="text1"/>
          <w:rtl/>
          <w:lang w:bidi="ar-SA"/>
        </w:rPr>
        <w:t>"</w:t>
      </w:r>
      <w:r w:rsidR="00A20C0E">
        <w:rPr>
          <w:rStyle w:val="FootnoteReference"/>
          <w:color w:val="000000" w:themeColor="text1"/>
          <w:rtl/>
          <w:lang w:bidi="ar-SA"/>
        </w:rPr>
        <w:footnoteReference w:id="10"/>
      </w:r>
      <w:r w:rsidR="0013093D">
        <w:rPr>
          <w:rFonts w:hint="cs"/>
          <w:color w:val="000000" w:themeColor="text1"/>
          <w:rtl/>
          <w:lang w:bidi="ar-SA"/>
        </w:rPr>
        <w:t xml:space="preserve"> </w:t>
      </w:r>
      <w:r w:rsidRPr="00417C78">
        <w:rPr>
          <w:rFonts w:hint="eastAsia"/>
          <w:color w:val="1F3864" w:themeColor="accent1" w:themeShade="80"/>
          <w:sz w:val="72"/>
          <w:szCs w:val="72"/>
          <w:rtl/>
          <w:lang w:bidi="ar-SA"/>
        </w:rPr>
        <w:t>والمذروع</w:t>
      </w:r>
      <w:r w:rsidR="002A5F2B" w:rsidRPr="00417C78">
        <w:rPr>
          <w:rFonts w:hint="cs"/>
          <w:color w:val="1F3864" w:themeColor="accent1" w:themeShade="80"/>
          <w:sz w:val="72"/>
          <w:szCs w:val="72"/>
          <w:rtl/>
          <w:lang w:bidi="ar-SA"/>
        </w:rPr>
        <w:t xml:space="preserve"> </w:t>
      </w:r>
      <w:r w:rsidR="002A5F2B" w:rsidRPr="002A5F2B">
        <w:rPr>
          <w:rFonts w:hint="cs"/>
          <w:color w:val="000000" w:themeColor="text1"/>
          <w:rtl/>
          <w:lang w:bidi="ar-SA"/>
        </w:rPr>
        <w:t>كثياب وخيوط</w:t>
      </w:r>
      <w:r w:rsidR="001C7452" w:rsidRPr="002A5F2B">
        <w:rPr>
          <w:rFonts w:hint="cs"/>
          <w:color w:val="000000" w:themeColor="text1"/>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والمعدود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الحيوان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ولو</w:t>
      </w:r>
      <w:r w:rsidRPr="00417C78">
        <w:rPr>
          <w:color w:val="1F3864" w:themeColor="accent1" w:themeShade="80"/>
          <w:sz w:val="72"/>
          <w:szCs w:val="72"/>
          <w:rtl/>
          <w:lang w:bidi="ar-SA"/>
        </w:rPr>
        <w:t xml:space="preserve"> </w:t>
      </w:r>
      <w:r w:rsidR="00E52B3D" w:rsidRPr="00E52B3D">
        <w:rPr>
          <w:rFonts w:hint="cs"/>
          <w:color w:val="000000" w:themeColor="text1"/>
          <w:rtl/>
          <w:lang w:bidi="ar-SA"/>
        </w:rPr>
        <w:t>كان</w:t>
      </w:r>
      <w:r w:rsidR="00E52B3D"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آدمي</w:t>
      </w:r>
      <w:r w:rsidRPr="00417C78">
        <w:rPr>
          <w:rFonts w:hint="cs"/>
          <w:color w:val="1F3864" w:themeColor="accent1" w:themeShade="80"/>
          <w:sz w:val="72"/>
          <w:szCs w:val="72"/>
          <w:rtl/>
          <w:lang w:bidi="ar-SA"/>
        </w:rPr>
        <w:t>ًّا</w:t>
      </w:r>
      <w:r w:rsidR="0004475F" w:rsidRPr="00417C78">
        <w:rPr>
          <w:rStyle w:val="FootnoteReference"/>
          <w:color w:val="1F3864" w:themeColor="accent1" w:themeShade="80"/>
          <w:sz w:val="72"/>
          <w:szCs w:val="72"/>
          <w:rtl/>
          <w:lang w:bidi="ar-SA"/>
        </w:rPr>
        <w:footnoteReference w:id="11"/>
      </w:r>
      <w:r w:rsidR="00E52B3D" w:rsidRPr="00417C78">
        <w:rPr>
          <w:rFonts w:hint="cs"/>
          <w:color w:val="1F3864" w:themeColor="accent1" w:themeShade="80"/>
          <w:sz w:val="72"/>
          <w:szCs w:val="72"/>
          <w:rtl/>
          <w:lang w:bidi="ar-SA"/>
        </w:rPr>
        <w:t xml:space="preserve"> </w:t>
      </w:r>
      <w:r w:rsidR="002F1082" w:rsidRPr="003B1F79">
        <w:rPr>
          <w:color w:val="000000" w:themeColor="text1"/>
          <w:rtl/>
          <w:lang w:bidi="ar-SA"/>
        </w:rPr>
        <w:t>كعبد</w:t>
      </w:r>
      <w:r w:rsidR="002F1082" w:rsidRPr="003B1F79">
        <w:rPr>
          <w:rFonts w:hint="cs"/>
          <w:color w:val="000000" w:themeColor="text1"/>
          <w:rtl/>
          <w:lang w:bidi="ar-SA"/>
        </w:rPr>
        <w:t>ٍ</w:t>
      </w:r>
      <w:r w:rsidR="002F1082" w:rsidRPr="003B1F79">
        <w:rPr>
          <w:color w:val="000000" w:themeColor="text1"/>
          <w:rtl/>
          <w:lang w:bidi="ar-SA"/>
        </w:rPr>
        <w:t xml:space="preserve"> موصوف بصفة كذا</w:t>
      </w:r>
      <w:r w:rsidR="00687F55">
        <w:rPr>
          <w:rFonts w:hint="cs"/>
          <w:color w:val="000000" w:themeColor="text1"/>
          <w:rtl/>
          <w:lang w:bidi="ar-SA"/>
        </w:rPr>
        <w:t>.</w:t>
      </w:r>
    </w:p>
    <w:p w14:paraId="483C312C" w14:textId="23AAF80F" w:rsidR="005A5E45" w:rsidRDefault="005A5E45" w:rsidP="00C044A2">
      <w:pPr>
        <w:ind w:firstLine="0"/>
        <w:rPr>
          <w:color w:val="000000" w:themeColor="text1"/>
          <w:rtl/>
          <w:lang w:bidi="ar-SA"/>
        </w:rPr>
      </w:pPr>
      <w:r>
        <w:rPr>
          <w:rFonts w:hint="cs"/>
          <w:color w:val="000000" w:themeColor="text1"/>
          <w:rtl/>
          <w:lang w:bidi="ar-SA"/>
        </w:rPr>
        <w:t>قال الشيخ القعيمي</w:t>
      </w:r>
      <w:r w:rsidR="00E65424">
        <w:rPr>
          <w:rFonts w:hint="cs"/>
          <w:color w:val="000000" w:themeColor="text1"/>
          <w:rtl/>
          <w:lang w:bidi="ar-SA"/>
        </w:rPr>
        <w:t>:</w:t>
      </w:r>
      <w:r w:rsidR="00E229B6">
        <w:rPr>
          <w:rFonts w:hint="cs"/>
          <w:color w:val="000000" w:themeColor="text1"/>
          <w:rtl/>
          <w:lang w:bidi="ar-SA"/>
        </w:rPr>
        <w:t xml:space="preserve"> "من الأشياء التي يمكن</w:t>
      </w:r>
      <w:r w:rsidR="005B30D9">
        <w:rPr>
          <w:rFonts w:hint="cs"/>
          <w:color w:val="000000" w:themeColor="text1"/>
          <w:rtl/>
          <w:lang w:bidi="ar-SA"/>
        </w:rPr>
        <w:t xml:space="preserve"> أن تنضبط بالصفة المكيل … والموزون … </w:t>
      </w:r>
      <w:r w:rsidR="00DB124B">
        <w:rPr>
          <w:rFonts w:hint="cs"/>
          <w:color w:val="000000" w:themeColor="text1"/>
          <w:rtl/>
          <w:lang w:bidi="ar-SA"/>
        </w:rPr>
        <w:t xml:space="preserve">والمذروع … </w:t>
      </w:r>
      <w:r w:rsidR="00142C36" w:rsidRPr="00142C36">
        <w:rPr>
          <w:color w:val="000000" w:themeColor="text1"/>
          <w:rtl/>
          <w:lang w:bidi="ar-SA"/>
        </w:rPr>
        <w:t>والمعدود المتفق في الصفات كالأواني في وقتنا، والمعدود إما أن يكون متفق</w:t>
      </w:r>
      <w:r w:rsidR="00142C36">
        <w:rPr>
          <w:rFonts w:hint="cs"/>
          <w:color w:val="000000" w:themeColor="text1"/>
          <w:rtl/>
          <w:lang w:bidi="ar-SA"/>
        </w:rPr>
        <w:t>ًِا</w:t>
      </w:r>
      <w:r w:rsidR="00142C36" w:rsidRPr="00142C36">
        <w:rPr>
          <w:color w:val="000000" w:themeColor="text1"/>
          <w:rtl/>
          <w:lang w:bidi="ar-SA"/>
        </w:rPr>
        <w:t xml:space="preserve"> وإما أن يكون مختلف</w:t>
      </w:r>
      <w:r w:rsidR="00142C36">
        <w:rPr>
          <w:rFonts w:hint="cs"/>
          <w:color w:val="000000" w:themeColor="text1"/>
          <w:rtl/>
          <w:lang w:bidi="ar-SA"/>
        </w:rPr>
        <w:t>ًا</w:t>
      </w:r>
      <w:r w:rsidR="00142C36" w:rsidRPr="00142C36">
        <w:rPr>
          <w:color w:val="000000" w:themeColor="text1"/>
          <w:rtl/>
          <w:lang w:bidi="ar-SA"/>
        </w:rPr>
        <w:t xml:space="preserve">؛ فالمختلف في السابق مثل الأواني، فالأواني في السابق كانت </w:t>
      </w:r>
      <w:r w:rsidR="00142C36" w:rsidRPr="00142C36">
        <w:rPr>
          <w:color w:val="000000" w:themeColor="text1"/>
          <w:rtl/>
          <w:lang w:bidi="ar-SA"/>
        </w:rPr>
        <w:lastRenderedPageBreak/>
        <w:t>تصنع باليد، أما الآن فتصنع بالآلات فتكون متفقة لذلك يصح السلم في الأواني والأكواب والكؤوس؛ لأنه يمكن ضبط صفاتها</w:t>
      </w:r>
      <w:r w:rsidR="00142C36">
        <w:rPr>
          <w:rFonts w:hint="cs"/>
          <w:color w:val="000000" w:themeColor="text1"/>
          <w:rtl/>
          <w:lang w:bidi="ar-SA"/>
        </w:rPr>
        <w:t>"</w:t>
      </w:r>
      <w:r w:rsidR="00892324">
        <w:rPr>
          <w:rStyle w:val="FootnoteReference"/>
          <w:color w:val="000000" w:themeColor="text1"/>
          <w:rtl/>
          <w:lang w:bidi="ar-SA"/>
        </w:rPr>
        <w:footnoteReference w:id="12"/>
      </w:r>
      <w:r w:rsidR="00BE68B5">
        <w:rPr>
          <w:rFonts w:hint="cs"/>
          <w:color w:val="000000" w:themeColor="text1"/>
          <w:rtl/>
          <w:lang w:bidi="ar-SA"/>
        </w:rPr>
        <w:t>.</w:t>
      </w:r>
    </w:p>
    <w:p w14:paraId="675978F7" w14:textId="6E829B7B" w:rsidR="00D05C05" w:rsidRPr="00417C78" w:rsidRDefault="00D05C05" w:rsidP="00C044A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فلا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المعدود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الفواكه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ينضبط</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كالبقول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والجلود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والرؤوس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والأكارع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والبيض</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والأواني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المختلفة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رؤوس</w:t>
      </w:r>
      <w:r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وأوساط</w:t>
      </w:r>
      <w:r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كالقماقم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ونحوها</w:t>
      </w:r>
      <w:r w:rsidRPr="00417C78">
        <w:rPr>
          <w:color w:val="1F3864" w:themeColor="accent1" w:themeShade="80"/>
          <w:sz w:val="72"/>
          <w:szCs w:val="72"/>
          <w:rtl/>
          <w:lang w:bidi="ar-SA"/>
        </w:rPr>
        <w:t>.</w:t>
      </w:r>
    </w:p>
    <w:p w14:paraId="0E93DA86" w14:textId="0944AB5C" w:rsidR="00D05C05" w:rsidRDefault="00D05C05" w:rsidP="00C044A2">
      <w:pPr>
        <w:ind w:firstLine="0"/>
        <w:rPr>
          <w:color w:val="000000" w:themeColor="text1"/>
          <w:rtl/>
          <w:lang w:bidi="ar-SA"/>
        </w:rPr>
      </w:pPr>
      <w:r w:rsidRPr="00417C78">
        <w:rPr>
          <w:rFonts w:hint="eastAsia"/>
          <w:color w:val="1F3864" w:themeColor="accent1" w:themeShade="80"/>
          <w:sz w:val="72"/>
          <w:szCs w:val="72"/>
          <w:rtl/>
          <w:lang w:bidi="ar-SA"/>
        </w:rPr>
        <w:t>فلا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rFonts w:hint="cs"/>
          <w:color w:val="1F3864" w:themeColor="accent1" w:themeShade="80"/>
          <w:sz w:val="72"/>
          <w:szCs w:val="72"/>
          <w:rtl/>
          <w:lang w:bidi="ar-SA"/>
        </w:rPr>
        <w:t xml:space="preserve"> </w:t>
      </w:r>
      <w:r w:rsidRPr="00D05C05">
        <w:rPr>
          <w:rFonts w:hint="cs"/>
          <w:color w:val="000000" w:themeColor="text1"/>
          <w:rtl/>
          <w:lang w:bidi="ar-SA"/>
        </w:rPr>
        <w:t>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المعدود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الفواكه</w:t>
      </w:r>
      <w:r w:rsidRPr="00417C78">
        <w:rPr>
          <w:color w:val="1F3864" w:themeColor="accent1" w:themeShade="80"/>
          <w:sz w:val="72"/>
          <w:szCs w:val="72"/>
          <w:rtl/>
          <w:lang w:bidi="ar-SA"/>
        </w:rPr>
        <w:t xml:space="preserve"> </w:t>
      </w:r>
      <w:r w:rsidR="00B73867" w:rsidRPr="009E38BA">
        <w:rPr>
          <w:rFonts w:hint="cs"/>
          <w:color w:val="000000" w:themeColor="text1"/>
          <w:rtl/>
          <w:lang w:bidi="ar-SA"/>
        </w:rPr>
        <w:t>"</w:t>
      </w:r>
      <w:r w:rsidR="0053297F" w:rsidRPr="0053297F">
        <w:rPr>
          <w:color w:val="000000" w:themeColor="text1"/>
          <w:rtl/>
          <w:lang w:bidi="ar-SA"/>
        </w:rPr>
        <w:t>كالرمان والسفرجل والخوخ ونحوها؛ لأنها تختلف بالصغر والكبر</w:t>
      </w:r>
      <w:r w:rsidR="003A7DF0">
        <w:rPr>
          <w:rStyle w:val="FootnoteReference"/>
          <w:color w:val="000000" w:themeColor="text1"/>
          <w:rtl/>
          <w:lang w:bidi="ar-SA"/>
        </w:rPr>
        <w:footnoteReference w:id="13"/>
      </w:r>
      <w:r w:rsidR="0053297F" w:rsidRPr="0053297F">
        <w:rPr>
          <w:color w:val="000000" w:themeColor="text1"/>
          <w:rtl/>
          <w:lang w:bidi="ar-SA"/>
        </w:rPr>
        <w:t xml:space="preserve"> (فأما) الفواكه (المكيلة، كالرطب </w:t>
      </w:r>
      <w:r w:rsidR="0053297F" w:rsidRPr="0053297F">
        <w:rPr>
          <w:color w:val="000000" w:themeColor="text1"/>
          <w:rtl/>
          <w:lang w:bidi="ar-SA"/>
        </w:rPr>
        <w:lastRenderedPageBreak/>
        <w:t>ونحوه، و) الفواكه (الموزونة، كالعنب ونحوه، فيصح) السلم (فيه) أي: فيما ذكر من المكيلات والموزونات</w:t>
      </w:r>
      <w:r w:rsidR="005D3E5C" w:rsidRPr="009E38BA">
        <w:rPr>
          <w:rFonts w:hint="cs"/>
          <w:color w:val="000000" w:themeColor="text1"/>
          <w:rtl/>
          <w:lang w:bidi="ar-SA"/>
        </w:rPr>
        <w:t>"</w:t>
      </w:r>
      <w:r w:rsidR="006D0D49">
        <w:rPr>
          <w:rStyle w:val="FootnoteReference"/>
          <w:color w:val="000000" w:themeColor="text1"/>
          <w:rtl/>
          <w:lang w:bidi="ar-SA"/>
        </w:rPr>
        <w:footnoteReference w:id="14"/>
      </w:r>
      <w:r w:rsidR="005D3E5C"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ولا</w:t>
      </w:r>
      <w:r w:rsidR="00D207AC" w:rsidRPr="00417C78">
        <w:rPr>
          <w:rFonts w:hint="cs"/>
          <w:color w:val="1F3864" w:themeColor="accent1" w:themeShade="80"/>
          <w:sz w:val="72"/>
          <w:szCs w:val="72"/>
          <w:rtl/>
          <w:lang w:bidi="ar-SA"/>
        </w:rPr>
        <w:t xml:space="preserve"> </w:t>
      </w:r>
      <w:r w:rsidR="00D207AC" w:rsidRPr="00D207AC">
        <w:rPr>
          <w:rFonts w:hint="cs"/>
          <w:color w:val="000000" w:themeColor="text1"/>
          <w:rtl/>
          <w:lang w:bidi="ar-SA"/>
        </w:rPr>
        <w:t>يصح 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ينضبط</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كالبقول</w:t>
      </w:r>
      <w:r w:rsidR="00054A7B" w:rsidRPr="00417C78">
        <w:rPr>
          <w:rStyle w:val="FootnoteReference"/>
          <w:color w:val="1F3864" w:themeColor="accent1" w:themeShade="80"/>
          <w:sz w:val="72"/>
          <w:szCs w:val="72"/>
          <w:rtl/>
          <w:lang w:bidi="ar-SA"/>
        </w:rPr>
        <w:footnoteReference w:id="15"/>
      </w:r>
      <w:r w:rsidRPr="00417C78">
        <w:rPr>
          <w:color w:val="1F3864" w:themeColor="accent1" w:themeShade="80"/>
          <w:sz w:val="72"/>
          <w:szCs w:val="72"/>
          <w:rtl/>
          <w:lang w:bidi="ar-SA"/>
        </w:rPr>
        <w:t xml:space="preserve"> </w:t>
      </w:r>
      <w:r w:rsidR="00B6081C" w:rsidRPr="008C17C6">
        <w:rPr>
          <w:rFonts w:hint="cs"/>
          <w:color w:val="000000" w:themeColor="text1"/>
          <w:rtl/>
          <w:lang w:bidi="ar-SA"/>
        </w:rPr>
        <w:t>"</w:t>
      </w:r>
      <w:r w:rsidR="00B6081C" w:rsidRPr="008C17C6">
        <w:rPr>
          <w:color w:val="000000" w:themeColor="text1"/>
          <w:rtl/>
          <w:lang w:bidi="ar-SA"/>
        </w:rPr>
        <w:t>لاختلافها</w:t>
      </w:r>
      <w:r w:rsidR="005D0763">
        <w:rPr>
          <w:rFonts w:hint="cs"/>
          <w:color w:val="000000" w:themeColor="text1"/>
          <w:rtl/>
          <w:lang w:bidi="ar-SA"/>
        </w:rPr>
        <w:t>، ولا يمكن</w:t>
      </w:r>
      <w:r w:rsidR="00B04A7E">
        <w:rPr>
          <w:rFonts w:hint="cs"/>
          <w:color w:val="000000" w:themeColor="text1"/>
          <w:rtl/>
          <w:lang w:bidi="ar-SA"/>
        </w:rPr>
        <w:t xml:space="preserve"> تقديرها بالحُزَم</w:t>
      </w:r>
      <w:r w:rsidR="00B6081C" w:rsidRPr="008C17C6">
        <w:rPr>
          <w:rFonts w:hint="cs"/>
          <w:color w:val="000000" w:themeColor="text1"/>
          <w:rtl/>
          <w:lang w:bidi="ar-SA"/>
        </w:rPr>
        <w:t>"</w:t>
      </w:r>
      <w:r w:rsidR="00941257">
        <w:rPr>
          <w:rStyle w:val="FootnoteReference"/>
          <w:color w:val="000000" w:themeColor="text1"/>
          <w:rtl/>
          <w:lang w:bidi="ar-SA"/>
        </w:rPr>
        <w:footnoteReference w:id="16"/>
      </w:r>
      <w:r w:rsidR="00B6081C"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والجلود</w:t>
      </w:r>
      <w:r w:rsidRPr="00417C78">
        <w:rPr>
          <w:color w:val="1F3864" w:themeColor="accent1" w:themeShade="80"/>
          <w:sz w:val="72"/>
          <w:szCs w:val="72"/>
          <w:rtl/>
          <w:lang w:bidi="ar-SA"/>
        </w:rPr>
        <w:t xml:space="preserve"> </w:t>
      </w:r>
      <w:r w:rsidR="008C17C6" w:rsidRPr="008C17C6">
        <w:rPr>
          <w:rFonts w:hint="cs"/>
          <w:color w:val="000000" w:themeColor="text1"/>
          <w:rtl/>
          <w:lang w:bidi="ar-SA"/>
        </w:rPr>
        <w:t>"</w:t>
      </w:r>
      <w:r w:rsidR="008C17C6" w:rsidRPr="008C17C6">
        <w:rPr>
          <w:color w:val="000000" w:themeColor="text1"/>
          <w:rtl/>
          <w:lang w:bidi="ar-SA"/>
        </w:rPr>
        <w:t xml:space="preserve">لاختلافها، </w:t>
      </w:r>
      <w:r w:rsidR="003270BC">
        <w:rPr>
          <w:rFonts w:hint="cs"/>
          <w:color w:val="000000" w:themeColor="text1"/>
          <w:rtl/>
          <w:lang w:bidi="ar-SA"/>
        </w:rPr>
        <w:t xml:space="preserve">ولا يمكن ذرعها </w:t>
      </w:r>
      <w:r w:rsidR="003270BC">
        <w:rPr>
          <w:rFonts w:hint="cs"/>
          <w:color w:val="000000" w:themeColor="text1"/>
          <w:rtl/>
          <w:lang w:bidi="ar-SA"/>
        </w:rPr>
        <w:lastRenderedPageBreak/>
        <w:t>لاختلاف أطرافها</w:t>
      </w:r>
      <w:r w:rsidR="008C17C6" w:rsidRPr="008C17C6">
        <w:rPr>
          <w:rFonts w:hint="cs"/>
          <w:color w:val="000000" w:themeColor="text1"/>
          <w:rtl/>
          <w:lang w:bidi="ar-SA"/>
        </w:rPr>
        <w:t>"</w:t>
      </w:r>
      <w:r w:rsidR="00900C44">
        <w:rPr>
          <w:rStyle w:val="FootnoteReference"/>
          <w:color w:val="000000" w:themeColor="text1"/>
          <w:rtl/>
          <w:lang w:bidi="ar-SA"/>
        </w:rPr>
        <w:footnoteReference w:id="17"/>
      </w:r>
      <w:r w:rsidR="008C17C6"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والرؤوس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والأكارع</w:t>
      </w:r>
      <w:r w:rsidR="00E546A5" w:rsidRPr="00417C78">
        <w:rPr>
          <w:rStyle w:val="FootnoteReference"/>
          <w:color w:val="1F3864" w:themeColor="accent1" w:themeShade="80"/>
          <w:sz w:val="72"/>
          <w:szCs w:val="72"/>
          <w:rtl/>
          <w:lang w:bidi="ar-SA"/>
        </w:rPr>
        <w:footnoteReference w:id="18"/>
      </w:r>
      <w:r w:rsidR="005B2D6E" w:rsidRPr="00417C78">
        <w:rPr>
          <w:rFonts w:hint="cs"/>
          <w:color w:val="1F3864" w:themeColor="accent1" w:themeShade="80"/>
          <w:sz w:val="72"/>
          <w:szCs w:val="72"/>
          <w:rtl/>
          <w:lang w:bidi="ar-SA"/>
        </w:rPr>
        <w:t xml:space="preserve"> </w:t>
      </w:r>
      <w:r w:rsidR="005B2D6E" w:rsidRPr="005B2D6E">
        <w:rPr>
          <w:rFonts w:hint="cs"/>
          <w:color w:val="000000" w:themeColor="text1"/>
          <w:rtl/>
          <w:lang w:bidi="ar-SA"/>
        </w:rPr>
        <w:t>"</w:t>
      </w:r>
      <w:r w:rsidR="00BE0C5F">
        <w:rPr>
          <w:rFonts w:hint="cs"/>
          <w:color w:val="000000" w:themeColor="text1"/>
          <w:rtl/>
          <w:lang w:bidi="ar-SA"/>
        </w:rPr>
        <w:t>لأن أكثرها العظام والمشافر</w:t>
      </w:r>
      <w:r w:rsidR="00AF05E5">
        <w:rPr>
          <w:rStyle w:val="FootnoteReference"/>
          <w:color w:val="000000" w:themeColor="text1"/>
          <w:rtl/>
          <w:lang w:bidi="ar-SA"/>
        </w:rPr>
        <w:footnoteReference w:id="19"/>
      </w:r>
      <w:r w:rsidR="00DC5D5B">
        <w:rPr>
          <w:rFonts w:hint="cs"/>
          <w:color w:val="000000" w:themeColor="text1"/>
          <w:rtl/>
          <w:lang w:bidi="ar-SA"/>
        </w:rPr>
        <w:t>، ولحمها قليل وليست موزونة</w:t>
      </w:r>
      <w:r w:rsidR="005B2D6E" w:rsidRPr="005B2D6E">
        <w:rPr>
          <w:rFonts w:hint="cs"/>
          <w:color w:val="000000" w:themeColor="text1"/>
          <w:rtl/>
          <w:lang w:bidi="ar-SA"/>
        </w:rPr>
        <w:t>"</w:t>
      </w:r>
      <w:r w:rsidR="00DC408D">
        <w:rPr>
          <w:rStyle w:val="FootnoteReference"/>
          <w:color w:val="000000" w:themeColor="text1"/>
          <w:rtl/>
          <w:lang w:bidi="ar-SA"/>
        </w:rPr>
        <w:footnoteReference w:id="20"/>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والبيض</w:t>
      </w:r>
      <w:r w:rsidR="00E61B35" w:rsidRPr="00417C78">
        <w:rPr>
          <w:rStyle w:val="FootnoteReference"/>
          <w:color w:val="1F3864" w:themeColor="accent1" w:themeShade="80"/>
          <w:sz w:val="72"/>
          <w:szCs w:val="72"/>
          <w:rtl/>
          <w:lang w:bidi="ar-SA"/>
        </w:rPr>
        <w:footnoteReference w:id="21"/>
      </w:r>
      <w:r w:rsidR="009B66BC" w:rsidRPr="00417C78">
        <w:rPr>
          <w:rFonts w:hint="cs"/>
          <w:color w:val="1F3864" w:themeColor="accent1" w:themeShade="80"/>
          <w:sz w:val="72"/>
          <w:szCs w:val="72"/>
          <w:rtl/>
          <w:lang w:bidi="ar-SA"/>
        </w:rPr>
        <w:t xml:space="preserve"> </w:t>
      </w:r>
      <w:r w:rsidR="009B66BC" w:rsidRPr="00EE2A64">
        <w:rPr>
          <w:rFonts w:hint="cs"/>
          <w:color w:val="000000" w:themeColor="text1"/>
          <w:rtl/>
          <w:lang w:bidi="ar-SA"/>
        </w:rPr>
        <w:t>"</w:t>
      </w:r>
      <w:r w:rsidR="009B66BC" w:rsidRPr="00EE2A64">
        <w:rPr>
          <w:color w:val="000000" w:themeColor="text1"/>
          <w:rtl/>
          <w:lang w:bidi="ar-SA"/>
        </w:rPr>
        <w:t>والجوز ونحوه</w:t>
      </w:r>
      <w:r w:rsidR="009B66BC" w:rsidRPr="00EE2A64">
        <w:rPr>
          <w:rFonts w:hint="cs"/>
          <w:color w:val="000000" w:themeColor="text1"/>
          <w:rtl/>
          <w:lang w:bidi="ar-SA"/>
        </w:rPr>
        <w:t>؛</w:t>
      </w:r>
      <w:r w:rsidR="009B66BC" w:rsidRPr="00EE2A64">
        <w:rPr>
          <w:color w:val="000000" w:themeColor="text1"/>
          <w:rtl/>
          <w:lang w:bidi="ar-SA"/>
        </w:rPr>
        <w:t xml:space="preserve"> لاختلاف </w:t>
      </w:r>
      <w:r w:rsidR="009B66BC" w:rsidRPr="00EE2A64">
        <w:rPr>
          <w:color w:val="000000" w:themeColor="text1"/>
          <w:rtl/>
          <w:lang w:bidi="ar-SA"/>
        </w:rPr>
        <w:lastRenderedPageBreak/>
        <w:t>صغرها وكبرها</w:t>
      </w:r>
      <w:r w:rsidR="00EE2A64" w:rsidRPr="00EE2A64">
        <w:rPr>
          <w:rFonts w:hint="cs"/>
          <w:color w:val="000000" w:themeColor="text1"/>
          <w:rtl/>
          <w:lang w:bidi="ar-SA"/>
        </w:rPr>
        <w:t>"</w:t>
      </w:r>
      <w:r w:rsidR="00CB145E">
        <w:rPr>
          <w:rStyle w:val="FootnoteReference"/>
          <w:color w:val="000000" w:themeColor="text1"/>
          <w:rtl/>
          <w:lang w:bidi="ar-SA"/>
        </w:rPr>
        <w:footnoteReference w:id="22"/>
      </w:r>
      <w:r w:rsidR="00EE2A64" w:rsidRPr="00EE2A64">
        <w:rPr>
          <w:rFonts w:hint="cs"/>
          <w:color w:val="000000" w:themeColor="text1"/>
          <w:rtl/>
          <w:lang w:bidi="ar-SA"/>
        </w:rPr>
        <w:t xml:space="preserve"> </w:t>
      </w:r>
      <w:r w:rsidRPr="00417C78">
        <w:rPr>
          <w:rFonts w:hint="eastAsia"/>
          <w:color w:val="1F3864" w:themeColor="accent1" w:themeShade="80"/>
          <w:sz w:val="72"/>
          <w:szCs w:val="72"/>
          <w:rtl/>
          <w:lang w:bidi="ar-SA"/>
        </w:rPr>
        <w:t>والأواني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المختلفة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رؤوس</w:t>
      </w:r>
      <w:r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وأوساط</w:t>
      </w:r>
      <w:r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كالقماقم</w:t>
      </w:r>
      <w:r w:rsidR="00276EB1" w:rsidRPr="00417C78">
        <w:rPr>
          <w:rStyle w:val="FootnoteReference"/>
          <w:color w:val="1F3864" w:themeColor="accent1" w:themeShade="80"/>
          <w:sz w:val="72"/>
          <w:szCs w:val="72"/>
          <w:rtl/>
          <w:lang w:bidi="ar-SA"/>
        </w:rPr>
        <w:footnoteReference w:id="23"/>
      </w:r>
      <w:r w:rsidR="00193075" w:rsidRPr="00417C78">
        <w:rPr>
          <w:rFonts w:hint="cs"/>
          <w:color w:val="1F3864" w:themeColor="accent1" w:themeShade="80"/>
          <w:sz w:val="72"/>
          <w:szCs w:val="72"/>
          <w:rtl/>
          <w:lang w:bidi="ar-SA"/>
        </w:rPr>
        <w:t xml:space="preserve"> </w:t>
      </w:r>
      <w:r w:rsidR="00193075" w:rsidRPr="00932E22">
        <w:rPr>
          <w:rFonts w:hint="cs"/>
          <w:color w:val="000000" w:themeColor="text1"/>
          <w:rtl/>
          <w:lang w:bidi="ar-SA"/>
        </w:rPr>
        <w:t>"</w:t>
      </w:r>
      <w:r w:rsidR="00193075" w:rsidRPr="00932E22">
        <w:rPr>
          <w:color w:val="000000" w:themeColor="text1"/>
          <w:rtl/>
          <w:lang w:bidi="ar-SA"/>
        </w:rPr>
        <w:t>لاختلافها</w:t>
      </w:r>
      <w:r w:rsidR="003266C2">
        <w:rPr>
          <w:rStyle w:val="FootnoteReference"/>
          <w:color w:val="000000" w:themeColor="text1"/>
          <w:rtl/>
          <w:lang w:bidi="ar-SA"/>
        </w:rPr>
        <w:footnoteReference w:id="24"/>
      </w:r>
      <w:r w:rsidR="00193075" w:rsidRPr="00932E22">
        <w:rPr>
          <w:rFonts w:hint="cs"/>
          <w:color w:val="000000" w:themeColor="text1"/>
          <w:rtl/>
          <w:lang w:bidi="ar-SA"/>
        </w:rPr>
        <w:t>،</w:t>
      </w:r>
      <w:r w:rsidR="00193075" w:rsidRPr="00932E22">
        <w:rPr>
          <w:color w:val="000000" w:themeColor="text1"/>
          <w:rtl/>
          <w:lang w:bidi="ar-SA"/>
        </w:rPr>
        <w:t xml:space="preserve"> فإن لم تختلف رؤوسها ولا أوساطها، صح السلم فيها</w:t>
      </w:r>
      <w:r w:rsidR="00193075" w:rsidRPr="00932E22">
        <w:rPr>
          <w:rFonts w:hint="cs"/>
          <w:color w:val="000000" w:themeColor="text1"/>
          <w:rtl/>
          <w:lang w:bidi="ar-SA"/>
        </w:rPr>
        <w:t>"</w:t>
      </w:r>
      <w:r w:rsidR="007F555C">
        <w:rPr>
          <w:rStyle w:val="FootnoteReference"/>
          <w:color w:val="000000" w:themeColor="text1"/>
          <w:rtl/>
          <w:lang w:bidi="ar-SA"/>
        </w:rPr>
        <w:footnoteReference w:id="25"/>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ونحوها</w:t>
      </w:r>
      <w:r w:rsidR="00932E22" w:rsidRPr="00417C78">
        <w:rPr>
          <w:rFonts w:hint="cs"/>
          <w:color w:val="1F3864" w:themeColor="accent1" w:themeShade="80"/>
          <w:sz w:val="72"/>
          <w:szCs w:val="72"/>
          <w:rtl/>
          <w:lang w:bidi="ar-SA"/>
        </w:rPr>
        <w:t xml:space="preserve"> </w:t>
      </w:r>
      <w:r w:rsidR="00932E22" w:rsidRPr="001F6155">
        <w:rPr>
          <w:rFonts w:hint="cs"/>
          <w:color w:val="000000" w:themeColor="text1"/>
          <w:rtl/>
          <w:lang w:bidi="ar-SA"/>
        </w:rPr>
        <w:t>"</w:t>
      </w:r>
      <w:r w:rsidR="00932E22" w:rsidRPr="001F6155">
        <w:rPr>
          <w:color w:val="000000" w:themeColor="text1"/>
          <w:rtl/>
          <w:lang w:bidi="ar-SA"/>
        </w:rPr>
        <w:t>كالأباريق</w:t>
      </w:r>
      <w:r w:rsidR="001F6155">
        <w:rPr>
          <w:rFonts w:hint="cs"/>
          <w:color w:val="000000" w:themeColor="text1"/>
          <w:rtl/>
          <w:lang w:bidi="ar-SA"/>
        </w:rPr>
        <w:t>،</w:t>
      </w:r>
      <w:r w:rsidR="00932E22" w:rsidRPr="001F6155">
        <w:rPr>
          <w:color w:val="000000" w:themeColor="text1"/>
          <w:rtl/>
          <w:lang w:bidi="ar-SA"/>
        </w:rPr>
        <w:t xml:space="preserve"> ولا يصح السلم أيض</w:t>
      </w:r>
      <w:r w:rsidR="001F6155">
        <w:rPr>
          <w:rFonts w:hint="cs"/>
          <w:color w:val="000000" w:themeColor="text1"/>
          <w:rtl/>
          <w:lang w:bidi="ar-SA"/>
        </w:rPr>
        <w:t>ًا</w:t>
      </w:r>
      <w:r w:rsidR="00932E22" w:rsidRPr="001F6155">
        <w:rPr>
          <w:color w:val="000000" w:themeColor="text1"/>
          <w:rtl/>
          <w:lang w:bidi="ar-SA"/>
        </w:rPr>
        <w:t xml:space="preserve"> فيما لا ينضبط</w:t>
      </w:r>
      <w:r w:rsidR="002075E3">
        <w:rPr>
          <w:rFonts w:hint="cs"/>
          <w:color w:val="000000" w:themeColor="text1"/>
          <w:rtl/>
          <w:lang w:bidi="ar-SA"/>
        </w:rPr>
        <w:t>،</w:t>
      </w:r>
      <w:r w:rsidR="001F6155">
        <w:rPr>
          <w:rFonts w:hint="cs"/>
          <w:color w:val="000000" w:themeColor="text1"/>
          <w:rtl/>
          <w:lang w:bidi="ar-SA"/>
        </w:rPr>
        <w:t xml:space="preserve"> </w:t>
      </w:r>
      <w:r w:rsidR="00932E22" w:rsidRPr="001F6155">
        <w:rPr>
          <w:color w:val="000000" w:themeColor="text1"/>
          <w:rtl/>
          <w:lang w:bidi="ar-SA"/>
        </w:rPr>
        <w:t>كجوهر</w:t>
      </w:r>
      <w:r w:rsidR="006932A6">
        <w:rPr>
          <w:rStyle w:val="FootnoteReference"/>
          <w:color w:val="000000" w:themeColor="text1"/>
          <w:rtl/>
          <w:lang w:bidi="ar-SA"/>
        </w:rPr>
        <w:footnoteReference w:id="26"/>
      </w:r>
      <w:r w:rsidR="00932E22" w:rsidRPr="001F6155">
        <w:rPr>
          <w:color w:val="000000" w:themeColor="text1"/>
          <w:rtl/>
          <w:lang w:bidi="ar-SA"/>
        </w:rPr>
        <w:t xml:space="preserve"> أو </w:t>
      </w:r>
      <w:r w:rsidR="00932E22" w:rsidRPr="001F6155">
        <w:rPr>
          <w:color w:val="000000" w:themeColor="text1"/>
          <w:rtl/>
          <w:lang w:bidi="ar-SA"/>
        </w:rPr>
        <w:lastRenderedPageBreak/>
        <w:t>ما يجمع أجزاء</w:t>
      </w:r>
      <w:r w:rsidR="002075E3">
        <w:rPr>
          <w:rFonts w:hint="cs"/>
          <w:color w:val="000000" w:themeColor="text1"/>
          <w:rtl/>
          <w:lang w:bidi="ar-SA"/>
        </w:rPr>
        <w:t>ً</w:t>
      </w:r>
      <w:r w:rsidR="00932E22" w:rsidRPr="001F6155">
        <w:rPr>
          <w:color w:val="000000" w:themeColor="text1"/>
          <w:rtl/>
          <w:lang w:bidi="ar-SA"/>
        </w:rPr>
        <w:t xml:space="preserve"> مختلفة لا تتميز، كمعاجين مباحة</w:t>
      </w:r>
      <w:r w:rsidR="002075E3">
        <w:rPr>
          <w:rFonts w:hint="cs"/>
          <w:color w:val="000000" w:themeColor="text1"/>
          <w:rtl/>
          <w:lang w:bidi="ar-SA"/>
        </w:rPr>
        <w:t>،</w:t>
      </w:r>
      <w:r w:rsidR="00932E22" w:rsidRPr="001F6155">
        <w:rPr>
          <w:color w:val="000000" w:themeColor="text1"/>
          <w:rtl/>
          <w:lang w:bidi="ar-SA"/>
        </w:rPr>
        <w:t xml:space="preserve"> ويصح السلم فيما فيه لمصلحته شيء غير مقصود؛ كجبن فيه </w:t>
      </w:r>
      <w:r w:rsidR="00807240">
        <w:rPr>
          <w:rFonts w:hint="cs"/>
          <w:color w:val="000000" w:themeColor="text1"/>
          <w:rtl/>
          <w:lang w:bidi="ar-SA"/>
        </w:rPr>
        <w:t>إنفحة</w:t>
      </w:r>
      <w:r w:rsidR="00DC2343">
        <w:rPr>
          <w:rStyle w:val="FootnoteReference"/>
          <w:color w:val="000000" w:themeColor="text1"/>
          <w:rtl/>
          <w:lang w:bidi="ar-SA"/>
        </w:rPr>
        <w:footnoteReference w:id="27"/>
      </w:r>
      <w:r w:rsidR="00932E22" w:rsidRPr="001F6155">
        <w:rPr>
          <w:color w:val="000000" w:themeColor="text1"/>
          <w:rtl/>
          <w:lang w:bidi="ar-SA"/>
        </w:rPr>
        <w:t>، أو خبز فيه ماء وملح، ونحو</w:t>
      </w:r>
      <w:r w:rsidR="00932E22" w:rsidRPr="001F6155">
        <w:rPr>
          <w:rFonts w:hint="cs"/>
          <w:color w:val="000000" w:themeColor="text1"/>
          <w:rtl/>
          <w:lang w:bidi="ar-SA"/>
        </w:rPr>
        <w:t>ه</w:t>
      </w:r>
      <w:r w:rsidR="009802DC" w:rsidRPr="001F6155">
        <w:rPr>
          <w:rFonts w:hint="cs"/>
          <w:color w:val="000000" w:themeColor="text1"/>
          <w:rtl/>
          <w:lang w:bidi="ar-SA"/>
        </w:rPr>
        <w:t>"</w:t>
      </w:r>
      <w:r w:rsidR="00380866">
        <w:rPr>
          <w:rStyle w:val="FootnoteReference"/>
          <w:color w:val="000000" w:themeColor="text1"/>
          <w:rtl/>
          <w:lang w:bidi="ar-SA"/>
        </w:rPr>
        <w:footnoteReference w:id="28"/>
      </w:r>
      <w:r w:rsidR="00964203">
        <w:rPr>
          <w:rFonts w:hint="cs"/>
          <w:color w:val="000000" w:themeColor="text1"/>
          <w:rtl/>
          <w:lang w:bidi="ar-SA"/>
        </w:rPr>
        <w:t xml:space="preserve">، </w:t>
      </w:r>
      <w:r w:rsidR="009044B8">
        <w:rPr>
          <w:rFonts w:hint="cs"/>
          <w:color w:val="000000" w:themeColor="text1"/>
          <w:rtl/>
          <w:lang w:bidi="ar-SA"/>
        </w:rPr>
        <w:t>"(</w:t>
      </w:r>
      <w:r w:rsidR="0083749F" w:rsidRPr="0083749F">
        <w:rPr>
          <w:color w:val="000000" w:themeColor="text1"/>
          <w:rtl/>
          <w:lang w:bidi="ar-SA"/>
        </w:rPr>
        <w:t>ويصح) السَّلَم (فيما يجمع أخلاطًا) واحدها خِلط، بكسر الخاء (مقصودة متميزة، كثياب منسوجة من نوعين) كإبريسم وقطن؛ لأن</w:t>
      </w:r>
      <w:r w:rsidR="009044B8">
        <w:rPr>
          <w:rFonts w:hint="cs"/>
          <w:color w:val="000000" w:themeColor="text1"/>
          <w:rtl/>
          <w:lang w:bidi="ar-SA"/>
        </w:rPr>
        <w:t xml:space="preserve"> ضبطها </w:t>
      </w:r>
      <w:r w:rsidR="004E7CF3">
        <w:rPr>
          <w:rFonts w:hint="cs"/>
          <w:color w:val="000000" w:themeColor="text1"/>
          <w:rtl/>
          <w:lang w:bidi="ar-SA"/>
        </w:rPr>
        <w:t>ممكن"</w:t>
      </w:r>
      <w:r w:rsidR="004E7CF3">
        <w:rPr>
          <w:rStyle w:val="FootnoteReference"/>
          <w:color w:val="000000" w:themeColor="text1"/>
          <w:rtl/>
          <w:lang w:bidi="ar-SA"/>
        </w:rPr>
        <w:footnoteReference w:id="29"/>
      </w:r>
      <w:r w:rsidR="004E7CF3">
        <w:rPr>
          <w:rFonts w:hint="cs"/>
          <w:color w:val="000000" w:themeColor="text1"/>
          <w:rtl/>
          <w:lang w:bidi="ar-SA"/>
        </w:rPr>
        <w:t>.</w:t>
      </w:r>
    </w:p>
    <w:p w14:paraId="2FB5051A" w14:textId="77777777" w:rsidR="00605EE0" w:rsidRDefault="00605EE0" w:rsidP="00C044A2">
      <w:pPr>
        <w:ind w:firstLine="0"/>
        <w:rPr>
          <w:color w:val="000000" w:themeColor="text1"/>
          <w:lang w:bidi="ar-SA"/>
        </w:rPr>
      </w:pPr>
    </w:p>
    <w:p w14:paraId="6A7DC275" w14:textId="77777777" w:rsidR="009320E3" w:rsidRDefault="009320E3" w:rsidP="00C044A2">
      <w:pPr>
        <w:ind w:firstLine="0"/>
        <w:rPr>
          <w:color w:val="000000" w:themeColor="text1"/>
          <w:lang w:bidi="ar-SA"/>
        </w:rPr>
      </w:pPr>
    </w:p>
    <w:p w14:paraId="2D2AD0AC" w14:textId="77777777" w:rsidR="009320E3" w:rsidRDefault="009320E3" w:rsidP="00C044A2">
      <w:pPr>
        <w:ind w:firstLine="0"/>
        <w:rPr>
          <w:color w:val="000000" w:themeColor="text1"/>
          <w:lang w:bidi="ar-SA"/>
        </w:rPr>
      </w:pPr>
    </w:p>
    <w:p w14:paraId="75A176BC" w14:textId="77777777" w:rsidR="009320E3" w:rsidRDefault="009320E3" w:rsidP="00C044A2">
      <w:pPr>
        <w:ind w:firstLine="0"/>
        <w:rPr>
          <w:color w:val="000000" w:themeColor="text1"/>
          <w:lang w:bidi="ar-SA"/>
        </w:rPr>
      </w:pPr>
    </w:p>
    <w:p w14:paraId="2FE81D98" w14:textId="77777777" w:rsidR="009320E3" w:rsidRDefault="009320E3" w:rsidP="00C044A2">
      <w:pPr>
        <w:ind w:firstLine="0"/>
        <w:rPr>
          <w:color w:val="000000" w:themeColor="text1"/>
          <w:lang w:bidi="ar-SA"/>
        </w:rPr>
      </w:pPr>
    </w:p>
    <w:p w14:paraId="4D7BA30B" w14:textId="77777777" w:rsidR="007444AA" w:rsidRPr="00417C78" w:rsidRDefault="007444AA" w:rsidP="00C044A2">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الثاني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ذكر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جنسه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ونوعه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بالصفات</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التي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يختلف</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بها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الثمن</w:t>
      </w:r>
      <w:r w:rsidRPr="00417C78">
        <w:rPr>
          <w:rFonts w:hint="cs"/>
          <w:color w:val="1F3864" w:themeColor="accent1" w:themeShade="80"/>
          <w:sz w:val="72"/>
          <w:szCs w:val="72"/>
          <w:rtl/>
          <w:lang w:bidi="ar-SA"/>
        </w:rPr>
        <w:t>.</w:t>
      </w:r>
    </w:p>
    <w:p w14:paraId="0537E13B" w14:textId="5BD1A9B7" w:rsidR="00CA66CA" w:rsidRPr="00A55AAC" w:rsidRDefault="00DA7830" w:rsidP="00BD4377">
      <w:pPr>
        <w:ind w:firstLine="0"/>
        <w:rPr>
          <w:color w:val="000000" w:themeColor="text1"/>
          <w:rtl/>
          <w:lang w:bidi="ar-SA"/>
        </w:rPr>
      </w:pPr>
      <w:r w:rsidRPr="00417C78">
        <w:rPr>
          <w:rFonts w:hint="eastAsia"/>
          <w:color w:val="1F3864" w:themeColor="accent1" w:themeShade="80"/>
          <w:sz w:val="72"/>
          <w:szCs w:val="72"/>
          <w:rtl/>
          <w:lang w:bidi="ar-SA"/>
        </w:rPr>
        <w:lastRenderedPageBreak/>
        <w:t>الثاني</w:t>
      </w:r>
      <w:r w:rsidR="00551C87" w:rsidRPr="00417C78">
        <w:rPr>
          <w:rFonts w:hint="cs"/>
          <w:color w:val="1F3864" w:themeColor="accent1" w:themeShade="80"/>
          <w:sz w:val="72"/>
          <w:szCs w:val="72"/>
          <w:rtl/>
          <w:lang w:bidi="ar-SA"/>
        </w:rPr>
        <w:t xml:space="preserve"> </w:t>
      </w:r>
      <w:r w:rsidR="00551C87" w:rsidRPr="00551C87">
        <w:rPr>
          <w:rFonts w:hint="cs"/>
          <w:color w:val="000000" w:themeColor="text1"/>
          <w:rtl/>
          <w:lang w:bidi="ar-SA"/>
        </w:rPr>
        <w:t xml:space="preserve">من شروط </w:t>
      </w:r>
      <w:r w:rsidR="00DE6FE5">
        <w:rPr>
          <w:rFonts w:hint="cs"/>
          <w:color w:val="000000" w:themeColor="text1"/>
          <w:rtl/>
          <w:lang w:bidi="ar-SA"/>
        </w:rPr>
        <w:t xml:space="preserve">صحة </w:t>
      </w:r>
      <w:r w:rsidR="00551C87" w:rsidRPr="00551C87">
        <w:rPr>
          <w:rFonts w:hint="cs"/>
          <w:color w:val="000000" w:themeColor="text1"/>
          <w:rtl/>
          <w:lang w:bidi="ar-SA"/>
        </w:rPr>
        <w:t>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ذكر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جنسه</w:t>
      </w:r>
      <w:r w:rsidR="00980D42" w:rsidRPr="00417C78">
        <w:rPr>
          <w:rStyle w:val="FootnoteReference"/>
          <w:color w:val="1F3864" w:themeColor="accent1" w:themeShade="80"/>
          <w:sz w:val="72"/>
          <w:szCs w:val="72"/>
          <w:rtl/>
          <w:lang w:bidi="ar-SA"/>
        </w:rPr>
        <w:footnoteReference w:id="30"/>
      </w:r>
      <w:r w:rsidRPr="00417C78">
        <w:rPr>
          <w:color w:val="1F3864" w:themeColor="accent1" w:themeShade="80"/>
          <w:sz w:val="72"/>
          <w:szCs w:val="72"/>
          <w:rtl/>
          <w:lang w:bidi="ar-SA"/>
        </w:rPr>
        <w:t xml:space="preserve"> </w:t>
      </w:r>
      <w:r w:rsidR="00970EA6" w:rsidRPr="009208AD">
        <w:rPr>
          <w:rFonts w:hint="eastAsia"/>
          <w:color w:val="000000" w:themeColor="text1"/>
          <w:rtl/>
          <w:lang w:bidi="ar-SA"/>
        </w:rPr>
        <w:t>أي</w:t>
      </w:r>
      <w:r w:rsidR="00970EA6" w:rsidRPr="009208AD">
        <w:rPr>
          <w:color w:val="000000" w:themeColor="text1"/>
          <w:rtl/>
          <w:lang w:bidi="ar-SA"/>
        </w:rPr>
        <w:t xml:space="preserve">: </w:t>
      </w:r>
      <w:r w:rsidR="00970EA6" w:rsidRPr="009208AD">
        <w:rPr>
          <w:rFonts w:hint="eastAsia"/>
          <w:color w:val="000000" w:themeColor="text1"/>
          <w:rtl/>
          <w:lang w:bidi="ar-SA"/>
        </w:rPr>
        <w:t>جنس</w:t>
      </w:r>
      <w:r w:rsidR="00970EA6" w:rsidRPr="009208AD">
        <w:rPr>
          <w:color w:val="000000" w:themeColor="text1"/>
          <w:rtl/>
          <w:lang w:bidi="ar-SA"/>
        </w:rPr>
        <w:t xml:space="preserve"> </w:t>
      </w:r>
      <w:r w:rsidR="00970EA6" w:rsidRPr="009208AD">
        <w:rPr>
          <w:rFonts w:hint="eastAsia"/>
          <w:color w:val="000000" w:themeColor="text1"/>
          <w:rtl/>
          <w:lang w:bidi="ar-SA"/>
        </w:rPr>
        <w:t>المسل</w:t>
      </w:r>
      <w:r w:rsidR="00072DF2">
        <w:rPr>
          <w:rFonts w:hint="cs"/>
          <w:color w:val="000000" w:themeColor="text1"/>
          <w:rtl/>
          <w:lang w:bidi="ar-SA"/>
        </w:rPr>
        <w:t>َم</w:t>
      </w:r>
      <w:r w:rsidR="00970EA6" w:rsidRPr="009208AD">
        <w:rPr>
          <w:rFonts w:hint="cs"/>
          <w:color w:val="000000" w:themeColor="text1"/>
          <w:rtl/>
          <w:lang w:bidi="ar-SA"/>
        </w:rPr>
        <w:t xml:space="preserve"> فيه،</w:t>
      </w:r>
      <w:r w:rsidR="00970EA6" w:rsidRPr="009208AD">
        <w:rPr>
          <w:color w:val="000000" w:themeColor="text1"/>
          <w:rtl/>
          <w:lang w:bidi="ar-SA"/>
        </w:rPr>
        <w:t xml:space="preserve"> </w:t>
      </w:r>
      <w:r w:rsidR="00970EA6" w:rsidRPr="009208AD">
        <w:rPr>
          <w:rFonts w:hint="eastAsia"/>
          <w:color w:val="000000" w:themeColor="text1"/>
          <w:rtl/>
          <w:lang w:bidi="ar-SA"/>
        </w:rPr>
        <w:t>كبر</w:t>
      </w:r>
      <w:r w:rsidR="00970EA6" w:rsidRPr="009208AD">
        <w:rPr>
          <w:rFonts w:hint="cs"/>
          <w:color w:val="000000" w:themeColor="text1"/>
          <w:rtl/>
          <w:lang w:bidi="ar-SA"/>
        </w:rPr>
        <w:t>ٍّ</w:t>
      </w:r>
      <w:r w:rsidR="009208AD"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ونوعه</w:t>
      </w:r>
      <w:r w:rsidRPr="00417C78">
        <w:rPr>
          <w:color w:val="1F3864" w:themeColor="accent1" w:themeShade="80"/>
          <w:sz w:val="72"/>
          <w:szCs w:val="72"/>
          <w:rtl/>
          <w:lang w:bidi="ar-SA"/>
        </w:rPr>
        <w:t xml:space="preserve"> </w:t>
      </w:r>
      <w:r w:rsidR="00296E83" w:rsidRPr="00886616">
        <w:rPr>
          <w:rFonts w:hint="cs"/>
          <w:color w:val="000000" w:themeColor="text1"/>
          <w:rtl/>
          <w:lang w:bidi="ar-SA"/>
        </w:rPr>
        <w:t>كصعيدي أو بحيري</w:t>
      </w:r>
      <w:r w:rsidR="0092311E">
        <w:rPr>
          <w:rFonts w:hint="cs"/>
          <w:color w:val="000000" w:themeColor="text1"/>
          <w:rtl/>
          <w:lang w:bidi="ar-SA"/>
        </w:rPr>
        <w:t xml:space="preserve"> </w:t>
      </w:r>
      <w:r w:rsidRPr="00417C78">
        <w:rPr>
          <w:rFonts w:hint="eastAsia"/>
          <w:color w:val="1F3864" w:themeColor="accent1" w:themeShade="80"/>
          <w:sz w:val="72"/>
          <w:szCs w:val="72"/>
          <w:rtl/>
          <w:lang w:bidi="ar-SA"/>
        </w:rPr>
        <w:t>بالصفات</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التي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يختلف</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بها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الثمن</w:t>
      </w:r>
      <w:r w:rsidR="004D0259" w:rsidRPr="00417C78">
        <w:rPr>
          <w:rFonts w:hint="cs"/>
          <w:color w:val="1F3864" w:themeColor="accent1" w:themeShade="80"/>
          <w:sz w:val="72"/>
          <w:szCs w:val="72"/>
          <w:rtl/>
          <w:lang w:bidi="ar-SA"/>
        </w:rPr>
        <w:t xml:space="preserve"> </w:t>
      </w:r>
      <w:r w:rsidR="00D179FD" w:rsidRPr="00A55AAC">
        <w:rPr>
          <w:rFonts w:hint="cs"/>
          <w:color w:val="000000" w:themeColor="text1"/>
          <w:rtl/>
          <w:lang w:bidi="ar-SA"/>
        </w:rPr>
        <w:t>"</w:t>
      </w:r>
      <w:r w:rsidR="00D179FD" w:rsidRPr="00075FC3">
        <w:rPr>
          <w:color w:val="000000" w:themeColor="text1"/>
          <w:u w:val="single"/>
          <w:rtl/>
          <w:lang w:bidi="ar-SA"/>
        </w:rPr>
        <w:t>غالب</w:t>
      </w:r>
      <w:r w:rsidR="005744C2" w:rsidRPr="00075FC3">
        <w:rPr>
          <w:rFonts w:hint="cs"/>
          <w:color w:val="000000" w:themeColor="text1"/>
          <w:u w:val="single"/>
          <w:rtl/>
          <w:lang w:bidi="ar-SA"/>
        </w:rPr>
        <w:t>ًا</w:t>
      </w:r>
      <w:r w:rsidR="00735746">
        <w:rPr>
          <w:rStyle w:val="FootnoteReference"/>
          <w:color w:val="000000" w:themeColor="text1"/>
          <w:u w:val="single"/>
          <w:rtl/>
          <w:lang w:bidi="ar-SA"/>
        </w:rPr>
        <w:footnoteReference w:id="31"/>
      </w:r>
      <w:r w:rsidR="00D179FD" w:rsidRPr="00A55AAC">
        <w:rPr>
          <w:color w:val="000000" w:themeColor="text1"/>
          <w:rtl/>
          <w:lang w:bidi="ar-SA"/>
        </w:rPr>
        <w:t xml:space="preserve"> اختلاف</w:t>
      </w:r>
      <w:r w:rsidR="005744C2">
        <w:rPr>
          <w:rFonts w:hint="cs"/>
          <w:color w:val="000000" w:themeColor="text1"/>
          <w:rtl/>
          <w:lang w:bidi="ar-SA"/>
        </w:rPr>
        <w:t>ًا</w:t>
      </w:r>
      <w:r w:rsidR="00D179FD" w:rsidRPr="00A55AAC">
        <w:rPr>
          <w:color w:val="000000" w:themeColor="text1"/>
          <w:rtl/>
          <w:lang w:bidi="ar-SA"/>
        </w:rPr>
        <w:t xml:space="preserve"> ظاهر</w:t>
      </w:r>
      <w:r w:rsidR="005744C2">
        <w:rPr>
          <w:rFonts w:hint="cs"/>
          <w:color w:val="000000" w:themeColor="text1"/>
          <w:rtl/>
          <w:lang w:bidi="ar-SA"/>
        </w:rPr>
        <w:t>ًا</w:t>
      </w:r>
      <w:r w:rsidR="00D179FD" w:rsidRPr="00A55AAC">
        <w:rPr>
          <w:color w:val="000000" w:themeColor="text1"/>
          <w:rtl/>
          <w:lang w:bidi="ar-SA"/>
        </w:rPr>
        <w:t>، كحداثة مسل</w:t>
      </w:r>
      <w:r w:rsidR="005744C2">
        <w:rPr>
          <w:rFonts w:hint="cs"/>
          <w:color w:val="000000" w:themeColor="text1"/>
          <w:rtl/>
          <w:lang w:bidi="ar-SA"/>
        </w:rPr>
        <w:t>َم</w:t>
      </w:r>
      <w:r w:rsidR="00D179FD" w:rsidRPr="00A55AAC">
        <w:rPr>
          <w:color w:val="000000" w:themeColor="text1"/>
          <w:rtl/>
          <w:lang w:bidi="ar-SA"/>
        </w:rPr>
        <w:t xml:space="preserve"> فيه وقدمه، وجودته وردائته، ولونه، وقدره، وبلده. ففي</w:t>
      </w:r>
      <w:r w:rsidR="009E5276" w:rsidRPr="00A55AAC">
        <w:rPr>
          <w:rFonts w:hint="cs"/>
          <w:color w:val="000000" w:themeColor="text1"/>
          <w:rtl/>
          <w:lang w:bidi="ar-SA"/>
        </w:rPr>
        <w:t xml:space="preserve"> </w:t>
      </w:r>
      <w:r w:rsidR="009E5276" w:rsidRPr="00A55AAC">
        <w:rPr>
          <w:color w:val="000000" w:themeColor="text1"/>
          <w:rtl/>
          <w:lang w:bidi="ar-SA"/>
        </w:rPr>
        <w:t>نحو بر، يقال: صعيدي أو بحيري أو بلدي بمصر، وحوراني أو شمالي بالشام</w:t>
      </w:r>
      <w:r w:rsidR="000963EE">
        <w:rPr>
          <w:rFonts w:hint="cs"/>
          <w:color w:val="000000" w:themeColor="text1"/>
          <w:rtl/>
          <w:lang w:bidi="ar-SA"/>
        </w:rPr>
        <w:t>،</w:t>
      </w:r>
      <w:r w:rsidR="009E5276" w:rsidRPr="00A55AAC">
        <w:rPr>
          <w:color w:val="000000" w:themeColor="text1"/>
          <w:rtl/>
          <w:lang w:bidi="ar-SA"/>
        </w:rPr>
        <w:t xml:space="preserve"> وذكر قدر حب كصغار حب، أو كباره، متطاول الحب، أو مدوره</w:t>
      </w:r>
      <w:r w:rsidR="000963EE">
        <w:rPr>
          <w:rFonts w:hint="cs"/>
          <w:color w:val="000000" w:themeColor="text1"/>
          <w:rtl/>
          <w:lang w:bidi="ar-SA"/>
        </w:rPr>
        <w:t>،</w:t>
      </w:r>
      <w:r w:rsidR="009E5276" w:rsidRPr="00A55AAC">
        <w:rPr>
          <w:color w:val="000000" w:themeColor="text1"/>
          <w:rtl/>
          <w:lang w:bidi="ar-SA"/>
        </w:rPr>
        <w:t xml:space="preserve"> وذكر لونه كأحمر أو أبيض، إن اختلف ثمنه بذلك؛ ليتميز بالوصف</w:t>
      </w:r>
      <w:r w:rsidR="000F2D3D">
        <w:rPr>
          <w:rFonts w:hint="cs"/>
          <w:color w:val="000000" w:themeColor="text1"/>
          <w:rtl/>
          <w:lang w:bidi="ar-SA"/>
        </w:rPr>
        <w:t>،</w:t>
      </w:r>
      <w:r w:rsidR="009E5276" w:rsidRPr="00A55AAC">
        <w:rPr>
          <w:color w:val="000000" w:themeColor="text1"/>
          <w:rtl/>
          <w:lang w:bidi="ar-SA"/>
        </w:rPr>
        <w:t xml:space="preserve"> وذكر بلده أي: الحب فيقول: من بلد كذا</w:t>
      </w:r>
      <w:r w:rsidR="000F2D3D">
        <w:rPr>
          <w:rFonts w:hint="cs"/>
          <w:color w:val="000000" w:themeColor="text1"/>
          <w:rtl/>
          <w:lang w:bidi="ar-SA"/>
        </w:rPr>
        <w:t>،</w:t>
      </w:r>
      <w:r w:rsidR="009E5276" w:rsidRPr="00A55AAC">
        <w:rPr>
          <w:color w:val="000000" w:themeColor="text1"/>
          <w:rtl/>
          <w:lang w:bidi="ar-SA"/>
        </w:rPr>
        <w:t xml:space="preserve"> بشرط أن تبعد الآفة فيها</w:t>
      </w:r>
      <w:r w:rsidR="000F2D3D">
        <w:rPr>
          <w:rFonts w:hint="cs"/>
          <w:color w:val="000000" w:themeColor="text1"/>
          <w:rtl/>
          <w:lang w:bidi="ar-SA"/>
        </w:rPr>
        <w:t>،</w:t>
      </w:r>
      <w:r w:rsidR="009E5276" w:rsidRPr="00A55AAC">
        <w:rPr>
          <w:color w:val="000000" w:themeColor="text1"/>
          <w:rtl/>
          <w:lang w:bidi="ar-SA"/>
        </w:rPr>
        <w:t xml:space="preserve"> وذكر حداثته</w:t>
      </w:r>
      <w:r w:rsidR="000F2D3D">
        <w:rPr>
          <w:rFonts w:hint="cs"/>
          <w:color w:val="000000" w:themeColor="text1"/>
          <w:rtl/>
          <w:lang w:bidi="ar-SA"/>
        </w:rPr>
        <w:t xml:space="preserve"> </w:t>
      </w:r>
      <w:r w:rsidR="009E5276" w:rsidRPr="00A55AAC">
        <w:rPr>
          <w:color w:val="000000" w:themeColor="text1"/>
          <w:rtl/>
          <w:lang w:bidi="ar-SA"/>
        </w:rPr>
        <w:t xml:space="preserve">وجودته أو ضدهما، فيقول: حديث </w:t>
      </w:r>
      <w:r w:rsidR="009E5276" w:rsidRPr="00A55AAC">
        <w:rPr>
          <w:color w:val="000000" w:themeColor="text1"/>
          <w:rtl/>
          <w:lang w:bidi="ar-SA"/>
        </w:rPr>
        <w:lastRenderedPageBreak/>
        <w:t>أو قديم، جيد أو رديء، ويبين قديم سنة، أو سنتين، ونحوه</w:t>
      </w:r>
      <w:r w:rsidR="000F2D3D">
        <w:rPr>
          <w:rFonts w:hint="cs"/>
          <w:color w:val="000000" w:themeColor="text1"/>
          <w:rtl/>
          <w:lang w:bidi="ar-SA"/>
        </w:rPr>
        <w:t>،</w:t>
      </w:r>
      <w:r w:rsidR="009E5276" w:rsidRPr="00A55AAC">
        <w:rPr>
          <w:color w:val="000000" w:themeColor="text1"/>
          <w:rtl/>
          <w:lang w:bidi="ar-SA"/>
        </w:rPr>
        <w:t xml:space="preserve"> ويبين كونه مشعر</w:t>
      </w:r>
      <w:r w:rsidR="000F2D3D">
        <w:rPr>
          <w:rFonts w:hint="cs"/>
          <w:color w:val="000000" w:themeColor="text1"/>
          <w:rtl/>
          <w:lang w:bidi="ar-SA"/>
        </w:rPr>
        <w:t>ًا</w:t>
      </w:r>
      <w:r w:rsidR="009E5276" w:rsidRPr="00A55AAC">
        <w:rPr>
          <w:color w:val="000000" w:themeColor="text1"/>
          <w:rtl/>
          <w:lang w:bidi="ar-SA"/>
        </w:rPr>
        <w:t>، أي: به شعير، ونحوه، أو زرعي. وذكر سن حيوان</w:t>
      </w:r>
      <w:r w:rsidR="00920E69">
        <w:rPr>
          <w:rStyle w:val="FootnoteReference"/>
          <w:color w:val="000000" w:themeColor="text1"/>
          <w:rtl/>
          <w:lang w:bidi="ar-SA"/>
        </w:rPr>
        <w:footnoteReference w:id="32"/>
      </w:r>
      <w:r w:rsidR="00DD4B72">
        <w:rPr>
          <w:rFonts w:hint="cs"/>
          <w:color w:val="000000" w:themeColor="text1"/>
          <w:rtl/>
          <w:lang w:bidi="ar-SA"/>
        </w:rPr>
        <w:t xml:space="preserve"> …</w:t>
      </w:r>
      <w:r w:rsidR="00735746">
        <w:rPr>
          <w:rFonts w:hint="cs"/>
          <w:color w:val="000000" w:themeColor="text1"/>
          <w:rtl/>
          <w:lang w:bidi="ar-SA"/>
        </w:rPr>
        <w:t>"</w:t>
      </w:r>
      <w:r w:rsidR="00FF4F74">
        <w:rPr>
          <w:rStyle w:val="FootnoteReference"/>
          <w:color w:val="000000" w:themeColor="text1"/>
          <w:rtl/>
          <w:lang w:bidi="ar-SA"/>
        </w:rPr>
        <w:footnoteReference w:id="33"/>
      </w:r>
    </w:p>
    <w:p w14:paraId="37843305" w14:textId="65A608AD" w:rsidR="00CD42CA" w:rsidRPr="0066459A" w:rsidRDefault="00FD05D4" w:rsidP="00AE1DF9">
      <w:pPr>
        <w:ind w:firstLine="0"/>
        <w:rPr>
          <w:color w:val="000000" w:themeColor="text1"/>
          <w:rtl/>
          <w:lang w:bidi="ar-SA"/>
        </w:rPr>
      </w:pPr>
      <w:r w:rsidRPr="0066459A">
        <w:rPr>
          <w:rFonts w:hint="cs"/>
          <w:color w:val="000000" w:themeColor="text1"/>
          <w:rtl/>
          <w:lang w:bidi="ar-SA"/>
        </w:rPr>
        <w:t>"</w:t>
      </w:r>
      <w:r w:rsidRPr="0066459A">
        <w:rPr>
          <w:color w:val="000000" w:themeColor="text1"/>
          <w:rtl/>
          <w:lang w:bidi="ar-SA"/>
        </w:rPr>
        <w:t>(</w:t>
      </w:r>
      <w:r w:rsidRPr="0066459A">
        <w:rPr>
          <w:rFonts w:hint="eastAsia"/>
          <w:color w:val="000000" w:themeColor="text1"/>
          <w:rtl/>
          <w:lang w:bidi="ar-SA"/>
        </w:rPr>
        <w:t>ولا</w:t>
      </w:r>
      <w:r w:rsidRPr="0066459A">
        <w:rPr>
          <w:color w:val="000000" w:themeColor="text1"/>
          <w:rtl/>
          <w:lang w:bidi="ar-SA"/>
        </w:rPr>
        <w:t xml:space="preserve"> </w:t>
      </w:r>
      <w:r w:rsidRPr="0066459A">
        <w:rPr>
          <w:rFonts w:hint="eastAsia"/>
          <w:color w:val="000000" w:themeColor="text1"/>
          <w:rtl/>
          <w:lang w:bidi="ar-SA"/>
        </w:rPr>
        <w:t>يصح</w:t>
      </w:r>
      <w:r w:rsidRPr="0066459A">
        <w:rPr>
          <w:color w:val="000000" w:themeColor="text1"/>
          <w:rtl/>
          <w:lang w:bidi="ar-SA"/>
        </w:rPr>
        <w:t xml:space="preserve"> </w:t>
      </w:r>
      <w:r w:rsidRPr="0066459A">
        <w:rPr>
          <w:rFonts w:hint="eastAsia"/>
          <w:color w:val="000000" w:themeColor="text1"/>
          <w:rtl/>
          <w:lang w:bidi="ar-SA"/>
        </w:rPr>
        <w:t>شرطه</w:t>
      </w:r>
      <w:r w:rsidRPr="0066459A">
        <w:rPr>
          <w:color w:val="000000" w:themeColor="text1"/>
          <w:rtl/>
          <w:lang w:bidi="ar-SA"/>
        </w:rPr>
        <w:t xml:space="preserve"> </w:t>
      </w:r>
      <w:r w:rsidRPr="0066459A">
        <w:rPr>
          <w:rFonts w:hint="eastAsia"/>
          <w:color w:val="000000" w:themeColor="text1"/>
          <w:rtl/>
          <w:lang w:bidi="ar-SA"/>
        </w:rPr>
        <w:t>أجود</w:t>
      </w:r>
      <w:r w:rsidRPr="0066459A">
        <w:rPr>
          <w:color w:val="000000" w:themeColor="text1"/>
          <w:rtl/>
          <w:lang w:bidi="ar-SA"/>
        </w:rPr>
        <w:t xml:space="preserve">) </w:t>
      </w:r>
      <w:r w:rsidRPr="0066459A">
        <w:rPr>
          <w:rFonts w:hint="eastAsia"/>
          <w:color w:val="000000" w:themeColor="text1"/>
          <w:rtl/>
          <w:lang w:bidi="ar-SA"/>
        </w:rPr>
        <w:t>لتعذر</w:t>
      </w:r>
      <w:r w:rsidRPr="0066459A">
        <w:rPr>
          <w:color w:val="000000" w:themeColor="text1"/>
          <w:rtl/>
          <w:lang w:bidi="ar-SA"/>
        </w:rPr>
        <w:t xml:space="preserve"> </w:t>
      </w:r>
      <w:r w:rsidRPr="0066459A">
        <w:rPr>
          <w:rFonts w:hint="eastAsia"/>
          <w:color w:val="000000" w:themeColor="text1"/>
          <w:rtl/>
          <w:lang w:bidi="ar-SA"/>
        </w:rPr>
        <w:t>الوصول</w:t>
      </w:r>
      <w:r w:rsidRPr="0066459A">
        <w:rPr>
          <w:color w:val="000000" w:themeColor="text1"/>
          <w:rtl/>
          <w:lang w:bidi="ar-SA"/>
        </w:rPr>
        <w:t xml:space="preserve"> </w:t>
      </w:r>
      <w:r w:rsidRPr="0066459A">
        <w:rPr>
          <w:rFonts w:hint="eastAsia"/>
          <w:color w:val="000000" w:themeColor="text1"/>
          <w:rtl/>
          <w:lang w:bidi="ar-SA"/>
        </w:rPr>
        <w:t>إليه</w:t>
      </w:r>
      <w:r w:rsidR="00CD42CA" w:rsidRPr="0066459A">
        <w:rPr>
          <w:rFonts w:hint="cs"/>
          <w:color w:val="000000" w:themeColor="text1"/>
          <w:rtl/>
          <w:lang w:bidi="ar-SA"/>
        </w:rPr>
        <w:t>،</w:t>
      </w:r>
      <w:r w:rsidRPr="0066459A">
        <w:rPr>
          <w:color w:val="000000" w:themeColor="text1"/>
          <w:rtl/>
          <w:lang w:bidi="ar-SA"/>
        </w:rPr>
        <w:t xml:space="preserve"> </w:t>
      </w:r>
      <w:r w:rsidRPr="0066459A">
        <w:rPr>
          <w:rFonts w:hint="eastAsia"/>
          <w:color w:val="000000" w:themeColor="text1"/>
          <w:rtl/>
          <w:lang w:bidi="ar-SA"/>
        </w:rPr>
        <w:t>لأنه</w:t>
      </w:r>
      <w:r w:rsidRPr="0066459A">
        <w:rPr>
          <w:color w:val="000000" w:themeColor="text1"/>
          <w:rtl/>
          <w:lang w:bidi="ar-SA"/>
        </w:rPr>
        <w:t xml:space="preserve"> </w:t>
      </w:r>
      <w:r w:rsidRPr="0066459A">
        <w:rPr>
          <w:rFonts w:hint="eastAsia"/>
          <w:color w:val="000000" w:themeColor="text1"/>
          <w:rtl/>
          <w:lang w:bidi="ar-SA"/>
        </w:rPr>
        <w:t>ما</w:t>
      </w:r>
      <w:r w:rsidRPr="0066459A">
        <w:rPr>
          <w:color w:val="000000" w:themeColor="text1"/>
          <w:rtl/>
          <w:lang w:bidi="ar-SA"/>
        </w:rPr>
        <w:t xml:space="preserve"> </w:t>
      </w:r>
      <w:r w:rsidRPr="0066459A">
        <w:rPr>
          <w:rFonts w:hint="eastAsia"/>
          <w:color w:val="000000" w:themeColor="text1"/>
          <w:rtl/>
          <w:lang w:bidi="ar-SA"/>
        </w:rPr>
        <w:t>من</w:t>
      </w:r>
      <w:r w:rsidRPr="0066459A">
        <w:rPr>
          <w:color w:val="000000" w:themeColor="text1"/>
          <w:rtl/>
          <w:lang w:bidi="ar-SA"/>
        </w:rPr>
        <w:t xml:space="preserve"> </w:t>
      </w:r>
      <w:r w:rsidRPr="0066459A">
        <w:rPr>
          <w:rFonts w:hint="eastAsia"/>
          <w:color w:val="000000" w:themeColor="text1"/>
          <w:rtl/>
          <w:lang w:bidi="ar-SA"/>
        </w:rPr>
        <w:t>جيد</w:t>
      </w:r>
      <w:r w:rsidRPr="0066459A">
        <w:rPr>
          <w:color w:val="000000" w:themeColor="text1"/>
          <w:rtl/>
          <w:lang w:bidi="ar-SA"/>
        </w:rPr>
        <w:t xml:space="preserve"> </w:t>
      </w:r>
      <w:r w:rsidRPr="0066459A">
        <w:rPr>
          <w:rFonts w:hint="eastAsia"/>
          <w:color w:val="000000" w:themeColor="text1"/>
          <w:rtl/>
          <w:lang w:bidi="ar-SA"/>
        </w:rPr>
        <w:t>إلا</w:t>
      </w:r>
      <w:r w:rsidRPr="0066459A">
        <w:rPr>
          <w:color w:val="000000" w:themeColor="text1"/>
          <w:rtl/>
          <w:lang w:bidi="ar-SA"/>
        </w:rPr>
        <w:t xml:space="preserve"> </w:t>
      </w:r>
      <w:r w:rsidRPr="0066459A">
        <w:rPr>
          <w:rFonts w:hint="eastAsia"/>
          <w:color w:val="000000" w:themeColor="text1"/>
          <w:rtl/>
          <w:lang w:bidi="ar-SA"/>
        </w:rPr>
        <w:t>ويحتمل</w:t>
      </w:r>
      <w:r w:rsidRPr="0066459A">
        <w:rPr>
          <w:color w:val="000000" w:themeColor="text1"/>
          <w:rtl/>
          <w:lang w:bidi="ar-SA"/>
        </w:rPr>
        <w:t xml:space="preserve"> </w:t>
      </w:r>
      <w:r w:rsidRPr="0066459A">
        <w:rPr>
          <w:rFonts w:hint="eastAsia"/>
          <w:color w:val="000000" w:themeColor="text1"/>
          <w:rtl/>
          <w:lang w:bidi="ar-SA"/>
        </w:rPr>
        <w:t>وجود</w:t>
      </w:r>
      <w:r w:rsidRPr="0066459A">
        <w:rPr>
          <w:color w:val="000000" w:themeColor="text1"/>
          <w:rtl/>
          <w:lang w:bidi="ar-SA"/>
        </w:rPr>
        <w:t xml:space="preserve"> </w:t>
      </w:r>
      <w:r w:rsidRPr="0066459A">
        <w:rPr>
          <w:rFonts w:hint="eastAsia"/>
          <w:color w:val="000000" w:themeColor="text1"/>
          <w:rtl/>
          <w:lang w:bidi="ar-SA"/>
        </w:rPr>
        <w:t>أجود</w:t>
      </w:r>
      <w:r w:rsidRPr="0066459A">
        <w:rPr>
          <w:color w:val="000000" w:themeColor="text1"/>
          <w:rtl/>
          <w:lang w:bidi="ar-SA"/>
        </w:rPr>
        <w:t xml:space="preserve"> </w:t>
      </w:r>
      <w:r w:rsidRPr="0066459A">
        <w:rPr>
          <w:rFonts w:hint="eastAsia"/>
          <w:color w:val="000000" w:themeColor="text1"/>
          <w:rtl/>
          <w:lang w:bidi="ar-SA"/>
        </w:rPr>
        <w:t>منه</w:t>
      </w:r>
      <w:r w:rsidRPr="0066459A">
        <w:rPr>
          <w:color w:val="000000" w:themeColor="text1"/>
          <w:rtl/>
          <w:lang w:bidi="ar-SA"/>
        </w:rPr>
        <w:t xml:space="preserve"> (</w:t>
      </w:r>
      <w:r w:rsidRPr="0066459A">
        <w:rPr>
          <w:rFonts w:hint="eastAsia"/>
          <w:color w:val="000000" w:themeColor="text1"/>
          <w:rtl/>
          <w:lang w:bidi="ar-SA"/>
        </w:rPr>
        <w:t>أو</w:t>
      </w:r>
      <w:r w:rsidRPr="0066459A">
        <w:rPr>
          <w:color w:val="000000" w:themeColor="text1"/>
          <w:rtl/>
          <w:lang w:bidi="ar-SA"/>
        </w:rPr>
        <w:t xml:space="preserve"> </w:t>
      </w:r>
      <w:r w:rsidRPr="0066459A">
        <w:rPr>
          <w:rFonts w:hint="eastAsia"/>
          <w:color w:val="000000" w:themeColor="text1"/>
          <w:rtl/>
          <w:lang w:bidi="ar-SA"/>
        </w:rPr>
        <w:t>أردأ</w:t>
      </w:r>
      <w:r w:rsidRPr="0066459A">
        <w:rPr>
          <w:color w:val="000000" w:themeColor="text1"/>
          <w:rtl/>
          <w:lang w:bidi="ar-SA"/>
        </w:rPr>
        <w:t xml:space="preserve">) </w:t>
      </w:r>
      <w:r w:rsidRPr="0066459A">
        <w:rPr>
          <w:rFonts w:hint="eastAsia"/>
          <w:color w:val="000000" w:themeColor="text1"/>
          <w:rtl/>
          <w:lang w:bidi="ar-SA"/>
        </w:rPr>
        <w:t>لأنه</w:t>
      </w:r>
      <w:r w:rsidRPr="0066459A">
        <w:rPr>
          <w:color w:val="000000" w:themeColor="text1"/>
          <w:rtl/>
          <w:lang w:bidi="ar-SA"/>
        </w:rPr>
        <w:t xml:space="preserve"> </w:t>
      </w:r>
      <w:r w:rsidRPr="0066459A">
        <w:rPr>
          <w:rFonts w:hint="eastAsia"/>
          <w:color w:val="000000" w:themeColor="text1"/>
          <w:rtl/>
          <w:lang w:bidi="ar-SA"/>
        </w:rPr>
        <w:t>لا</w:t>
      </w:r>
      <w:r w:rsidRPr="0066459A">
        <w:rPr>
          <w:color w:val="000000" w:themeColor="text1"/>
          <w:rtl/>
          <w:lang w:bidi="ar-SA"/>
        </w:rPr>
        <w:t xml:space="preserve"> </w:t>
      </w:r>
      <w:r w:rsidRPr="0066459A">
        <w:rPr>
          <w:rFonts w:hint="eastAsia"/>
          <w:color w:val="000000" w:themeColor="text1"/>
          <w:rtl/>
          <w:lang w:bidi="ar-SA"/>
        </w:rPr>
        <w:t>ينحصر</w:t>
      </w:r>
      <w:r w:rsidR="00CD42CA" w:rsidRPr="0066459A">
        <w:rPr>
          <w:rFonts w:hint="cs"/>
          <w:color w:val="000000" w:themeColor="text1"/>
          <w:rtl/>
          <w:lang w:bidi="ar-SA"/>
        </w:rPr>
        <w:t>.</w:t>
      </w:r>
    </w:p>
    <w:p w14:paraId="136BA245" w14:textId="5F3F2ABE" w:rsidR="00FD05D4" w:rsidRPr="0066459A" w:rsidRDefault="00FD05D4" w:rsidP="00AE1DF9">
      <w:pPr>
        <w:ind w:firstLine="0"/>
        <w:rPr>
          <w:color w:val="000000" w:themeColor="text1"/>
          <w:rtl/>
          <w:lang w:bidi="ar-SA"/>
        </w:rPr>
      </w:pPr>
      <w:r w:rsidRPr="0066459A">
        <w:rPr>
          <w:rFonts w:hint="eastAsia"/>
          <w:color w:val="000000" w:themeColor="text1"/>
          <w:rtl/>
          <w:lang w:bidi="ar-SA"/>
        </w:rPr>
        <w:t>ولا</w:t>
      </w:r>
      <w:r w:rsidRPr="0066459A">
        <w:rPr>
          <w:color w:val="000000" w:themeColor="text1"/>
          <w:rtl/>
          <w:lang w:bidi="ar-SA"/>
        </w:rPr>
        <w:t xml:space="preserve"> </w:t>
      </w:r>
      <w:r w:rsidRPr="0066459A">
        <w:rPr>
          <w:rFonts w:hint="eastAsia"/>
          <w:color w:val="000000" w:themeColor="text1"/>
          <w:rtl/>
          <w:lang w:bidi="ar-SA"/>
        </w:rPr>
        <w:t>يطول</w:t>
      </w:r>
      <w:r w:rsidRPr="0066459A">
        <w:rPr>
          <w:color w:val="000000" w:themeColor="text1"/>
          <w:rtl/>
          <w:lang w:bidi="ar-SA"/>
        </w:rPr>
        <w:t xml:space="preserve"> </w:t>
      </w:r>
      <w:r w:rsidRPr="0066459A">
        <w:rPr>
          <w:rFonts w:hint="eastAsia"/>
          <w:color w:val="000000" w:themeColor="text1"/>
          <w:rtl/>
          <w:lang w:bidi="ar-SA"/>
        </w:rPr>
        <w:t>في</w:t>
      </w:r>
      <w:r w:rsidRPr="0066459A">
        <w:rPr>
          <w:color w:val="000000" w:themeColor="text1"/>
          <w:rtl/>
          <w:lang w:bidi="ar-SA"/>
        </w:rPr>
        <w:t xml:space="preserve"> </w:t>
      </w:r>
      <w:r w:rsidRPr="0066459A">
        <w:rPr>
          <w:rFonts w:hint="eastAsia"/>
          <w:color w:val="000000" w:themeColor="text1"/>
          <w:rtl/>
          <w:lang w:bidi="ar-SA"/>
        </w:rPr>
        <w:t>الأوصاف</w:t>
      </w:r>
      <w:r w:rsidRPr="0066459A">
        <w:rPr>
          <w:color w:val="000000" w:themeColor="text1"/>
          <w:rtl/>
          <w:lang w:bidi="ar-SA"/>
        </w:rPr>
        <w:t xml:space="preserve"> </w:t>
      </w:r>
      <w:r w:rsidRPr="0066459A">
        <w:rPr>
          <w:rFonts w:hint="eastAsia"/>
          <w:color w:val="000000" w:themeColor="text1"/>
          <w:rtl/>
          <w:lang w:bidi="ar-SA"/>
        </w:rPr>
        <w:t>بحيث</w:t>
      </w:r>
      <w:r w:rsidRPr="0066459A">
        <w:rPr>
          <w:color w:val="000000" w:themeColor="text1"/>
          <w:rtl/>
          <w:lang w:bidi="ar-SA"/>
        </w:rPr>
        <w:t xml:space="preserve"> </w:t>
      </w:r>
      <w:r w:rsidRPr="0066459A">
        <w:rPr>
          <w:rFonts w:hint="eastAsia"/>
          <w:color w:val="000000" w:themeColor="text1"/>
          <w:rtl/>
          <w:lang w:bidi="ar-SA"/>
        </w:rPr>
        <w:t>ينتهي</w:t>
      </w:r>
      <w:r w:rsidRPr="0066459A">
        <w:rPr>
          <w:color w:val="000000" w:themeColor="text1"/>
          <w:rtl/>
          <w:lang w:bidi="ar-SA"/>
        </w:rPr>
        <w:t xml:space="preserve"> </w:t>
      </w:r>
      <w:r w:rsidRPr="0066459A">
        <w:rPr>
          <w:rFonts w:hint="eastAsia"/>
          <w:color w:val="000000" w:themeColor="text1"/>
          <w:rtl/>
          <w:lang w:bidi="ar-SA"/>
        </w:rPr>
        <w:t>إلى</w:t>
      </w:r>
      <w:r w:rsidRPr="0066459A">
        <w:rPr>
          <w:color w:val="000000" w:themeColor="text1"/>
          <w:rtl/>
          <w:lang w:bidi="ar-SA"/>
        </w:rPr>
        <w:t xml:space="preserve"> </w:t>
      </w:r>
      <w:r w:rsidRPr="0066459A">
        <w:rPr>
          <w:rFonts w:hint="eastAsia"/>
          <w:color w:val="000000" w:themeColor="text1"/>
          <w:rtl/>
          <w:lang w:bidi="ar-SA"/>
        </w:rPr>
        <w:t>حال</w:t>
      </w:r>
      <w:r w:rsidRPr="0066459A">
        <w:rPr>
          <w:color w:val="000000" w:themeColor="text1"/>
          <w:rtl/>
          <w:lang w:bidi="ar-SA"/>
        </w:rPr>
        <w:t xml:space="preserve"> </w:t>
      </w:r>
      <w:r w:rsidRPr="0066459A">
        <w:rPr>
          <w:rFonts w:hint="eastAsia"/>
          <w:color w:val="000000" w:themeColor="text1"/>
          <w:rtl/>
          <w:lang w:bidi="ar-SA"/>
        </w:rPr>
        <w:t>يندر</w:t>
      </w:r>
      <w:r w:rsidRPr="0066459A">
        <w:rPr>
          <w:color w:val="000000" w:themeColor="text1"/>
          <w:rtl/>
          <w:lang w:bidi="ar-SA"/>
        </w:rPr>
        <w:t xml:space="preserve"> </w:t>
      </w:r>
      <w:r w:rsidRPr="0066459A">
        <w:rPr>
          <w:rFonts w:hint="eastAsia"/>
          <w:color w:val="000000" w:themeColor="text1"/>
          <w:rtl/>
          <w:lang w:bidi="ar-SA"/>
        </w:rPr>
        <w:t>وجود</w:t>
      </w:r>
      <w:r w:rsidRPr="0066459A">
        <w:rPr>
          <w:color w:val="000000" w:themeColor="text1"/>
          <w:rtl/>
          <w:lang w:bidi="ar-SA"/>
        </w:rPr>
        <w:t xml:space="preserve"> </w:t>
      </w:r>
      <w:r w:rsidRPr="0066459A">
        <w:rPr>
          <w:rFonts w:hint="eastAsia"/>
          <w:color w:val="000000" w:themeColor="text1"/>
          <w:rtl/>
          <w:lang w:bidi="ar-SA"/>
        </w:rPr>
        <w:t>المسلم</w:t>
      </w:r>
      <w:r w:rsidRPr="0066459A">
        <w:rPr>
          <w:color w:val="000000" w:themeColor="text1"/>
          <w:rtl/>
          <w:lang w:bidi="ar-SA"/>
        </w:rPr>
        <w:t xml:space="preserve"> </w:t>
      </w:r>
      <w:r w:rsidRPr="0066459A">
        <w:rPr>
          <w:rFonts w:hint="eastAsia"/>
          <w:color w:val="000000" w:themeColor="text1"/>
          <w:rtl/>
          <w:lang w:bidi="ar-SA"/>
        </w:rPr>
        <w:t>فيه</w:t>
      </w:r>
      <w:r w:rsidRPr="0066459A">
        <w:rPr>
          <w:color w:val="000000" w:themeColor="text1"/>
          <w:rtl/>
          <w:lang w:bidi="ar-SA"/>
        </w:rPr>
        <w:t xml:space="preserve"> </w:t>
      </w:r>
      <w:r w:rsidRPr="0066459A">
        <w:rPr>
          <w:rFonts w:hint="eastAsia"/>
          <w:color w:val="000000" w:themeColor="text1"/>
          <w:rtl/>
          <w:lang w:bidi="ar-SA"/>
        </w:rPr>
        <w:t>بتلك</w:t>
      </w:r>
      <w:r w:rsidRPr="0066459A">
        <w:rPr>
          <w:color w:val="000000" w:themeColor="text1"/>
          <w:rtl/>
          <w:lang w:bidi="ar-SA"/>
        </w:rPr>
        <w:t xml:space="preserve"> </w:t>
      </w:r>
      <w:r w:rsidRPr="0066459A">
        <w:rPr>
          <w:rFonts w:hint="eastAsia"/>
          <w:color w:val="000000" w:themeColor="text1"/>
          <w:rtl/>
          <w:lang w:bidi="ar-SA"/>
        </w:rPr>
        <w:t>الصفات،</w:t>
      </w:r>
      <w:r w:rsidRPr="0066459A">
        <w:rPr>
          <w:color w:val="000000" w:themeColor="text1"/>
          <w:rtl/>
          <w:lang w:bidi="ar-SA"/>
        </w:rPr>
        <w:t xml:space="preserve"> </w:t>
      </w:r>
      <w:r w:rsidRPr="0066459A">
        <w:rPr>
          <w:rFonts w:hint="eastAsia"/>
          <w:color w:val="000000" w:themeColor="text1"/>
          <w:rtl/>
          <w:lang w:bidi="ar-SA"/>
        </w:rPr>
        <w:t>فإن</w:t>
      </w:r>
      <w:r w:rsidRPr="0066459A">
        <w:rPr>
          <w:color w:val="000000" w:themeColor="text1"/>
          <w:rtl/>
          <w:lang w:bidi="ar-SA"/>
        </w:rPr>
        <w:t xml:space="preserve"> </w:t>
      </w:r>
      <w:r w:rsidRPr="0066459A">
        <w:rPr>
          <w:rFonts w:hint="eastAsia"/>
          <w:color w:val="000000" w:themeColor="text1"/>
          <w:rtl/>
          <w:lang w:bidi="ar-SA"/>
        </w:rPr>
        <w:t>فعل</w:t>
      </w:r>
      <w:r w:rsidRPr="0066459A">
        <w:rPr>
          <w:color w:val="000000" w:themeColor="text1"/>
          <w:rtl/>
          <w:lang w:bidi="ar-SA"/>
        </w:rPr>
        <w:t xml:space="preserve"> </w:t>
      </w:r>
      <w:r w:rsidRPr="0066459A">
        <w:rPr>
          <w:rFonts w:hint="eastAsia"/>
          <w:color w:val="000000" w:themeColor="text1"/>
          <w:rtl/>
          <w:lang w:bidi="ar-SA"/>
        </w:rPr>
        <w:t>بطل</w:t>
      </w:r>
      <w:r w:rsidRPr="0066459A">
        <w:rPr>
          <w:rFonts w:hint="cs"/>
          <w:color w:val="000000" w:themeColor="text1"/>
          <w:rtl/>
          <w:lang w:bidi="ar-SA"/>
        </w:rPr>
        <w:t>"</w:t>
      </w:r>
      <w:r w:rsidR="002656C7" w:rsidRPr="0066459A">
        <w:rPr>
          <w:rStyle w:val="FootnoteReference"/>
          <w:color w:val="000000" w:themeColor="text1"/>
          <w:rtl/>
          <w:lang w:bidi="ar-SA"/>
        </w:rPr>
        <w:footnoteReference w:id="34"/>
      </w:r>
      <w:r w:rsidR="0069365D">
        <w:rPr>
          <w:rFonts w:hint="cs"/>
          <w:color w:val="000000" w:themeColor="text1"/>
          <w:rtl/>
          <w:lang w:bidi="ar-SA"/>
        </w:rPr>
        <w:t>.</w:t>
      </w:r>
    </w:p>
    <w:p w14:paraId="6A94425C" w14:textId="77777777" w:rsidR="0069365D" w:rsidRPr="00417C78" w:rsidRDefault="0069365D" w:rsidP="003C71E3">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lastRenderedPageBreak/>
        <w:t>ويجوز</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يأخذ</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دون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w:t>
      </w:r>
      <w:r w:rsidRPr="00417C78">
        <w:rPr>
          <w:color w:val="1F3864" w:themeColor="accent1" w:themeShade="80"/>
          <w:sz w:val="72"/>
          <w:szCs w:val="72"/>
          <w:rtl/>
          <w:lang w:bidi="ar-SA"/>
        </w:rPr>
        <w:t xml:space="preserve"> </w:t>
      </w:r>
      <w:r w:rsidRPr="00417C78">
        <w:rPr>
          <w:rFonts w:hint="cs"/>
          <w:color w:val="1F3864" w:themeColor="accent1" w:themeShade="80"/>
          <w:sz w:val="72"/>
          <w:szCs w:val="72"/>
          <w:rtl/>
          <w:lang w:bidi="ar-SA"/>
        </w:rPr>
        <w:t>وُصِفَ</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له</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غير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نوعه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جنسه</w:t>
      </w:r>
      <w:r w:rsidRPr="00417C78">
        <w:rPr>
          <w:color w:val="1F3864" w:themeColor="accent1" w:themeShade="80"/>
          <w:sz w:val="72"/>
          <w:szCs w:val="72"/>
          <w:rtl/>
          <w:lang w:bidi="ar-SA"/>
        </w:rPr>
        <w:t xml:space="preserve">. </w:t>
      </w:r>
    </w:p>
    <w:p w14:paraId="3A17B8B8" w14:textId="62CC85AC" w:rsidR="007A7308" w:rsidRDefault="00306FFF" w:rsidP="003C71E3">
      <w:pPr>
        <w:ind w:firstLine="0"/>
        <w:rPr>
          <w:color w:val="000000" w:themeColor="text1"/>
          <w:rtl/>
          <w:lang w:bidi="ar-SA"/>
        </w:rPr>
      </w:pPr>
      <w:r w:rsidRPr="00417C78">
        <w:rPr>
          <w:rFonts w:hint="eastAsia"/>
          <w:color w:val="1F3864" w:themeColor="accent1" w:themeShade="80"/>
          <w:sz w:val="72"/>
          <w:szCs w:val="72"/>
          <w:rtl/>
          <w:lang w:bidi="ar-SA"/>
        </w:rPr>
        <w:t>ويجوز</w:t>
      </w:r>
      <w:r w:rsidRPr="00417C78">
        <w:rPr>
          <w:color w:val="1F3864" w:themeColor="accent1" w:themeShade="80"/>
          <w:sz w:val="72"/>
          <w:szCs w:val="72"/>
          <w:rtl/>
          <w:lang w:bidi="ar-SA"/>
        </w:rPr>
        <w:t xml:space="preserve"> </w:t>
      </w:r>
      <w:r w:rsidR="00112837" w:rsidRPr="00112837">
        <w:rPr>
          <w:rFonts w:hint="cs"/>
          <w:color w:val="000000" w:themeColor="text1"/>
          <w:rtl/>
          <w:lang w:bidi="ar-SA"/>
        </w:rPr>
        <w:t>للمس</w:t>
      </w:r>
      <w:r w:rsidR="00E86A1D">
        <w:rPr>
          <w:rFonts w:hint="cs"/>
          <w:color w:val="000000" w:themeColor="text1"/>
          <w:rtl/>
          <w:lang w:bidi="ar-SA"/>
        </w:rPr>
        <w:t>ل</w:t>
      </w:r>
      <w:r w:rsidR="00535365">
        <w:rPr>
          <w:rFonts w:hint="cs"/>
          <w:color w:val="000000" w:themeColor="text1"/>
          <w:rtl/>
          <w:lang w:bidi="ar-SA"/>
        </w:rPr>
        <w:t xml:space="preserve">ِم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يأخذ</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دون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w:t>
      </w:r>
      <w:r w:rsidRPr="00417C78">
        <w:rPr>
          <w:color w:val="1F3864" w:themeColor="accent1" w:themeShade="80"/>
          <w:sz w:val="72"/>
          <w:szCs w:val="72"/>
          <w:rtl/>
          <w:lang w:bidi="ar-SA"/>
        </w:rPr>
        <w:t xml:space="preserve"> </w:t>
      </w:r>
      <w:r w:rsidRPr="00417C78">
        <w:rPr>
          <w:rFonts w:hint="cs"/>
          <w:color w:val="1F3864" w:themeColor="accent1" w:themeShade="80"/>
          <w:sz w:val="72"/>
          <w:szCs w:val="72"/>
          <w:rtl/>
          <w:lang w:bidi="ar-SA"/>
        </w:rPr>
        <w:t>وُصِفَ</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له</w:t>
      </w:r>
      <w:r w:rsidR="00112837" w:rsidRPr="00417C78">
        <w:rPr>
          <w:rFonts w:hint="eastAsia"/>
          <w:color w:val="1F3864" w:themeColor="accent1" w:themeShade="80"/>
          <w:sz w:val="72"/>
          <w:szCs w:val="72"/>
          <w:rtl/>
          <w:lang w:bidi="ar-SA"/>
        </w:rPr>
        <w:t xml:space="preserve"> </w:t>
      </w:r>
      <w:r w:rsidR="00112837" w:rsidRPr="00112837">
        <w:rPr>
          <w:rFonts w:hint="cs"/>
          <w:color w:val="000000" w:themeColor="text1"/>
          <w:rtl/>
          <w:lang w:bidi="ar-SA"/>
        </w:rPr>
        <w:t>"</w:t>
      </w:r>
      <w:r w:rsidR="004618F0">
        <w:rPr>
          <w:rFonts w:hint="cs"/>
          <w:color w:val="000000" w:themeColor="text1"/>
          <w:rtl/>
          <w:lang w:bidi="ar-SA"/>
        </w:rPr>
        <w:t xml:space="preserve">من جنسه؛ </w:t>
      </w:r>
      <w:r w:rsidR="00112837" w:rsidRPr="00112837">
        <w:rPr>
          <w:rFonts w:hint="eastAsia"/>
          <w:color w:val="000000" w:themeColor="text1"/>
          <w:rtl/>
          <w:lang w:bidi="ar-SA"/>
        </w:rPr>
        <w:t>لأن</w:t>
      </w:r>
      <w:r w:rsidR="00112837" w:rsidRPr="00112837">
        <w:rPr>
          <w:color w:val="000000" w:themeColor="text1"/>
          <w:rtl/>
          <w:lang w:bidi="ar-SA"/>
        </w:rPr>
        <w:t xml:space="preserve"> </w:t>
      </w:r>
      <w:r w:rsidR="00112837" w:rsidRPr="00112837">
        <w:rPr>
          <w:rFonts w:hint="eastAsia"/>
          <w:color w:val="000000" w:themeColor="text1"/>
          <w:rtl/>
          <w:lang w:bidi="ar-SA"/>
        </w:rPr>
        <w:t>الحق</w:t>
      </w:r>
      <w:r w:rsidR="00112837" w:rsidRPr="00112837">
        <w:rPr>
          <w:color w:val="000000" w:themeColor="text1"/>
          <w:rtl/>
          <w:lang w:bidi="ar-SA"/>
        </w:rPr>
        <w:t xml:space="preserve"> </w:t>
      </w:r>
      <w:r w:rsidR="00112837" w:rsidRPr="00112837">
        <w:rPr>
          <w:rFonts w:hint="eastAsia"/>
          <w:color w:val="000000" w:themeColor="text1"/>
          <w:rtl/>
          <w:lang w:bidi="ar-SA"/>
        </w:rPr>
        <w:t>له،</w:t>
      </w:r>
      <w:r w:rsidR="00112837" w:rsidRPr="00112837">
        <w:rPr>
          <w:color w:val="000000" w:themeColor="text1"/>
          <w:rtl/>
          <w:lang w:bidi="ar-SA"/>
        </w:rPr>
        <w:t xml:space="preserve"> </w:t>
      </w:r>
      <w:r w:rsidR="00112837" w:rsidRPr="00112837">
        <w:rPr>
          <w:rFonts w:hint="eastAsia"/>
          <w:color w:val="000000" w:themeColor="text1"/>
          <w:rtl/>
          <w:lang w:bidi="ar-SA"/>
        </w:rPr>
        <w:t>وقد</w:t>
      </w:r>
      <w:r w:rsidR="00112837" w:rsidRPr="00112837">
        <w:rPr>
          <w:color w:val="000000" w:themeColor="text1"/>
          <w:rtl/>
          <w:lang w:bidi="ar-SA"/>
        </w:rPr>
        <w:t xml:space="preserve"> </w:t>
      </w:r>
      <w:r w:rsidR="00112837" w:rsidRPr="00112837">
        <w:rPr>
          <w:rFonts w:hint="eastAsia"/>
          <w:color w:val="000000" w:themeColor="text1"/>
          <w:rtl/>
          <w:lang w:bidi="ar-SA"/>
        </w:rPr>
        <w:t>رضي</w:t>
      </w:r>
      <w:r w:rsidR="00112837" w:rsidRPr="00112837">
        <w:rPr>
          <w:color w:val="000000" w:themeColor="text1"/>
          <w:rtl/>
          <w:lang w:bidi="ar-SA"/>
        </w:rPr>
        <w:t xml:space="preserve"> </w:t>
      </w:r>
      <w:r w:rsidR="00112837" w:rsidRPr="00112837">
        <w:rPr>
          <w:rFonts w:hint="eastAsia"/>
          <w:color w:val="000000" w:themeColor="text1"/>
          <w:rtl/>
          <w:lang w:bidi="ar-SA"/>
        </w:rPr>
        <w:t>بدونه</w:t>
      </w:r>
      <w:r w:rsidR="00112837" w:rsidRPr="00112837">
        <w:rPr>
          <w:rFonts w:hint="cs"/>
          <w:color w:val="000000" w:themeColor="text1"/>
          <w:rtl/>
          <w:lang w:bidi="ar-SA"/>
        </w:rPr>
        <w:t>"</w:t>
      </w:r>
      <w:r w:rsidR="00DA78ED">
        <w:rPr>
          <w:rStyle w:val="FootnoteReference"/>
          <w:color w:val="000000" w:themeColor="text1"/>
          <w:rtl/>
          <w:lang w:bidi="ar-SA"/>
        </w:rPr>
        <w:footnoteReference w:id="35"/>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w:t>
      </w:r>
      <w:r w:rsidR="00D80673" w:rsidRPr="00417C78">
        <w:rPr>
          <w:color w:val="1F3864" w:themeColor="accent1" w:themeShade="80"/>
          <w:sz w:val="72"/>
          <w:szCs w:val="72"/>
          <w:rtl/>
          <w:lang w:bidi="ar-SA"/>
        </w:rPr>
        <w:t xml:space="preserve"> </w:t>
      </w:r>
      <w:r w:rsidR="00D80673" w:rsidRPr="00D80673">
        <w:rPr>
          <w:color w:val="000000" w:themeColor="text1"/>
          <w:rtl/>
          <w:lang w:bidi="ar-SA"/>
        </w:rPr>
        <w:t>له أن يأخذ</w:t>
      </w:r>
      <w:r w:rsidR="00D80673" w:rsidRPr="00417C78">
        <w:rPr>
          <w:rFonts w:hint="cs"/>
          <w:color w:val="1F3864" w:themeColor="accent1" w:themeShade="80"/>
          <w:sz w:val="72"/>
          <w:szCs w:val="72"/>
          <w:rtl/>
          <w:lang w:bidi="ar-SA"/>
        </w:rPr>
        <w:t xml:space="preserve"> 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غير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نوعه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جنسه</w:t>
      </w:r>
      <w:r w:rsidR="00DB7334" w:rsidRPr="00417C78">
        <w:rPr>
          <w:rFonts w:hint="cs"/>
          <w:color w:val="1F3864" w:themeColor="accent1" w:themeShade="80"/>
          <w:sz w:val="72"/>
          <w:szCs w:val="72"/>
          <w:rtl/>
          <w:lang w:bidi="ar-SA"/>
        </w:rPr>
        <w:t xml:space="preserve"> </w:t>
      </w:r>
      <w:r w:rsidR="00DB7334" w:rsidRPr="00DB7334">
        <w:rPr>
          <w:color w:val="000000" w:themeColor="text1"/>
          <w:rtl/>
          <w:lang w:bidi="ar-SA"/>
        </w:rPr>
        <w:t>كمعز عن ضأن، وجواميس عن بقر</w:t>
      </w:r>
      <w:r w:rsidR="00813BF1">
        <w:rPr>
          <w:rFonts w:hint="cs"/>
          <w:color w:val="000000" w:themeColor="text1"/>
          <w:rtl/>
          <w:lang w:bidi="ar-SA"/>
        </w:rPr>
        <w:t>؛</w:t>
      </w:r>
      <w:r w:rsidR="00BF0153">
        <w:rPr>
          <w:rFonts w:hint="cs"/>
          <w:color w:val="000000" w:themeColor="text1"/>
          <w:rtl/>
          <w:lang w:bidi="ar-SA"/>
        </w:rPr>
        <w:t xml:space="preserve"> </w:t>
      </w:r>
      <w:r w:rsidR="00EE3D00">
        <w:rPr>
          <w:rFonts w:hint="cs"/>
          <w:color w:val="000000" w:themeColor="text1"/>
          <w:rtl/>
          <w:lang w:bidi="ar-SA"/>
        </w:rPr>
        <w:t xml:space="preserve">لأنهما </w:t>
      </w:r>
      <w:r w:rsidR="00BF0153" w:rsidRPr="00BF0153">
        <w:rPr>
          <w:rFonts w:hint="eastAsia"/>
          <w:color w:val="000000" w:themeColor="text1"/>
          <w:rtl/>
          <w:lang w:bidi="ar-SA"/>
        </w:rPr>
        <w:t>كالشيء</w:t>
      </w:r>
      <w:r w:rsidR="00BF0153" w:rsidRPr="00BF0153">
        <w:rPr>
          <w:color w:val="000000" w:themeColor="text1"/>
          <w:rtl/>
          <w:lang w:bidi="ar-SA"/>
        </w:rPr>
        <w:t xml:space="preserve"> </w:t>
      </w:r>
      <w:r w:rsidR="00BF0153" w:rsidRPr="00BF0153">
        <w:rPr>
          <w:rFonts w:hint="eastAsia"/>
          <w:color w:val="000000" w:themeColor="text1"/>
          <w:rtl/>
          <w:lang w:bidi="ar-SA"/>
        </w:rPr>
        <w:t>الواحد</w:t>
      </w:r>
      <w:r w:rsidR="00BF0153" w:rsidRPr="00BF0153">
        <w:rPr>
          <w:color w:val="000000" w:themeColor="text1"/>
          <w:rtl/>
          <w:lang w:bidi="ar-SA"/>
        </w:rPr>
        <w:t xml:space="preserve"> </w:t>
      </w:r>
      <w:r w:rsidR="00BF0153" w:rsidRPr="00BF0153">
        <w:rPr>
          <w:rFonts w:hint="eastAsia"/>
          <w:color w:val="000000" w:themeColor="text1"/>
          <w:rtl/>
          <w:lang w:bidi="ar-SA"/>
        </w:rPr>
        <w:t>لتحريم</w:t>
      </w:r>
      <w:r w:rsidR="00BF0153" w:rsidRPr="00BF0153">
        <w:rPr>
          <w:color w:val="000000" w:themeColor="text1"/>
          <w:rtl/>
          <w:lang w:bidi="ar-SA"/>
        </w:rPr>
        <w:t xml:space="preserve"> </w:t>
      </w:r>
      <w:r w:rsidR="00BF0153" w:rsidRPr="00BF0153">
        <w:rPr>
          <w:rFonts w:hint="eastAsia"/>
          <w:color w:val="000000" w:themeColor="text1"/>
          <w:rtl/>
          <w:lang w:bidi="ar-SA"/>
        </w:rPr>
        <w:t>التفاضل</w:t>
      </w:r>
      <w:r w:rsidR="00BF0153" w:rsidRPr="00BF0153">
        <w:rPr>
          <w:color w:val="000000" w:themeColor="text1"/>
          <w:rtl/>
          <w:lang w:bidi="ar-SA"/>
        </w:rPr>
        <w:t xml:space="preserve"> </w:t>
      </w:r>
      <w:r w:rsidR="00BF0153" w:rsidRPr="00BF0153">
        <w:rPr>
          <w:rFonts w:hint="eastAsia"/>
          <w:color w:val="000000" w:themeColor="text1"/>
          <w:rtl/>
          <w:lang w:bidi="ar-SA"/>
        </w:rPr>
        <w:t>بينهما</w:t>
      </w:r>
      <w:r w:rsidR="008E008C">
        <w:rPr>
          <w:rFonts w:hint="cs"/>
          <w:color w:val="000000" w:themeColor="text1"/>
          <w:rtl/>
          <w:lang w:bidi="ar-SA"/>
        </w:rPr>
        <w:t xml:space="preserve">، </w:t>
      </w:r>
      <w:r w:rsidR="00813BF1">
        <w:rPr>
          <w:rFonts w:hint="cs"/>
          <w:color w:val="000000" w:themeColor="text1"/>
          <w:rtl/>
          <w:lang w:bidi="ar-SA"/>
        </w:rPr>
        <w:t>"</w:t>
      </w:r>
      <w:r w:rsidR="00BF0153" w:rsidRPr="00BF0153">
        <w:rPr>
          <w:rFonts w:hint="eastAsia"/>
          <w:color w:val="000000" w:themeColor="text1"/>
          <w:rtl/>
          <w:lang w:bidi="ar-SA"/>
        </w:rPr>
        <w:t>وإن</w:t>
      </w:r>
      <w:r w:rsidR="00BF0153" w:rsidRPr="00BF0153">
        <w:rPr>
          <w:color w:val="000000" w:themeColor="text1"/>
          <w:rtl/>
          <w:lang w:bidi="ar-SA"/>
        </w:rPr>
        <w:t xml:space="preserve"> </w:t>
      </w:r>
      <w:r w:rsidR="00BF0153" w:rsidRPr="00BF0153">
        <w:rPr>
          <w:rFonts w:hint="eastAsia"/>
          <w:color w:val="000000" w:themeColor="text1"/>
          <w:rtl/>
          <w:lang w:bidi="ar-SA"/>
        </w:rPr>
        <w:t>دفع</w:t>
      </w:r>
      <w:r w:rsidR="00BF0153" w:rsidRPr="00BF0153">
        <w:rPr>
          <w:color w:val="000000" w:themeColor="text1"/>
          <w:rtl/>
          <w:lang w:bidi="ar-SA"/>
        </w:rPr>
        <w:t xml:space="preserve"> </w:t>
      </w:r>
      <w:r w:rsidR="00BF0153" w:rsidRPr="00BF0153">
        <w:rPr>
          <w:rFonts w:hint="eastAsia"/>
          <w:color w:val="000000" w:themeColor="text1"/>
          <w:rtl/>
          <w:lang w:bidi="ar-SA"/>
        </w:rPr>
        <w:t>أجود</w:t>
      </w:r>
      <w:r w:rsidR="00BF0153" w:rsidRPr="00BF0153">
        <w:rPr>
          <w:color w:val="000000" w:themeColor="text1"/>
          <w:rtl/>
          <w:lang w:bidi="ar-SA"/>
        </w:rPr>
        <w:t xml:space="preserve"> </w:t>
      </w:r>
      <w:r w:rsidR="00BF0153" w:rsidRPr="00BF0153">
        <w:rPr>
          <w:rFonts w:hint="eastAsia"/>
          <w:color w:val="000000" w:themeColor="text1"/>
          <w:rtl/>
          <w:lang w:bidi="ar-SA"/>
        </w:rPr>
        <w:t>مما</w:t>
      </w:r>
      <w:r w:rsidR="00BF0153" w:rsidRPr="00BF0153">
        <w:rPr>
          <w:color w:val="000000" w:themeColor="text1"/>
          <w:rtl/>
          <w:lang w:bidi="ar-SA"/>
        </w:rPr>
        <w:t xml:space="preserve"> </w:t>
      </w:r>
      <w:r w:rsidR="00BF0153" w:rsidRPr="00BF0153">
        <w:rPr>
          <w:rFonts w:hint="eastAsia"/>
          <w:color w:val="000000" w:themeColor="text1"/>
          <w:rtl/>
          <w:lang w:bidi="ar-SA"/>
        </w:rPr>
        <w:t>أسلم</w:t>
      </w:r>
      <w:r w:rsidR="00BF0153" w:rsidRPr="00BF0153">
        <w:rPr>
          <w:color w:val="000000" w:themeColor="text1"/>
          <w:rtl/>
          <w:lang w:bidi="ar-SA"/>
        </w:rPr>
        <w:t xml:space="preserve"> </w:t>
      </w:r>
      <w:r w:rsidR="00BF0153" w:rsidRPr="00BF0153">
        <w:rPr>
          <w:rFonts w:hint="eastAsia"/>
          <w:color w:val="000000" w:themeColor="text1"/>
          <w:rtl/>
          <w:lang w:bidi="ar-SA"/>
        </w:rPr>
        <w:t>فيه</w:t>
      </w:r>
      <w:r w:rsidR="00BF0153" w:rsidRPr="00BF0153">
        <w:rPr>
          <w:color w:val="000000" w:themeColor="text1"/>
          <w:rtl/>
          <w:lang w:bidi="ar-SA"/>
        </w:rPr>
        <w:t xml:space="preserve"> </w:t>
      </w:r>
      <w:r w:rsidR="00BF0153" w:rsidRPr="00BF0153">
        <w:rPr>
          <w:rFonts w:hint="eastAsia"/>
          <w:color w:val="000000" w:themeColor="text1"/>
          <w:rtl/>
          <w:lang w:bidi="ar-SA"/>
        </w:rPr>
        <w:t>من</w:t>
      </w:r>
      <w:r w:rsidR="00BF0153" w:rsidRPr="00BF0153">
        <w:rPr>
          <w:color w:val="000000" w:themeColor="text1"/>
          <w:rtl/>
          <w:lang w:bidi="ar-SA"/>
        </w:rPr>
        <w:t xml:space="preserve"> </w:t>
      </w:r>
      <w:r w:rsidR="00BF0153" w:rsidRPr="00BF0153">
        <w:rPr>
          <w:rFonts w:hint="eastAsia"/>
          <w:color w:val="000000" w:themeColor="text1"/>
          <w:rtl/>
          <w:lang w:bidi="ar-SA"/>
        </w:rPr>
        <w:t>نوعه</w:t>
      </w:r>
      <w:r w:rsidR="00BF0153" w:rsidRPr="00BF0153">
        <w:rPr>
          <w:color w:val="000000" w:themeColor="text1"/>
          <w:rtl/>
          <w:lang w:bidi="ar-SA"/>
        </w:rPr>
        <w:t xml:space="preserve"> </w:t>
      </w:r>
      <w:r w:rsidR="00BF0153" w:rsidRPr="00BF0153">
        <w:rPr>
          <w:rFonts w:hint="eastAsia"/>
          <w:color w:val="000000" w:themeColor="text1"/>
          <w:rtl/>
          <w:lang w:bidi="ar-SA"/>
        </w:rPr>
        <w:t>يلزم</w:t>
      </w:r>
      <w:r w:rsidR="00BF0153" w:rsidRPr="00BF0153">
        <w:rPr>
          <w:color w:val="000000" w:themeColor="text1"/>
          <w:rtl/>
          <w:lang w:bidi="ar-SA"/>
        </w:rPr>
        <w:t xml:space="preserve"> </w:t>
      </w:r>
      <w:r w:rsidR="00BF0153" w:rsidRPr="00BF0153">
        <w:rPr>
          <w:rFonts w:hint="eastAsia"/>
          <w:color w:val="000000" w:themeColor="text1"/>
          <w:rtl/>
          <w:lang w:bidi="ar-SA"/>
        </w:rPr>
        <w:t>أخذه</w:t>
      </w:r>
      <w:r w:rsidR="00BF0153" w:rsidRPr="00BF0153">
        <w:rPr>
          <w:color w:val="000000" w:themeColor="text1"/>
          <w:rtl/>
          <w:lang w:bidi="ar-SA"/>
        </w:rPr>
        <w:t xml:space="preserve"> </w:t>
      </w:r>
      <w:r w:rsidR="00BF0153" w:rsidRPr="00BF0153">
        <w:rPr>
          <w:rFonts w:hint="eastAsia"/>
          <w:color w:val="000000" w:themeColor="text1"/>
          <w:rtl/>
          <w:lang w:bidi="ar-SA"/>
        </w:rPr>
        <w:t>لأنه</w:t>
      </w:r>
      <w:r w:rsidR="00BF0153" w:rsidRPr="00BF0153">
        <w:rPr>
          <w:color w:val="000000" w:themeColor="text1"/>
          <w:rtl/>
          <w:lang w:bidi="ar-SA"/>
        </w:rPr>
        <w:t xml:space="preserve"> </w:t>
      </w:r>
      <w:r w:rsidR="00BF0153" w:rsidRPr="00BF0153">
        <w:rPr>
          <w:rFonts w:hint="eastAsia"/>
          <w:color w:val="000000" w:themeColor="text1"/>
          <w:rtl/>
          <w:lang w:bidi="ar-SA"/>
        </w:rPr>
        <w:t>زاده</w:t>
      </w:r>
      <w:r w:rsidR="00BF0153" w:rsidRPr="00BF0153">
        <w:rPr>
          <w:color w:val="000000" w:themeColor="text1"/>
          <w:rtl/>
          <w:lang w:bidi="ar-SA"/>
        </w:rPr>
        <w:t xml:space="preserve"> </w:t>
      </w:r>
      <w:r w:rsidR="00BF0153" w:rsidRPr="00BF0153">
        <w:rPr>
          <w:rFonts w:hint="eastAsia"/>
          <w:color w:val="000000" w:themeColor="text1"/>
          <w:rtl/>
          <w:lang w:bidi="ar-SA"/>
        </w:rPr>
        <w:t>نفع</w:t>
      </w:r>
      <w:r w:rsidR="008E008C">
        <w:rPr>
          <w:rFonts w:hint="cs"/>
          <w:color w:val="000000" w:themeColor="text1"/>
          <w:rtl/>
          <w:lang w:bidi="ar-SA"/>
        </w:rPr>
        <w:t xml:space="preserve">ًا، </w:t>
      </w:r>
      <w:r w:rsidR="00BF0153" w:rsidRPr="00BF0153">
        <w:rPr>
          <w:rFonts w:hint="eastAsia"/>
          <w:color w:val="000000" w:themeColor="text1"/>
          <w:rtl/>
          <w:lang w:bidi="ar-SA"/>
        </w:rPr>
        <w:t>وعلم</w:t>
      </w:r>
      <w:r w:rsidR="00BF0153" w:rsidRPr="00BF0153">
        <w:rPr>
          <w:color w:val="000000" w:themeColor="text1"/>
          <w:rtl/>
          <w:lang w:bidi="ar-SA"/>
        </w:rPr>
        <w:t xml:space="preserve"> </w:t>
      </w:r>
      <w:r w:rsidR="00BF0153" w:rsidRPr="00BF0153">
        <w:rPr>
          <w:rFonts w:hint="eastAsia"/>
          <w:color w:val="000000" w:themeColor="text1"/>
          <w:rtl/>
          <w:lang w:bidi="ar-SA"/>
        </w:rPr>
        <w:t>منه</w:t>
      </w:r>
      <w:r w:rsidR="00BF0153" w:rsidRPr="00BF0153">
        <w:rPr>
          <w:color w:val="000000" w:themeColor="text1"/>
          <w:rtl/>
          <w:lang w:bidi="ar-SA"/>
        </w:rPr>
        <w:t xml:space="preserve">: </w:t>
      </w:r>
      <w:r w:rsidR="00BF0153" w:rsidRPr="00BF0153">
        <w:rPr>
          <w:rFonts w:hint="eastAsia"/>
          <w:color w:val="000000" w:themeColor="text1"/>
          <w:rtl/>
          <w:lang w:bidi="ar-SA"/>
        </w:rPr>
        <w:t>أنه</w:t>
      </w:r>
      <w:r w:rsidR="00BF0153" w:rsidRPr="00BF0153">
        <w:rPr>
          <w:color w:val="000000" w:themeColor="text1"/>
          <w:rtl/>
          <w:lang w:bidi="ar-SA"/>
        </w:rPr>
        <w:t xml:space="preserve"> </w:t>
      </w:r>
      <w:r w:rsidR="00BF0153" w:rsidRPr="00BF0153">
        <w:rPr>
          <w:rFonts w:hint="eastAsia"/>
          <w:color w:val="000000" w:themeColor="text1"/>
          <w:rtl/>
          <w:lang w:bidi="ar-SA"/>
        </w:rPr>
        <w:t>لا</w:t>
      </w:r>
      <w:r w:rsidR="00BF0153" w:rsidRPr="00BF0153">
        <w:rPr>
          <w:color w:val="000000" w:themeColor="text1"/>
          <w:rtl/>
          <w:lang w:bidi="ar-SA"/>
        </w:rPr>
        <w:t xml:space="preserve"> </w:t>
      </w:r>
      <w:r w:rsidR="00BF0153" w:rsidRPr="00BF0153">
        <w:rPr>
          <w:rFonts w:hint="eastAsia"/>
          <w:color w:val="000000" w:themeColor="text1"/>
          <w:rtl/>
          <w:lang w:bidi="ar-SA"/>
        </w:rPr>
        <w:t>يلزمه</w:t>
      </w:r>
      <w:r w:rsidR="00BF0153" w:rsidRPr="00BF0153">
        <w:rPr>
          <w:color w:val="000000" w:themeColor="text1"/>
          <w:rtl/>
          <w:lang w:bidi="ar-SA"/>
        </w:rPr>
        <w:t xml:space="preserve"> </w:t>
      </w:r>
      <w:r w:rsidR="00BF0153" w:rsidRPr="00BF0153">
        <w:rPr>
          <w:rFonts w:hint="eastAsia"/>
          <w:color w:val="000000" w:themeColor="text1"/>
          <w:rtl/>
          <w:lang w:bidi="ar-SA"/>
        </w:rPr>
        <w:t>أخذه</w:t>
      </w:r>
      <w:r w:rsidR="00BF0153" w:rsidRPr="00BF0153">
        <w:rPr>
          <w:color w:val="000000" w:themeColor="text1"/>
          <w:rtl/>
          <w:lang w:bidi="ar-SA"/>
        </w:rPr>
        <w:t xml:space="preserve"> </w:t>
      </w:r>
      <w:r w:rsidR="00BF0153" w:rsidRPr="00BF0153">
        <w:rPr>
          <w:rFonts w:hint="eastAsia"/>
          <w:color w:val="000000" w:themeColor="text1"/>
          <w:rtl/>
          <w:lang w:bidi="ar-SA"/>
        </w:rPr>
        <w:t>من</w:t>
      </w:r>
      <w:r w:rsidR="00BF0153" w:rsidRPr="00BF0153">
        <w:rPr>
          <w:color w:val="000000" w:themeColor="text1"/>
          <w:rtl/>
          <w:lang w:bidi="ar-SA"/>
        </w:rPr>
        <w:t xml:space="preserve"> </w:t>
      </w:r>
      <w:r w:rsidR="00BF0153" w:rsidRPr="00BF0153">
        <w:rPr>
          <w:rFonts w:hint="eastAsia"/>
          <w:color w:val="000000" w:themeColor="text1"/>
          <w:rtl/>
          <w:lang w:bidi="ar-SA"/>
        </w:rPr>
        <w:t>غير</w:t>
      </w:r>
      <w:r w:rsidR="00BF0153" w:rsidRPr="00BF0153">
        <w:rPr>
          <w:color w:val="000000" w:themeColor="text1"/>
          <w:rtl/>
          <w:lang w:bidi="ar-SA"/>
        </w:rPr>
        <w:t xml:space="preserve"> </w:t>
      </w:r>
      <w:r w:rsidR="00BF0153" w:rsidRPr="00BF0153">
        <w:rPr>
          <w:rFonts w:hint="eastAsia"/>
          <w:color w:val="000000" w:themeColor="text1"/>
          <w:rtl/>
          <w:lang w:bidi="ar-SA"/>
        </w:rPr>
        <w:t>نوعه،</w:t>
      </w:r>
      <w:r w:rsidR="00BF0153" w:rsidRPr="00BF0153">
        <w:rPr>
          <w:color w:val="000000" w:themeColor="text1"/>
          <w:rtl/>
          <w:lang w:bidi="ar-SA"/>
        </w:rPr>
        <w:t xml:space="preserve"> </w:t>
      </w:r>
      <w:r w:rsidR="00BF0153" w:rsidRPr="00BF0153">
        <w:rPr>
          <w:rFonts w:hint="eastAsia"/>
          <w:color w:val="000000" w:themeColor="text1"/>
          <w:rtl/>
          <w:lang w:bidi="ar-SA"/>
        </w:rPr>
        <w:t>ولو</w:t>
      </w:r>
      <w:r w:rsidR="00BF0153" w:rsidRPr="00BF0153">
        <w:rPr>
          <w:color w:val="000000" w:themeColor="text1"/>
          <w:rtl/>
          <w:lang w:bidi="ar-SA"/>
        </w:rPr>
        <w:t xml:space="preserve"> </w:t>
      </w:r>
      <w:r w:rsidR="00BF0153" w:rsidRPr="00BF0153">
        <w:rPr>
          <w:rFonts w:hint="eastAsia"/>
          <w:color w:val="000000" w:themeColor="text1"/>
          <w:rtl/>
          <w:lang w:bidi="ar-SA"/>
        </w:rPr>
        <w:t>أجود</w:t>
      </w:r>
      <w:r w:rsidR="00BF0153" w:rsidRPr="00BF0153">
        <w:rPr>
          <w:color w:val="000000" w:themeColor="text1"/>
          <w:rtl/>
          <w:lang w:bidi="ar-SA"/>
        </w:rPr>
        <w:t xml:space="preserve"> </w:t>
      </w:r>
      <w:r w:rsidR="00BF0153" w:rsidRPr="00BF0153">
        <w:rPr>
          <w:rFonts w:hint="eastAsia"/>
          <w:color w:val="000000" w:themeColor="text1"/>
          <w:rtl/>
          <w:lang w:bidi="ar-SA"/>
        </w:rPr>
        <w:t>منه</w:t>
      </w:r>
      <w:r w:rsidR="00BF0153" w:rsidRPr="00BF0153">
        <w:rPr>
          <w:color w:val="000000" w:themeColor="text1"/>
          <w:rtl/>
          <w:lang w:bidi="ar-SA"/>
        </w:rPr>
        <w:t xml:space="preserve"> </w:t>
      </w:r>
      <w:r w:rsidR="00BF0153" w:rsidRPr="00BF0153">
        <w:rPr>
          <w:rFonts w:hint="eastAsia"/>
          <w:color w:val="000000" w:themeColor="text1"/>
          <w:rtl/>
          <w:lang w:bidi="ar-SA"/>
        </w:rPr>
        <w:t>كضأن</w:t>
      </w:r>
      <w:r w:rsidR="00BF0153" w:rsidRPr="00BF0153">
        <w:rPr>
          <w:color w:val="000000" w:themeColor="text1"/>
          <w:rtl/>
          <w:lang w:bidi="ar-SA"/>
        </w:rPr>
        <w:t xml:space="preserve"> </w:t>
      </w:r>
      <w:r w:rsidR="00BF0153" w:rsidRPr="00BF0153">
        <w:rPr>
          <w:rFonts w:hint="eastAsia"/>
          <w:color w:val="000000" w:themeColor="text1"/>
          <w:rtl/>
          <w:lang w:bidi="ar-SA"/>
        </w:rPr>
        <w:t>عن</w:t>
      </w:r>
      <w:r w:rsidR="00BF0153" w:rsidRPr="00BF0153">
        <w:rPr>
          <w:color w:val="000000" w:themeColor="text1"/>
          <w:rtl/>
          <w:lang w:bidi="ar-SA"/>
        </w:rPr>
        <w:t xml:space="preserve"> </w:t>
      </w:r>
      <w:r w:rsidR="00BF0153" w:rsidRPr="00BF0153">
        <w:rPr>
          <w:rFonts w:hint="eastAsia"/>
          <w:color w:val="000000" w:themeColor="text1"/>
          <w:rtl/>
          <w:lang w:bidi="ar-SA"/>
        </w:rPr>
        <w:t>معز</w:t>
      </w:r>
      <w:r w:rsidR="003576ED">
        <w:rPr>
          <w:rStyle w:val="FootnoteReference"/>
          <w:color w:val="000000" w:themeColor="text1"/>
          <w:rtl/>
          <w:lang w:bidi="ar-SA"/>
        </w:rPr>
        <w:footnoteReference w:id="36"/>
      </w:r>
      <w:r w:rsidR="00BF0153" w:rsidRPr="00BF0153">
        <w:rPr>
          <w:color w:val="000000" w:themeColor="text1"/>
          <w:rtl/>
          <w:lang w:bidi="ar-SA"/>
        </w:rPr>
        <w:t>.</w:t>
      </w:r>
    </w:p>
    <w:p w14:paraId="3A0CF92C" w14:textId="3EF4FDCA" w:rsidR="00306FFF" w:rsidRDefault="00BF0153" w:rsidP="003C71E3">
      <w:pPr>
        <w:ind w:firstLine="0"/>
        <w:rPr>
          <w:color w:val="000000" w:themeColor="text1"/>
          <w:rtl/>
          <w:lang w:bidi="ar-SA"/>
        </w:rPr>
      </w:pPr>
      <w:r w:rsidRPr="00BF0153">
        <w:rPr>
          <w:rFonts w:hint="eastAsia"/>
          <w:color w:val="000000" w:themeColor="text1"/>
          <w:rtl/>
          <w:lang w:bidi="ar-SA"/>
        </w:rPr>
        <w:lastRenderedPageBreak/>
        <w:t>وإن</w:t>
      </w:r>
      <w:r w:rsidRPr="00BF0153">
        <w:rPr>
          <w:color w:val="000000" w:themeColor="text1"/>
          <w:rtl/>
          <w:lang w:bidi="ar-SA"/>
        </w:rPr>
        <w:t xml:space="preserve"> </w:t>
      </w:r>
      <w:r w:rsidRPr="00BF0153">
        <w:rPr>
          <w:rFonts w:hint="eastAsia"/>
          <w:color w:val="000000" w:themeColor="text1"/>
          <w:rtl/>
          <w:lang w:bidi="ar-SA"/>
        </w:rPr>
        <w:t>كان</w:t>
      </w:r>
      <w:r w:rsidRPr="00BF0153">
        <w:rPr>
          <w:color w:val="000000" w:themeColor="text1"/>
          <w:rtl/>
          <w:lang w:bidi="ar-SA"/>
        </w:rPr>
        <w:t xml:space="preserve"> </w:t>
      </w:r>
      <w:r w:rsidRPr="00BF0153">
        <w:rPr>
          <w:rFonts w:hint="eastAsia"/>
          <w:color w:val="000000" w:themeColor="text1"/>
          <w:rtl/>
          <w:lang w:bidi="ar-SA"/>
        </w:rPr>
        <w:t>من</w:t>
      </w:r>
      <w:r w:rsidRPr="00BF0153">
        <w:rPr>
          <w:color w:val="000000" w:themeColor="text1"/>
          <w:rtl/>
          <w:lang w:bidi="ar-SA"/>
        </w:rPr>
        <w:t xml:space="preserve"> </w:t>
      </w:r>
      <w:r w:rsidRPr="00BF0153">
        <w:rPr>
          <w:rFonts w:hint="eastAsia"/>
          <w:color w:val="000000" w:themeColor="text1"/>
          <w:rtl/>
          <w:lang w:bidi="ar-SA"/>
        </w:rPr>
        <w:t>غير</w:t>
      </w:r>
      <w:r w:rsidRPr="00BF0153">
        <w:rPr>
          <w:color w:val="000000" w:themeColor="text1"/>
          <w:rtl/>
          <w:lang w:bidi="ar-SA"/>
        </w:rPr>
        <w:t xml:space="preserve"> </w:t>
      </w:r>
      <w:r w:rsidRPr="00BF0153">
        <w:rPr>
          <w:rFonts w:hint="eastAsia"/>
          <w:color w:val="000000" w:themeColor="text1"/>
          <w:rtl/>
          <w:lang w:bidi="ar-SA"/>
        </w:rPr>
        <w:t>جنسه</w:t>
      </w:r>
      <w:r w:rsidRPr="00BF0153">
        <w:rPr>
          <w:color w:val="000000" w:themeColor="text1"/>
          <w:rtl/>
          <w:lang w:bidi="ar-SA"/>
        </w:rPr>
        <w:t xml:space="preserve"> - </w:t>
      </w:r>
      <w:r w:rsidRPr="00BF0153">
        <w:rPr>
          <w:rFonts w:hint="eastAsia"/>
          <w:color w:val="000000" w:themeColor="text1"/>
          <w:rtl/>
          <w:lang w:bidi="ar-SA"/>
        </w:rPr>
        <w:t>كلحم</w:t>
      </w:r>
      <w:r w:rsidRPr="00BF0153">
        <w:rPr>
          <w:color w:val="000000" w:themeColor="text1"/>
          <w:rtl/>
          <w:lang w:bidi="ar-SA"/>
        </w:rPr>
        <w:t xml:space="preserve"> </w:t>
      </w:r>
      <w:r w:rsidRPr="00BF0153">
        <w:rPr>
          <w:rFonts w:hint="eastAsia"/>
          <w:color w:val="000000" w:themeColor="text1"/>
          <w:rtl/>
          <w:lang w:bidi="ar-SA"/>
        </w:rPr>
        <w:t>بقر</w:t>
      </w:r>
      <w:r w:rsidRPr="00BF0153">
        <w:rPr>
          <w:color w:val="000000" w:themeColor="text1"/>
          <w:rtl/>
          <w:lang w:bidi="ar-SA"/>
        </w:rPr>
        <w:t xml:space="preserve"> </w:t>
      </w:r>
      <w:r w:rsidRPr="00BF0153">
        <w:rPr>
          <w:rFonts w:hint="eastAsia"/>
          <w:color w:val="000000" w:themeColor="text1"/>
          <w:rtl/>
          <w:lang w:bidi="ar-SA"/>
        </w:rPr>
        <w:t>عن</w:t>
      </w:r>
      <w:r w:rsidRPr="00BF0153">
        <w:rPr>
          <w:color w:val="000000" w:themeColor="text1"/>
          <w:rtl/>
          <w:lang w:bidi="ar-SA"/>
        </w:rPr>
        <w:t xml:space="preserve"> </w:t>
      </w:r>
      <w:r w:rsidRPr="00BF0153">
        <w:rPr>
          <w:rFonts w:hint="eastAsia"/>
          <w:color w:val="000000" w:themeColor="text1"/>
          <w:rtl/>
          <w:lang w:bidi="ar-SA"/>
        </w:rPr>
        <w:t>ضأن</w:t>
      </w:r>
      <w:r w:rsidRPr="00BF0153">
        <w:rPr>
          <w:color w:val="000000" w:themeColor="text1"/>
          <w:rtl/>
          <w:lang w:bidi="ar-SA"/>
        </w:rPr>
        <w:t xml:space="preserve"> - </w:t>
      </w:r>
      <w:r w:rsidRPr="00BF0153">
        <w:rPr>
          <w:rFonts w:hint="eastAsia"/>
          <w:color w:val="000000" w:themeColor="text1"/>
          <w:rtl/>
          <w:lang w:bidi="ar-SA"/>
        </w:rPr>
        <w:t>لم</w:t>
      </w:r>
      <w:r w:rsidRPr="00BF0153">
        <w:rPr>
          <w:color w:val="000000" w:themeColor="text1"/>
          <w:rtl/>
          <w:lang w:bidi="ar-SA"/>
        </w:rPr>
        <w:t xml:space="preserve"> </w:t>
      </w:r>
      <w:r w:rsidRPr="00BF0153">
        <w:rPr>
          <w:rFonts w:hint="eastAsia"/>
          <w:color w:val="000000" w:themeColor="text1"/>
          <w:rtl/>
          <w:lang w:bidi="ar-SA"/>
        </w:rPr>
        <w:t>يجز،</w:t>
      </w:r>
      <w:r w:rsidRPr="00BF0153">
        <w:rPr>
          <w:color w:val="000000" w:themeColor="text1"/>
          <w:rtl/>
          <w:lang w:bidi="ar-SA"/>
        </w:rPr>
        <w:t xml:space="preserve"> </w:t>
      </w:r>
      <w:r w:rsidRPr="00BF0153">
        <w:rPr>
          <w:rFonts w:hint="eastAsia"/>
          <w:color w:val="000000" w:themeColor="text1"/>
          <w:rtl/>
          <w:lang w:bidi="ar-SA"/>
        </w:rPr>
        <w:t>ولو</w:t>
      </w:r>
      <w:r w:rsidRPr="00BF0153">
        <w:rPr>
          <w:color w:val="000000" w:themeColor="text1"/>
          <w:rtl/>
          <w:lang w:bidi="ar-SA"/>
        </w:rPr>
        <w:t xml:space="preserve"> </w:t>
      </w:r>
      <w:r w:rsidRPr="00BF0153">
        <w:rPr>
          <w:rFonts w:hint="eastAsia"/>
          <w:color w:val="000000" w:themeColor="text1"/>
          <w:rtl/>
          <w:lang w:bidi="ar-SA"/>
        </w:rPr>
        <w:t>رضيا</w:t>
      </w:r>
      <w:r w:rsidRPr="00BF0153">
        <w:rPr>
          <w:color w:val="000000" w:themeColor="text1"/>
          <w:rtl/>
          <w:lang w:bidi="ar-SA"/>
        </w:rPr>
        <w:t xml:space="preserve"> </w:t>
      </w:r>
      <w:r w:rsidRPr="00BF0153">
        <w:rPr>
          <w:rFonts w:hint="eastAsia"/>
          <w:color w:val="000000" w:themeColor="text1"/>
          <w:rtl/>
          <w:lang w:bidi="ar-SA"/>
        </w:rPr>
        <w:t>عليه</w:t>
      </w:r>
      <w:r w:rsidR="00A47D68">
        <w:rPr>
          <w:rFonts w:hint="cs"/>
          <w:color w:val="000000" w:themeColor="text1"/>
          <w:rtl/>
          <w:lang w:bidi="ar-SA"/>
        </w:rPr>
        <w:t>؛</w:t>
      </w:r>
      <w:r w:rsidRPr="00BF0153">
        <w:rPr>
          <w:color w:val="000000" w:themeColor="text1"/>
          <w:rtl/>
          <w:lang w:bidi="ar-SA"/>
        </w:rPr>
        <w:t xml:space="preserve"> </w:t>
      </w:r>
      <w:r w:rsidRPr="00BF0153">
        <w:rPr>
          <w:rFonts w:hint="eastAsia"/>
          <w:color w:val="000000" w:themeColor="text1"/>
          <w:rtl/>
          <w:lang w:bidi="ar-SA"/>
        </w:rPr>
        <w:t>لحديث</w:t>
      </w:r>
      <w:r w:rsidRPr="00BF0153">
        <w:rPr>
          <w:color w:val="000000" w:themeColor="text1"/>
          <w:rtl/>
          <w:lang w:bidi="ar-SA"/>
        </w:rPr>
        <w:t xml:space="preserve">: </w:t>
      </w:r>
      <w:r w:rsidR="00794E49" w:rsidRPr="00794E49">
        <w:rPr>
          <w:color w:val="000000" w:themeColor="text1"/>
          <w:rtl/>
          <w:lang w:bidi="ar-SA"/>
        </w:rPr>
        <w:t>«</w:t>
      </w:r>
      <w:r w:rsidRPr="00BF0153">
        <w:rPr>
          <w:rFonts w:hint="eastAsia"/>
          <w:color w:val="000000" w:themeColor="text1"/>
          <w:rtl/>
          <w:lang w:bidi="ar-SA"/>
        </w:rPr>
        <w:t>من</w:t>
      </w:r>
      <w:r w:rsidRPr="00BF0153">
        <w:rPr>
          <w:color w:val="000000" w:themeColor="text1"/>
          <w:rtl/>
          <w:lang w:bidi="ar-SA"/>
        </w:rPr>
        <w:t xml:space="preserve"> </w:t>
      </w:r>
      <w:r w:rsidRPr="00BF0153">
        <w:rPr>
          <w:rFonts w:hint="eastAsia"/>
          <w:color w:val="000000" w:themeColor="text1"/>
          <w:rtl/>
          <w:lang w:bidi="ar-SA"/>
        </w:rPr>
        <w:t>أسلم</w:t>
      </w:r>
      <w:r w:rsidRPr="00BF0153">
        <w:rPr>
          <w:color w:val="000000" w:themeColor="text1"/>
          <w:rtl/>
          <w:lang w:bidi="ar-SA"/>
        </w:rPr>
        <w:t xml:space="preserve"> </w:t>
      </w:r>
      <w:r w:rsidRPr="00BF0153">
        <w:rPr>
          <w:rFonts w:hint="eastAsia"/>
          <w:color w:val="000000" w:themeColor="text1"/>
          <w:rtl/>
          <w:lang w:bidi="ar-SA"/>
        </w:rPr>
        <w:t>في</w:t>
      </w:r>
      <w:r w:rsidRPr="00BF0153">
        <w:rPr>
          <w:color w:val="000000" w:themeColor="text1"/>
          <w:rtl/>
          <w:lang w:bidi="ar-SA"/>
        </w:rPr>
        <w:t xml:space="preserve"> </w:t>
      </w:r>
      <w:r w:rsidRPr="00BF0153">
        <w:rPr>
          <w:rFonts w:hint="eastAsia"/>
          <w:color w:val="000000" w:themeColor="text1"/>
          <w:rtl/>
          <w:lang w:bidi="ar-SA"/>
        </w:rPr>
        <w:t>شيء</w:t>
      </w:r>
      <w:r w:rsidRPr="00BF0153">
        <w:rPr>
          <w:color w:val="000000" w:themeColor="text1"/>
          <w:rtl/>
          <w:lang w:bidi="ar-SA"/>
        </w:rPr>
        <w:t xml:space="preserve"> </w:t>
      </w:r>
      <w:r w:rsidRPr="00BF0153">
        <w:rPr>
          <w:rFonts w:hint="eastAsia"/>
          <w:color w:val="000000" w:themeColor="text1"/>
          <w:rtl/>
          <w:lang w:bidi="ar-SA"/>
        </w:rPr>
        <w:t>فلا</w:t>
      </w:r>
      <w:r w:rsidRPr="00BF0153">
        <w:rPr>
          <w:color w:val="000000" w:themeColor="text1"/>
          <w:rtl/>
          <w:lang w:bidi="ar-SA"/>
        </w:rPr>
        <w:t xml:space="preserve"> </w:t>
      </w:r>
      <w:r w:rsidRPr="00BF0153">
        <w:rPr>
          <w:rFonts w:hint="eastAsia"/>
          <w:color w:val="000000" w:themeColor="text1"/>
          <w:rtl/>
          <w:lang w:bidi="ar-SA"/>
        </w:rPr>
        <w:t>يصرفه</w:t>
      </w:r>
      <w:r w:rsidRPr="00BF0153">
        <w:rPr>
          <w:color w:val="000000" w:themeColor="text1"/>
          <w:rtl/>
          <w:lang w:bidi="ar-SA"/>
        </w:rPr>
        <w:t xml:space="preserve"> </w:t>
      </w:r>
      <w:r w:rsidRPr="00BF0153">
        <w:rPr>
          <w:rFonts w:hint="eastAsia"/>
          <w:color w:val="000000" w:themeColor="text1"/>
          <w:rtl/>
          <w:lang w:bidi="ar-SA"/>
        </w:rPr>
        <w:t>إلى</w:t>
      </w:r>
      <w:r w:rsidRPr="00BF0153">
        <w:rPr>
          <w:color w:val="000000" w:themeColor="text1"/>
          <w:rtl/>
          <w:lang w:bidi="ar-SA"/>
        </w:rPr>
        <w:t xml:space="preserve"> </w:t>
      </w:r>
      <w:r w:rsidRPr="00BF0153">
        <w:rPr>
          <w:rFonts w:hint="eastAsia"/>
          <w:color w:val="000000" w:themeColor="text1"/>
          <w:rtl/>
          <w:lang w:bidi="ar-SA"/>
        </w:rPr>
        <w:t>غيره</w:t>
      </w:r>
      <w:r w:rsidR="00794E49" w:rsidRPr="00794E49">
        <w:rPr>
          <w:color w:val="000000" w:themeColor="text1"/>
          <w:rtl/>
          <w:lang w:bidi="ar-SA"/>
        </w:rPr>
        <w:t>»</w:t>
      </w:r>
      <w:r w:rsidRPr="00BF0153">
        <w:rPr>
          <w:color w:val="000000" w:themeColor="text1"/>
          <w:rtl/>
          <w:lang w:bidi="ar-SA"/>
        </w:rPr>
        <w:t xml:space="preserve"> </w:t>
      </w:r>
      <w:r w:rsidRPr="00BF0153">
        <w:rPr>
          <w:rFonts w:hint="eastAsia"/>
          <w:color w:val="000000" w:themeColor="text1"/>
          <w:rtl/>
          <w:lang w:bidi="ar-SA"/>
        </w:rPr>
        <w:t>رواه</w:t>
      </w:r>
      <w:r w:rsidRPr="00BF0153">
        <w:rPr>
          <w:color w:val="000000" w:themeColor="text1"/>
          <w:rtl/>
          <w:lang w:bidi="ar-SA"/>
        </w:rPr>
        <w:t xml:space="preserve"> </w:t>
      </w:r>
      <w:r w:rsidRPr="00BF0153">
        <w:rPr>
          <w:rFonts w:hint="eastAsia"/>
          <w:color w:val="000000" w:themeColor="text1"/>
          <w:rtl/>
          <w:lang w:bidi="ar-SA"/>
        </w:rPr>
        <w:t>أبو</w:t>
      </w:r>
      <w:r w:rsidRPr="00BF0153">
        <w:rPr>
          <w:color w:val="000000" w:themeColor="text1"/>
          <w:rtl/>
          <w:lang w:bidi="ar-SA"/>
        </w:rPr>
        <w:t xml:space="preserve"> </w:t>
      </w:r>
      <w:r w:rsidRPr="00BF0153">
        <w:rPr>
          <w:rFonts w:hint="eastAsia"/>
          <w:color w:val="000000" w:themeColor="text1"/>
          <w:rtl/>
          <w:lang w:bidi="ar-SA"/>
        </w:rPr>
        <w:t>داود</w:t>
      </w:r>
      <w:r w:rsidR="00A47D68">
        <w:rPr>
          <w:rFonts w:hint="cs"/>
          <w:color w:val="000000" w:themeColor="text1"/>
          <w:rtl/>
          <w:lang w:bidi="ar-SA"/>
        </w:rPr>
        <w:t>،</w:t>
      </w:r>
      <w:r w:rsidRPr="00BF0153">
        <w:rPr>
          <w:color w:val="000000" w:themeColor="text1"/>
          <w:rtl/>
          <w:lang w:bidi="ar-SA"/>
        </w:rPr>
        <w:t xml:space="preserve"> </w:t>
      </w:r>
      <w:r w:rsidRPr="00BF0153">
        <w:rPr>
          <w:rFonts w:hint="eastAsia"/>
          <w:color w:val="000000" w:themeColor="text1"/>
          <w:rtl/>
          <w:lang w:bidi="ar-SA"/>
        </w:rPr>
        <w:t>ولأنه</w:t>
      </w:r>
      <w:r w:rsidRPr="00BF0153">
        <w:rPr>
          <w:color w:val="000000" w:themeColor="text1"/>
          <w:rtl/>
          <w:lang w:bidi="ar-SA"/>
        </w:rPr>
        <w:t xml:space="preserve"> </w:t>
      </w:r>
      <w:r w:rsidRPr="00BF0153">
        <w:rPr>
          <w:rFonts w:hint="eastAsia"/>
          <w:color w:val="000000" w:themeColor="text1"/>
          <w:rtl/>
          <w:lang w:bidi="ar-SA"/>
        </w:rPr>
        <w:t>بيع،</w:t>
      </w:r>
      <w:r w:rsidRPr="00BF0153">
        <w:rPr>
          <w:color w:val="000000" w:themeColor="text1"/>
          <w:rtl/>
          <w:lang w:bidi="ar-SA"/>
        </w:rPr>
        <w:t xml:space="preserve"> </w:t>
      </w:r>
      <w:r w:rsidRPr="00BF0153">
        <w:rPr>
          <w:rFonts w:hint="eastAsia"/>
          <w:color w:val="000000" w:themeColor="text1"/>
          <w:rtl/>
          <w:lang w:bidi="ar-SA"/>
        </w:rPr>
        <w:t>بخلاف</w:t>
      </w:r>
      <w:r w:rsidRPr="00BF0153">
        <w:rPr>
          <w:color w:val="000000" w:themeColor="text1"/>
          <w:rtl/>
          <w:lang w:bidi="ar-SA"/>
        </w:rPr>
        <w:t xml:space="preserve"> </w:t>
      </w:r>
      <w:r w:rsidRPr="00BF0153">
        <w:rPr>
          <w:rFonts w:hint="eastAsia"/>
          <w:color w:val="000000" w:themeColor="text1"/>
          <w:rtl/>
          <w:lang w:bidi="ar-SA"/>
        </w:rPr>
        <w:t>غير</w:t>
      </w:r>
      <w:r w:rsidRPr="00BF0153">
        <w:rPr>
          <w:color w:val="000000" w:themeColor="text1"/>
          <w:rtl/>
          <w:lang w:bidi="ar-SA"/>
        </w:rPr>
        <w:t xml:space="preserve"> </w:t>
      </w:r>
      <w:r w:rsidRPr="00BF0153">
        <w:rPr>
          <w:rFonts w:hint="eastAsia"/>
          <w:color w:val="000000" w:themeColor="text1"/>
          <w:rtl/>
          <w:lang w:bidi="ar-SA"/>
        </w:rPr>
        <w:t>نوعه</w:t>
      </w:r>
      <w:r w:rsidRPr="00BF0153">
        <w:rPr>
          <w:color w:val="000000" w:themeColor="text1"/>
          <w:rtl/>
          <w:lang w:bidi="ar-SA"/>
        </w:rPr>
        <w:t xml:space="preserve"> </w:t>
      </w:r>
      <w:r w:rsidRPr="00BF0153">
        <w:rPr>
          <w:rFonts w:hint="eastAsia"/>
          <w:color w:val="000000" w:themeColor="text1"/>
          <w:rtl/>
          <w:lang w:bidi="ar-SA"/>
        </w:rPr>
        <w:t>من</w:t>
      </w:r>
      <w:r w:rsidR="00D07C11">
        <w:rPr>
          <w:rFonts w:hint="cs"/>
          <w:color w:val="000000" w:themeColor="text1"/>
          <w:rtl/>
          <w:lang w:bidi="ar-SA"/>
        </w:rPr>
        <w:t xml:space="preserve"> </w:t>
      </w:r>
      <w:r w:rsidR="008E008C" w:rsidRPr="008E008C">
        <w:rPr>
          <w:color w:val="000000" w:themeColor="text1"/>
          <w:rtl/>
          <w:lang w:bidi="ar-SA"/>
        </w:rPr>
        <w:t>جنسه، فإنه قضاء للحق</w:t>
      </w:r>
      <w:r w:rsidR="00053FB0">
        <w:rPr>
          <w:rFonts w:hint="cs"/>
          <w:color w:val="000000" w:themeColor="text1"/>
          <w:rtl/>
          <w:lang w:bidi="ar-SA"/>
        </w:rPr>
        <w:t>.</w:t>
      </w:r>
    </w:p>
    <w:p w14:paraId="5CB28B49" w14:textId="7256F06D" w:rsidR="00053FB0" w:rsidRDefault="00053FB0" w:rsidP="003C71E3">
      <w:pPr>
        <w:ind w:firstLine="0"/>
        <w:rPr>
          <w:color w:val="000000" w:themeColor="text1"/>
          <w:rtl/>
          <w:lang w:bidi="ar-SA"/>
        </w:rPr>
      </w:pPr>
      <w:r w:rsidRPr="00053FB0">
        <w:rPr>
          <w:color w:val="000000" w:themeColor="text1"/>
          <w:rtl/>
          <w:lang w:bidi="ar-SA"/>
        </w:rPr>
        <w:t>وإن دفع إليه أجود من جنسه، مما وقع عليه العقد، وطلب منه شيئ</w:t>
      </w:r>
      <w:r w:rsidR="00794E49">
        <w:rPr>
          <w:rFonts w:hint="cs"/>
          <w:color w:val="000000" w:themeColor="text1"/>
          <w:rtl/>
          <w:lang w:bidi="ar-SA"/>
        </w:rPr>
        <w:t>ًا</w:t>
      </w:r>
      <w:r w:rsidRPr="00053FB0">
        <w:rPr>
          <w:color w:val="000000" w:themeColor="text1"/>
          <w:rtl/>
          <w:lang w:bidi="ar-SA"/>
        </w:rPr>
        <w:t xml:space="preserve"> نظير الجودة، لم يصح</w:t>
      </w:r>
      <w:r w:rsidR="007C26FF">
        <w:rPr>
          <w:rStyle w:val="FootnoteReference"/>
          <w:color w:val="000000" w:themeColor="text1"/>
          <w:rtl/>
          <w:lang w:bidi="ar-SA"/>
        </w:rPr>
        <w:footnoteReference w:id="37"/>
      </w:r>
      <w:r w:rsidR="00794E49">
        <w:rPr>
          <w:rFonts w:hint="cs"/>
          <w:color w:val="000000" w:themeColor="text1"/>
          <w:rtl/>
          <w:lang w:bidi="ar-SA"/>
        </w:rPr>
        <w:t>،</w:t>
      </w:r>
      <w:r w:rsidRPr="00053FB0">
        <w:rPr>
          <w:color w:val="000000" w:themeColor="text1"/>
          <w:rtl/>
          <w:lang w:bidi="ar-SA"/>
        </w:rPr>
        <w:t xml:space="preserve"> وإن أحضر له بزيادة عن القدر</w:t>
      </w:r>
      <w:r w:rsidR="00762083">
        <w:rPr>
          <w:rStyle w:val="FootnoteReference"/>
          <w:color w:val="000000" w:themeColor="text1"/>
          <w:rtl/>
          <w:lang w:bidi="ar-SA"/>
        </w:rPr>
        <w:footnoteReference w:id="38"/>
      </w:r>
      <w:r w:rsidRPr="00053FB0">
        <w:rPr>
          <w:color w:val="000000" w:themeColor="text1"/>
          <w:rtl/>
          <w:lang w:bidi="ar-SA"/>
        </w:rPr>
        <w:t>، وقال: خذه وزدني درهم</w:t>
      </w:r>
      <w:r w:rsidR="00794E49">
        <w:rPr>
          <w:rFonts w:hint="cs"/>
          <w:color w:val="000000" w:themeColor="text1"/>
          <w:rtl/>
          <w:lang w:bidi="ar-SA"/>
        </w:rPr>
        <w:t>ًا</w:t>
      </w:r>
      <w:r w:rsidRPr="00053FB0">
        <w:rPr>
          <w:color w:val="000000" w:themeColor="text1"/>
          <w:rtl/>
          <w:lang w:bidi="ar-SA"/>
        </w:rPr>
        <w:t>، صح</w:t>
      </w:r>
      <w:r w:rsidR="00794E49">
        <w:rPr>
          <w:rFonts w:hint="cs"/>
          <w:color w:val="000000" w:themeColor="text1"/>
          <w:rtl/>
          <w:lang w:bidi="ar-SA"/>
        </w:rPr>
        <w:t>؛</w:t>
      </w:r>
      <w:r w:rsidRPr="00053FB0">
        <w:rPr>
          <w:color w:val="000000" w:themeColor="text1"/>
          <w:rtl/>
          <w:lang w:bidi="ar-SA"/>
        </w:rPr>
        <w:t xml:space="preserve"> لأن الدرهم في مقابلة الزيادة</w:t>
      </w:r>
      <w:r w:rsidR="00EF16D0">
        <w:rPr>
          <w:rStyle w:val="FootnoteReference"/>
          <w:color w:val="000000" w:themeColor="text1"/>
          <w:rtl/>
          <w:lang w:bidi="ar-SA"/>
        </w:rPr>
        <w:footnoteReference w:id="39"/>
      </w:r>
      <w:r>
        <w:rPr>
          <w:rFonts w:hint="cs"/>
          <w:color w:val="000000" w:themeColor="text1"/>
          <w:rtl/>
          <w:lang w:bidi="ar-SA"/>
        </w:rPr>
        <w:t>"</w:t>
      </w:r>
      <w:r w:rsidR="005A0C35">
        <w:rPr>
          <w:rStyle w:val="FootnoteReference"/>
          <w:color w:val="000000" w:themeColor="text1"/>
          <w:rtl/>
          <w:lang w:bidi="ar-SA"/>
        </w:rPr>
        <w:footnoteReference w:id="40"/>
      </w:r>
      <w:r w:rsidR="003866EC">
        <w:rPr>
          <w:rFonts w:hint="cs"/>
          <w:color w:val="000000" w:themeColor="text1"/>
          <w:rtl/>
          <w:lang w:bidi="ar-SA"/>
        </w:rPr>
        <w:t>.</w:t>
      </w:r>
    </w:p>
    <w:p w14:paraId="3AC8A9FA" w14:textId="77777777" w:rsidR="00796490" w:rsidRPr="00417C78" w:rsidRDefault="00796490" w:rsidP="003C71E3">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lastRenderedPageBreak/>
        <w:t>الثالث</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معرفة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قدره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بمعياره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الشرعي</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مكيل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وزن</w:t>
      </w:r>
      <w:r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موزون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كيل</w:t>
      </w:r>
      <w:r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p>
    <w:p w14:paraId="34928A75" w14:textId="7902492C" w:rsidR="006D1325" w:rsidRDefault="006D1325" w:rsidP="003C71E3">
      <w:pPr>
        <w:ind w:firstLine="0"/>
        <w:rPr>
          <w:color w:val="000000" w:themeColor="text1"/>
          <w:rtl/>
          <w:lang w:bidi="ar-SA"/>
        </w:rPr>
      </w:pPr>
      <w:r w:rsidRPr="006D1325">
        <w:rPr>
          <w:rFonts w:hint="cs"/>
          <w:color w:val="000000" w:themeColor="text1"/>
          <w:rtl/>
          <w:lang w:bidi="ar-SA"/>
        </w:rPr>
        <w:t>الشرط</w:t>
      </w:r>
      <w:r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الثالث</w:t>
      </w:r>
      <w:r w:rsidRPr="00417C78">
        <w:rPr>
          <w:rFonts w:hint="cs"/>
          <w:color w:val="1F3864" w:themeColor="accent1" w:themeShade="80"/>
          <w:sz w:val="72"/>
          <w:szCs w:val="72"/>
          <w:rtl/>
          <w:lang w:bidi="ar-SA"/>
        </w:rPr>
        <w:t xml:space="preserve"> </w:t>
      </w:r>
      <w:r w:rsidRPr="00A448CD">
        <w:rPr>
          <w:rFonts w:hint="cs"/>
          <w:color w:val="000000" w:themeColor="text1"/>
          <w:rtl/>
          <w:lang w:bidi="ar-SA"/>
        </w:rPr>
        <w:t xml:space="preserve">من شروط </w:t>
      </w:r>
      <w:r w:rsidR="003866EC">
        <w:rPr>
          <w:rFonts w:hint="cs"/>
          <w:color w:val="000000" w:themeColor="text1"/>
          <w:rtl/>
          <w:lang w:bidi="ar-SA"/>
        </w:rPr>
        <w:t xml:space="preserve">صحة </w:t>
      </w:r>
      <w:r w:rsidRPr="00A448CD">
        <w:rPr>
          <w:rFonts w:hint="cs"/>
          <w:color w:val="000000" w:themeColor="text1"/>
          <w:rtl/>
          <w:lang w:bidi="ar-SA"/>
        </w:rPr>
        <w:t>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معرفة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قدره</w:t>
      </w:r>
      <w:r w:rsidRPr="00417C78">
        <w:rPr>
          <w:color w:val="1F3864" w:themeColor="accent1" w:themeShade="80"/>
          <w:sz w:val="72"/>
          <w:szCs w:val="72"/>
          <w:rtl/>
          <w:lang w:bidi="ar-SA"/>
        </w:rPr>
        <w:t xml:space="preserve"> </w:t>
      </w:r>
      <w:r w:rsidR="00E25856" w:rsidRPr="00E25856">
        <w:rPr>
          <w:rFonts w:hint="eastAsia"/>
          <w:color w:val="000000" w:themeColor="text1"/>
          <w:rtl/>
          <w:lang w:bidi="ar-SA"/>
        </w:rPr>
        <w:t>أي</w:t>
      </w:r>
      <w:r w:rsidR="00E25856" w:rsidRPr="00E25856">
        <w:rPr>
          <w:color w:val="000000" w:themeColor="text1"/>
          <w:rtl/>
          <w:lang w:bidi="ar-SA"/>
        </w:rPr>
        <w:t xml:space="preserve">: </w:t>
      </w:r>
      <w:r w:rsidR="00E25856" w:rsidRPr="00E25856">
        <w:rPr>
          <w:rFonts w:hint="eastAsia"/>
          <w:color w:val="000000" w:themeColor="text1"/>
          <w:rtl/>
          <w:lang w:bidi="ar-SA"/>
        </w:rPr>
        <w:t>قدر</w:t>
      </w:r>
      <w:r w:rsidR="00E25856" w:rsidRPr="00E25856">
        <w:rPr>
          <w:color w:val="000000" w:themeColor="text1"/>
          <w:rtl/>
          <w:lang w:bidi="ar-SA"/>
        </w:rPr>
        <w:t xml:space="preserve"> </w:t>
      </w:r>
      <w:r w:rsidR="00E25856" w:rsidRPr="00E25856">
        <w:rPr>
          <w:rFonts w:hint="eastAsia"/>
          <w:color w:val="000000" w:themeColor="text1"/>
          <w:rtl/>
          <w:lang w:bidi="ar-SA"/>
        </w:rPr>
        <w:t>المسل</w:t>
      </w:r>
      <w:r w:rsidR="003779C6">
        <w:rPr>
          <w:rFonts w:hint="cs"/>
          <w:color w:val="000000" w:themeColor="text1"/>
          <w:rtl/>
          <w:lang w:bidi="ar-SA"/>
        </w:rPr>
        <w:t>َم</w:t>
      </w:r>
      <w:r w:rsidR="00E25856" w:rsidRPr="00E25856">
        <w:rPr>
          <w:color w:val="000000" w:themeColor="text1"/>
          <w:rtl/>
          <w:lang w:bidi="ar-SA"/>
        </w:rPr>
        <w:t xml:space="preserve"> </w:t>
      </w:r>
      <w:r w:rsidR="00E25856" w:rsidRPr="00E25856">
        <w:rPr>
          <w:rFonts w:hint="eastAsia"/>
          <w:color w:val="000000" w:themeColor="text1"/>
          <w:rtl/>
          <w:lang w:bidi="ar-SA"/>
        </w:rPr>
        <w:t>فيه</w:t>
      </w:r>
      <w:r w:rsidR="00E25856" w:rsidRPr="00417C78">
        <w:rPr>
          <w:rFonts w:hint="cs"/>
          <w:color w:val="1F3864" w:themeColor="accent1" w:themeShade="80"/>
          <w:sz w:val="72"/>
          <w:szCs w:val="72"/>
          <w:rtl/>
          <w:lang w:bidi="ar-SA"/>
        </w:rPr>
        <w:t xml:space="preserve"> </w:t>
      </w:r>
      <w:r w:rsidR="00AE0F16" w:rsidRPr="003E037C">
        <w:rPr>
          <w:rFonts w:hint="cs"/>
          <w:color w:val="000000" w:themeColor="text1"/>
          <w:rtl/>
          <w:lang w:bidi="ar-SA"/>
        </w:rPr>
        <w:t xml:space="preserve">"لحديث: </w:t>
      </w:r>
      <w:r w:rsidR="00AE0F16" w:rsidRPr="003E037C">
        <w:rPr>
          <w:color w:val="000000" w:themeColor="text1"/>
          <w:rtl/>
          <w:lang w:bidi="ar-SA"/>
        </w:rPr>
        <w:t>«من أسلف في شيء فليسلف في كيل معلوم، ووزن معلوم، إلى أجل معلوم»</w:t>
      </w:r>
      <w:r w:rsidR="003E037C" w:rsidRPr="003E037C">
        <w:rPr>
          <w:rFonts w:hint="cs"/>
          <w:color w:val="000000" w:themeColor="text1"/>
          <w:rtl/>
          <w:lang w:bidi="ar-SA"/>
        </w:rPr>
        <w:t>"</w:t>
      </w:r>
      <w:r w:rsidR="003E037C">
        <w:rPr>
          <w:rStyle w:val="FootnoteReference"/>
          <w:color w:val="000000" w:themeColor="text1"/>
          <w:rtl/>
          <w:lang w:bidi="ar-SA"/>
        </w:rPr>
        <w:footnoteReference w:id="41"/>
      </w:r>
      <w:r w:rsidR="003E037C"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بمعياره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الشرعي</w:t>
      </w:r>
      <w:r w:rsidR="00512060" w:rsidRPr="00417C78">
        <w:rPr>
          <w:rFonts w:hint="cs"/>
          <w:color w:val="1F3864" w:themeColor="accent1" w:themeShade="80"/>
          <w:sz w:val="72"/>
          <w:szCs w:val="72"/>
          <w:rtl/>
          <w:lang w:bidi="ar-SA"/>
        </w:rPr>
        <w:t xml:space="preserve"> </w:t>
      </w:r>
      <w:r w:rsidR="007E4A00" w:rsidRPr="00A872E2">
        <w:rPr>
          <w:rFonts w:hint="cs"/>
          <w:color w:val="000000" w:themeColor="text1"/>
          <w:rtl/>
          <w:lang w:bidi="ar-SA"/>
        </w:rPr>
        <w:t>أي</w:t>
      </w:r>
      <w:r w:rsidR="00026423" w:rsidRPr="00A872E2">
        <w:rPr>
          <w:rFonts w:hint="cs"/>
          <w:color w:val="000000" w:themeColor="text1"/>
          <w:rtl/>
          <w:lang w:bidi="ar-SA"/>
        </w:rPr>
        <w:t xml:space="preserve">: </w:t>
      </w:r>
      <w:r w:rsidR="002D299B" w:rsidRPr="00E6519C">
        <w:rPr>
          <w:rFonts w:hint="cs"/>
          <w:color w:val="000000" w:themeColor="text1"/>
          <w:rtl/>
          <w:lang w:bidi="ar-SA"/>
        </w:rPr>
        <w:t>"</w:t>
      </w:r>
      <w:r w:rsidR="00026423">
        <w:rPr>
          <w:rFonts w:hint="cs"/>
          <w:color w:val="000000" w:themeColor="text1"/>
          <w:rtl/>
          <w:lang w:bidi="ar-SA"/>
        </w:rPr>
        <w:t>بال</w:t>
      </w:r>
      <w:r w:rsidR="002D299B" w:rsidRPr="00E6519C">
        <w:rPr>
          <w:color w:val="000000" w:themeColor="text1"/>
          <w:rtl/>
          <w:lang w:bidi="ar-SA"/>
        </w:rPr>
        <w:t xml:space="preserve">كيل في </w:t>
      </w:r>
      <w:r w:rsidR="00026423">
        <w:rPr>
          <w:rFonts w:hint="cs"/>
          <w:color w:val="000000" w:themeColor="text1"/>
          <w:rtl/>
          <w:lang w:bidi="ar-SA"/>
        </w:rPr>
        <w:t>ال</w:t>
      </w:r>
      <w:r w:rsidR="002D299B" w:rsidRPr="00E6519C">
        <w:rPr>
          <w:color w:val="000000" w:themeColor="text1"/>
          <w:rtl/>
          <w:lang w:bidi="ar-SA"/>
        </w:rPr>
        <w:t>مكيل، و</w:t>
      </w:r>
      <w:r w:rsidR="00026423">
        <w:rPr>
          <w:rFonts w:hint="cs"/>
          <w:color w:val="000000" w:themeColor="text1"/>
          <w:rtl/>
          <w:lang w:bidi="ar-SA"/>
        </w:rPr>
        <w:t>الوزن</w:t>
      </w:r>
      <w:r w:rsidR="002D299B" w:rsidRPr="00E6519C">
        <w:rPr>
          <w:color w:val="000000" w:themeColor="text1"/>
          <w:rtl/>
          <w:lang w:bidi="ar-SA"/>
        </w:rPr>
        <w:t xml:space="preserve"> في </w:t>
      </w:r>
      <w:r w:rsidR="00026423">
        <w:rPr>
          <w:rFonts w:hint="cs"/>
          <w:color w:val="000000" w:themeColor="text1"/>
          <w:rtl/>
          <w:lang w:bidi="ar-SA"/>
        </w:rPr>
        <w:t>ال</w:t>
      </w:r>
      <w:r w:rsidR="002D299B" w:rsidRPr="00E6519C">
        <w:rPr>
          <w:color w:val="000000" w:themeColor="text1"/>
          <w:rtl/>
          <w:lang w:bidi="ar-SA"/>
        </w:rPr>
        <w:t>موزون، و</w:t>
      </w:r>
      <w:r w:rsidR="006E14A7">
        <w:rPr>
          <w:rFonts w:hint="cs"/>
          <w:color w:val="000000" w:themeColor="text1"/>
          <w:rtl/>
          <w:lang w:bidi="ar-SA"/>
        </w:rPr>
        <w:t>الذر</w:t>
      </w:r>
      <w:r w:rsidR="00CF1DAE">
        <w:rPr>
          <w:rFonts w:hint="cs"/>
          <w:color w:val="000000" w:themeColor="text1"/>
          <w:rtl/>
          <w:lang w:bidi="ar-SA"/>
        </w:rPr>
        <w:t>ع</w:t>
      </w:r>
      <w:r w:rsidR="006E14A7">
        <w:rPr>
          <w:rFonts w:hint="cs"/>
          <w:color w:val="000000" w:themeColor="text1"/>
          <w:rtl/>
          <w:lang w:bidi="ar-SA"/>
        </w:rPr>
        <w:t xml:space="preserve"> في </w:t>
      </w:r>
      <w:r w:rsidR="00A872E2">
        <w:rPr>
          <w:rFonts w:hint="cs"/>
          <w:color w:val="000000" w:themeColor="text1"/>
          <w:rtl/>
          <w:lang w:bidi="ar-SA"/>
        </w:rPr>
        <w:t>المذروع،</w:t>
      </w:r>
      <w:r w:rsidR="006E14A7">
        <w:rPr>
          <w:rFonts w:hint="cs"/>
          <w:color w:val="000000" w:themeColor="text1"/>
          <w:rtl/>
          <w:lang w:bidi="ar-SA"/>
        </w:rPr>
        <w:t xml:space="preserve"> والعد</w:t>
      </w:r>
      <w:r w:rsidR="00A872E2">
        <w:rPr>
          <w:rFonts w:hint="cs"/>
          <w:color w:val="000000" w:themeColor="text1"/>
          <w:rtl/>
          <w:lang w:bidi="ar-SA"/>
        </w:rPr>
        <w:t>ّ</w:t>
      </w:r>
      <w:r w:rsidR="006E14A7">
        <w:rPr>
          <w:rFonts w:hint="cs"/>
          <w:color w:val="000000" w:themeColor="text1"/>
          <w:rtl/>
          <w:lang w:bidi="ar-SA"/>
        </w:rPr>
        <w:t xml:space="preserve"> في معدود</w:t>
      </w:r>
      <w:r w:rsidR="008A254B">
        <w:rPr>
          <w:rFonts w:hint="cs"/>
          <w:color w:val="000000" w:themeColor="text1"/>
          <w:rtl/>
          <w:lang w:bidi="ar-SA"/>
        </w:rPr>
        <w:t xml:space="preserve"> يصح السلم فيه</w:t>
      </w:r>
      <w:r w:rsidR="00AF5EF3">
        <w:rPr>
          <w:rFonts w:hint="cs"/>
          <w:color w:val="000000" w:themeColor="text1"/>
          <w:rtl/>
          <w:lang w:bidi="ar-SA"/>
        </w:rPr>
        <w:t>"</w:t>
      </w:r>
      <w:r w:rsidR="00E2125D">
        <w:rPr>
          <w:rStyle w:val="FootnoteReference"/>
          <w:color w:val="000000" w:themeColor="text1"/>
          <w:rtl/>
          <w:lang w:bidi="ar-SA"/>
        </w:rPr>
        <w:footnoteReference w:id="42"/>
      </w:r>
      <w:r w:rsidR="002D299B" w:rsidRPr="00E6519C">
        <w:rPr>
          <w:rFonts w:hint="cs"/>
          <w:color w:val="000000" w:themeColor="text1"/>
          <w:rtl/>
          <w:lang w:bidi="ar-SA"/>
        </w:rPr>
        <w:t xml:space="preserve"> </w:t>
      </w:r>
      <w:r w:rsidRPr="00417C78">
        <w:rPr>
          <w:rFonts w:hint="eastAsia"/>
          <w:color w:val="1F3864" w:themeColor="accent1" w:themeShade="80"/>
          <w:sz w:val="72"/>
          <w:szCs w:val="72"/>
          <w:rtl/>
          <w:lang w:bidi="ar-SA"/>
        </w:rPr>
        <w:t>فلا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001D7F59" w:rsidRPr="00417C78">
        <w:rPr>
          <w:rFonts w:hint="cs"/>
          <w:color w:val="1F3864" w:themeColor="accent1" w:themeShade="80"/>
          <w:sz w:val="72"/>
          <w:szCs w:val="72"/>
          <w:rtl/>
          <w:lang w:bidi="ar-SA"/>
        </w:rPr>
        <w:t xml:space="preserve"> </w:t>
      </w:r>
      <w:r w:rsidR="001D7F59" w:rsidRPr="001D7F59">
        <w:rPr>
          <w:rFonts w:hint="cs"/>
          <w:color w:val="000000" w:themeColor="text1"/>
          <w:rtl/>
          <w:lang w:bidi="ar-SA"/>
        </w:rPr>
        <w:t>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مكيل</w:t>
      </w:r>
      <w:r w:rsidR="003A6322"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وزن</w:t>
      </w:r>
      <w:r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موزون</w:t>
      </w:r>
      <w:r w:rsidR="003A6322"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كيل</w:t>
      </w:r>
      <w:r w:rsidRPr="00417C78">
        <w:rPr>
          <w:rFonts w:hint="cs"/>
          <w:color w:val="1F3864" w:themeColor="accent1" w:themeShade="80"/>
          <w:sz w:val="72"/>
          <w:szCs w:val="72"/>
          <w:rtl/>
          <w:lang w:bidi="ar-SA"/>
        </w:rPr>
        <w:t>ًا</w:t>
      </w:r>
      <w:r w:rsidR="001E13EC" w:rsidRPr="00417C78">
        <w:rPr>
          <w:rFonts w:hint="cs"/>
          <w:color w:val="1F3864" w:themeColor="accent1" w:themeShade="80"/>
          <w:sz w:val="72"/>
          <w:szCs w:val="72"/>
          <w:rtl/>
          <w:lang w:bidi="ar-SA"/>
        </w:rPr>
        <w:t xml:space="preserve"> </w:t>
      </w:r>
      <w:r w:rsidR="001E13EC" w:rsidRPr="001E13EC">
        <w:rPr>
          <w:rFonts w:hint="cs"/>
          <w:color w:val="000000" w:themeColor="text1"/>
          <w:rtl/>
          <w:lang w:bidi="ar-SA"/>
        </w:rPr>
        <w:t>"</w:t>
      </w:r>
      <w:r w:rsidR="001E13EC" w:rsidRPr="001E13EC">
        <w:rPr>
          <w:color w:val="000000" w:themeColor="text1"/>
          <w:rtl/>
          <w:lang w:bidi="ar-SA"/>
        </w:rPr>
        <w:t xml:space="preserve">لأنه مبيع يشترط معرفة قدره فلم </w:t>
      </w:r>
      <w:r w:rsidR="001E13EC" w:rsidRPr="001E13EC">
        <w:rPr>
          <w:color w:val="000000" w:themeColor="text1"/>
          <w:rtl/>
          <w:lang w:bidi="ar-SA"/>
        </w:rPr>
        <w:lastRenderedPageBreak/>
        <w:t>يجز بغير ما هو مقدر به في الأصل كبيع الربويات بعضها ببعض</w:t>
      </w:r>
      <w:r w:rsidR="005A3F01">
        <w:rPr>
          <w:rFonts w:hint="cs"/>
          <w:color w:val="000000" w:themeColor="text1"/>
          <w:rtl/>
          <w:lang w:bidi="ar-SA"/>
        </w:rPr>
        <w:t>،</w:t>
      </w:r>
      <w:r w:rsidR="001E13EC" w:rsidRPr="001E13EC">
        <w:rPr>
          <w:color w:val="000000" w:themeColor="text1"/>
          <w:rtl/>
          <w:lang w:bidi="ar-SA"/>
        </w:rPr>
        <w:t xml:space="preserve"> ولأنه قد</w:t>
      </w:r>
      <w:r w:rsidR="005A3F01">
        <w:rPr>
          <w:rFonts w:hint="cs"/>
          <w:color w:val="000000" w:themeColor="text1"/>
          <w:rtl/>
          <w:lang w:bidi="ar-SA"/>
        </w:rPr>
        <w:t>ّ</w:t>
      </w:r>
      <w:r w:rsidR="001E13EC" w:rsidRPr="001E13EC">
        <w:rPr>
          <w:color w:val="000000" w:themeColor="text1"/>
          <w:rtl/>
          <w:lang w:bidi="ar-SA"/>
        </w:rPr>
        <w:t>ره بغير ما هو مقدر به في الأصل فلم يجز، كما لو أسلم في مذروع وزن</w:t>
      </w:r>
      <w:r w:rsidR="005A3F01">
        <w:rPr>
          <w:rFonts w:hint="cs"/>
          <w:color w:val="000000" w:themeColor="text1"/>
          <w:rtl/>
          <w:lang w:bidi="ar-SA"/>
        </w:rPr>
        <w:t>ًا</w:t>
      </w:r>
      <w:r w:rsidR="001E13EC" w:rsidRPr="001E13EC">
        <w:rPr>
          <w:rFonts w:hint="cs"/>
          <w:color w:val="000000" w:themeColor="text1"/>
          <w:rtl/>
          <w:lang w:bidi="ar-SA"/>
        </w:rPr>
        <w:t>"</w:t>
      </w:r>
      <w:r w:rsidR="00F90039">
        <w:rPr>
          <w:rStyle w:val="FootnoteReference"/>
          <w:color w:val="000000" w:themeColor="text1"/>
          <w:rtl/>
          <w:lang w:bidi="ar-SA"/>
        </w:rPr>
        <w:footnoteReference w:id="43"/>
      </w:r>
    </w:p>
    <w:p w14:paraId="3738EED0" w14:textId="6182526B" w:rsidR="0078166D" w:rsidRPr="0078166D" w:rsidRDefault="0078166D" w:rsidP="008B18FB">
      <w:pPr>
        <w:ind w:firstLine="0"/>
        <w:rPr>
          <w:color w:val="000000" w:themeColor="text1"/>
          <w:rtl/>
          <w:lang w:bidi="ar-SA"/>
        </w:rPr>
      </w:pPr>
      <w:r>
        <w:rPr>
          <w:rFonts w:hint="cs"/>
          <w:color w:val="000000" w:themeColor="text1"/>
          <w:rtl/>
          <w:lang w:bidi="ar-SA"/>
        </w:rPr>
        <w:t>"</w:t>
      </w:r>
      <w:r w:rsidRPr="0078166D">
        <w:rPr>
          <w:color w:val="000000" w:themeColor="text1"/>
          <w:rtl/>
          <w:lang w:bidi="ar-SA"/>
        </w:rPr>
        <w:t>(وعنه: يصح) نقلها المرُّوذي</w:t>
      </w:r>
      <w:r w:rsidR="008B18FB">
        <w:rPr>
          <w:rFonts w:hint="cs"/>
          <w:color w:val="000000" w:themeColor="text1"/>
          <w:rtl/>
          <w:lang w:bidi="ar-SA"/>
        </w:rPr>
        <w:t>؛</w:t>
      </w:r>
      <w:r w:rsidRPr="0078166D">
        <w:rPr>
          <w:color w:val="000000" w:themeColor="text1"/>
          <w:rtl/>
          <w:lang w:bidi="ar-SA"/>
        </w:rPr>
        <w:t xml:space="preserve"> لأن الغرض معرفة </w:t>
      </w:r>
      <w:r w:rsidR="006123B3">
        <w:rPr>
          <w:rFonts w:hint="cs"/>
          <w:color w:val="000000" w:themeColor="text1"/>
          <w:rtl/>
          <w:lang w:bidi="ar-SA"/>
        </w:rPr>
        <w:t>قدره</w:t>
      </w:r>
      <w:r w:rsidRPr="0078166D">
        <w:rPr>
          <w:color w:val="000000" w:themeColor="text1"/>
          <w:rtl/>
          <w:lang w:bidi="ar-SA"/>
        </w:rPr>
        <w:t xml:space="preserve">، وإمكان تسليمه من غير تنازع، فبأي </w:t>
      </w:r>
      <w:r w:rsidR="006123B3">
        <w:rPr>
          <w:rFonts w:hint="cs"/>
          <w:color w:val="000000" w:themeColor="text1"/>
          <w:rtl/>
          <w:lang w:bidi="ar-SA"/>
        </w:rPr>
        <w:t>قدر</w:t>
      </w:r>
      <w:r w:rsidRPr="0078166D">
        <w:rPr>
          <w:color w:val="000000" w:themeColor="text1"/>
          <w:rtl/>
          <w:lang w:bidi="ar-SA"/>
        </w:rPr>
        <w:t xml:space="preserve"> قدَّره جاز (اختاره الموفق وجمع) منهم الشارح وابن عبدوس في تذكرته، وجزم بها في الوجيز والمنور ومنتخب الأزجي. </w:t>
      </w:r>
    </w:p>
    <w:p w14:paraId="1E2E831F" w14:textId="14F4A91C" w:rsidR="0078166D" w:rsidRPr="0078166D" w:rsidRDefault="0078166D" w:rsidP="0078166D">
      <w:pPr>
        <w:ind w:firstLine="0"/>
        <w:rPr>
          <w:color w:val="000000" w:themeColor="text1"/>
          <w:rtl/>
          <w:lang w:bidi="ar-SA"/>
        </w:rPr>
      </w:pPr>
      <w:r w:rsidRPr="0078166D">
        <w:rPr>
          <w:color w:val="000000" w:themeColor="text1"/>
          <w:rtl/>
          <w:lang w:bidi="ar-SA"/>
        </w:rPr>
        <w:t xml:space="preserve">(ولا يصح) </w:t>
      </w:r>
      <w:r w:rsidR="001F0075">
        <w:rPr>
          <w:rFonts w:hint="cs"/>
          <w:color w:val="000000" w:themeColor="text1"/>
          <w:rtl/>
          <w:lang w:bidi="ar-SA"/>
        </w:rPr>
        <w:t>السلم</w:t>
      </w:r>
      <w:r w:rsidRPr="0078166D">
        <w:rPr>
          <w:color w:val="000000" w:themeColor="text1"/>
          <w:rtl/>
          <w:lang w:bidi="ar-SA"/>
        </w:rPr>
        <w:t xml:space="preserve"> (في </w:t>
      </w:r>
      <w:r w:rsidR="001F0075">
        <w:rPr>
          <w:rFonts w:hint="cs"/>
          <w:color w:val="000000" w:themeColor="text1"/>
          <w:rtl/>
          <w:lang w:bidi="ar-SA"/>
        </w:rPr>
        <w:t>المذروع</w:t>
      </w:r>
      <w:r w:rsidRPr="0078166D">
        <w:rPr>
          <w:color w:val="000000" w:themeColor="text1"/>
          <w:rtl/>
          <w:lang w:bidi="ar-SA"/>
        </w:rPr>
        <w:t xml:space="preserve"> إلا </w:t>
      </w:r>
      <w:r w:rsidR="001F0075">
        <w:rPr>
          <w:rFonts w:hint="cs"/>
          <w:color w:val="000000" w:themeColor="text1"/>
          <w:rtl/>
          <w:lang w:bidi="ar-SA"/>
        </w:rPr>
        <w:t>بالذرع</w:t>
      </w:r>
      <w:r w:rsidRPr="0078166D">
        <w:rPr>
          <w:color w:val="000000" w:themeColor="text1"/>
          <w:rtl/>
          <w:lang w:bidi="ar-SA"/>
        </w:rPr>
        <w:t xml:space="preserve">) لما تقدم. </w:t>
      </w:r>
    </w:p>
    <w:p w14:paraId="5746FA4B" w14:textId="4D0FCBD1" w:rsidR="0078166D" w:rsidRDefault="0078166D" w:rsidP="003C71E3">
      <w:pPr>
        <w:ind w:firstLine="0"/>
        <w:rPr>
          <w:color w:val="000000" w:themeColor="text1"/>
          <w:rtl/>
          <w:lang w:bidi="ar-SA"/>
        </w:rPr>
      </w:pPr>
      <w:r w:rsidRPr="0078166D">
        <w:rPr>
          <w:color w:val="000000" w:themeColor="text1"/>
          <w:rtl/>
          <w:lang w:bidi="ar-SA"/>
        </w:rPr>
        <w:t>(</w:t>
      </w:r>
      <w:r w:rsidR="001F0075">
        <w:rPr>
          <w:rFonts w:hint="cs"/>
          <w:color w:val="000000" w:themeColor="text1"/>
          <w:rtl/>
          <w:lang w:bidi="ar-SA"/>
        </w:rPr>
        <w:t>ولابد</w:t>
      </w:r>
      <w:r w:rsidRPr="0078166D">
        <w:rPr>
          <w:color w:val="000000" w:themeColor="text1"/>
          <w:rtl/>
          <w:lang w:bidi="ar-SA"/>
        </w:rPr>
        <w:t xml:space="preserve"> أن يكون المكيال ونحوه) كالصَّنجة</w:t>
      </w:r>
      <w:r w:rsidR="00C72258">
        <w:rPr>
          <w:rStyle w:val="FootnoteReference"/>
          <w:color w:val="000000" w:themeColor="text1"/>
          <w:rtl/>
          <w:lang w:bidi="ar-SA"/>
        </w:rPr>
        <w:footnoteReference w:id="44"/>
      </w:r>
      <w:r w:rsidRPr="0078166D">
        <w:rPr>
          <w:color w:val="000000" w:themeColor="text1"/>
          <w:rtl/>
          <w:lang w:bidi="ar-SA"/>
        </w:rPr>
        <w:t>، والذراع (معلومًا عند العامة) لأنه إذا كان مجهولًا تعذَّر الاستيفاء به عند التلف، وذلك مُخِلٌّ</w:t>
      </w:r>
      <w:r w:rsidR="003A17FA">
        <w:rPr>
          <w:rFonts w:hint="cs"/>
          <w:color w:val="000000" w:themeColor="text1"/>
          <w:rtl/>
          <w:lang w:bidi="ar-SA"/>
        </w:rPr>
        <w:t xml:space="preserve"> </w:t>
      </w:r>
      <w:r w:rsidR="003A17FA" w:rsidRPr="003A17FA">
        <w:rPr>
          <w:color w:val="000000" w:themeColor="text1"/>
          <w:rtl/>
          <w:lang w:bidi="ar-SA"/>
        </w:rPr>
        <w:t>بالحكمة التي اشترط معرفة القدر لأجلها</w:t>
      </w:r>
      <w:r w:rsidR="003A17FA">
        <w:rPr>
          <w:rFonts w:hint="cs"/>
          <w:color w:val="000000" w:themeColor="text1"/>
          <w:rtl/>
          <w:lang w:bidi="ar-SA"/>
        </w:rPr>
        <w:t>"</w:t>
      </w:r>
      <w:r w:rsidR="00BA2C1B">
        <w:rPr>
          <w:rStyle w:val="FootnoteReference"/>
          <w:color w:val="000000" w:themeColor="text1"/>
          <w:rtl/>
          <w:lang w:bidi="ar-SA"/>
        </w:rPr>
        <w:footnoteReference w:id="45"/>
      </w:r>
      <w:r w:rsidR="001020E6">
        <w:rPr>
          <w:rFonts w:hint="cs"/>
          <w:color w:val="000000" w:themeColor="text1"/>
          <w:rtl/>
          <w:lang w:bidi="ar-SA"/>
        </w:rPr>
        <w:t>.</w:t>
      </w:r>
    </w:p>
    <w:p w14:paraId="45D5DA7F" w14:textId="77777777" w:rsidR="0027199E" w:rsidRPr="00417C78" w:rsidRDefault="0027199E" w:rsidP="003C71E3">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lastRenderedPageBreak/>
        <w:t>الرابع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يكون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الذمة</w:t>
      </w:r>
      <w:r w:rsidRPr="00417C78">
        <w:rPr>
          <w:rFonts w:hint="cs"/>
          <w:color w:val="1F3864" w:themeColor="accent1" w:themeShade="80"/>
          <w:sz w:val="72"/>
          <w:szCs w:val="72"/>
          <w:rtl/>
          <w:lang w:bidi="ar-SA"/>
        </w:rPr>
        <w:t xml:space="preserve"> إلى</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أجل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معلوم</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وقع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العادة</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كشهر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w:t>
      </w:r>
      <w:r w:rsidRPr="00417C78">
        <w:rPr>
          <w:rFonts w:hint="cs"/>
          <w:color w:val="1F3864" w:themeColor="accent1" w:themeShade="80"/>
          <w:sz w:val="72"/>
          <w:szCs w:val="72"/>
          <w:rtl/>
          <w:lang w:bidi="ar-SA"/>
        </w:rPr>
        <w:t>.</w:t>
      </w:r>
    </w:p>
    <w:p w14:paraId="6B2CB92E" w14:textId="01997578" w:rsidR="0090354C" w:rsidRDefault="00B47AD2" w:rsidP="000B48D0">
      <w:pPr>
        <w:ind w:firstLine="0"/>
        <w:rPr>
          <w:color w:val="000000" w:themeColor="text1"/>
          <w:rtl/>
          <w:lang w:bidi="ar-SA"/>
        </w:rPr>
      </w:pPr>
      <w:r w:rsidRPr="00B47AD2">
        <w:rPr>
          <w:rFonts w:hint="cs"/>
          <w:color w:val="000000" w:themeColor="text1"/>
          <w:rtl/>
          <w:lang w:bidi="ar-SA"/>
        </w:rPr>
        <w:t>الشرط</w:t>
      </w:r>
      <w:r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الرابع</w:t>
      </w:r>
      <w:r w:rsidRPr="00417C78">
        <w:rPr>
          <w:rFonts w:hint="cs"/>
          <w:color w:val="1F3864" w:themeColor="accent1" w:themeShade="80"/>
          <w:sz w:val="72"/>
          <w:szCs w:val="72"/>
          <w:rtl/>
          <w:lang w:bidi="ar-SA"/>
        </w:rPr>
        <w:t xml:space="preserve"> </w:t>
      </w:r>
      <w:r w:rsidRPr="00B47AD2">
        <w:rPr>
          <w:rFonts w:hint="cs"/>
          <w:color w:val="000000" w:themeColor="text1"/>
          <w:rtl/>
          <w:lang w:bidi="ar-SA"/>
        </w:rPr>
        <w:t>من شروط 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يكون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الذمة</w:t>
      </w:r>
      <w:r w:rsidRPr="00417C78">
        <w:rPr>
          <w:rFonts w:hint="cs"/>
          <w:color w:val="1F3864" w:themeColor="accent1" w:themeShade="80"/>
          <w:sz w:val="72"/>
          <w:szCs w:val="72"/>
          <w:rtl/>
          <w:lang w:bidi="ar-SA"/>
        </w:rPr>
        <w:t xml:space="preserve"> </w:t>
      </w:r>
      <w:r w:rsidR="00712BAE" w:rsidRPr="008C0804">
        <w:rPr>
          <w:rFonts w:hint="cs"/>
          <w:color w:val="000000" w:themeColor="text1"/>
          <w:rtl/>
          <w:lang w:bidi="ar-SA"/>
        </w:rPr>
        <w:t>"</w:t>
      </w:r>
      <w:r w:rsidR="00712BAE" w:rsidRPr="008C0804">
        <w:rPr>
          <w:color w:val="000000" w:themeColor="text1"/>
          <w:rtl/>
          <w:lang w:bidi="ar-SA"/>
        </w:rPr>
        <w:t>فلا يجوز أن يسلم في شيء معين أثناء العقد، كأن يسلم في مائة صاع من تمر حاضرة أثناء العقد يشاهدانها على أن يعطيه إياها بعد سنة</w:t>
      </w:r>
      <w:r w:rsidR="00B1272D" w:rsidRPr="008C0804">
        <w:rPr>
          <w:rFonts w:hint="cs"/>
          <w:color w:val="000000" w:themeColor="text1"/>
          <w:rtl/>
          <w:lang w:bidi="ar-SA"/>
        </w:rPr>
        <w:t xml:space="preserve"> </w:t>
      </w:r>
      <w:r w:rsidR="00B1272D" w:rsidRPr="008C0804">
        <w:rPr>
          <w:color w:val="000000" w:themeColor="text1"/>
          <w:rtl/>
          <w:lang w:bidi="ar-SA"/>
        </w:rPr>
        <w:t>مثل</w:t>
      </w:r>
      <w:r w:rsidR="00160E1F">
        <w:rPr>
          <w:rFonts w:hint="cs"/>
          <w:color w:val="000000" w:themeColor="text1"/>
          <w:rtl/>
          <w:lang w:bidi="ar-SA"/>
        </w:rPr>
        <w:t>ًا</w:t>
      </w:r>
      <w:r w:rsidR="00B1272D" w:rsidRPr="008C0804">
        <w:rPr>
          <w:color w:val="000000" w:themeColor="text1"/>
          <w:rtl/>
          <w:lang w:bidi="ar-SA"/>
        </w:rPr>
        <w:t>، قال في الكشاف: (فإن أسلم في عين</w:t>
      </w:r>
      <w:r w:rsidR="002C1466">
        <w:rPr>
          <w:rFonts w:hint="cs"/>
          <w:color w:val="000000" w:themeColor="text1"/>
          <w:rtl/>
          <w:lang w:bidi="ar-SA"/>
        </w:rPr>
        <w:t>)</w:t>
      </w:r>
      <w:r w:rsidR="00B1272D" w:rsidRPr="008C0804">
        <w:rPr>
          <w:color w:val="000000" w:themeColor="text1"/>
          <w:rtl/>
          <w:lang w:bidi="ar-SA"/>
        </w:rPr>
        <w:t xml:space="preserve"> كدار وشجرة نابتة </w:t>
      </w:r>
      <w:r w:rsidR="00862A1E">
        <w:rPr>
          <w:rFonts w:hint="cs"/>
          <w:color w:val="000000" w:themeColor="text1"/>
          <w:rtl/>
          <w:lang w:bidi="ar-SA"/>
        </w:rPr>
        <w:t>(</w:t>
      </w:r>
      <w:r w:rsidR="00B1272D" w:rsidRPr="008C0804">
        <w:rPr>
          <w:color w:val="000000" w:themeColor="text1"/>
          <w:rtl/>
          <w:lang w:bidi="ar-SA"/>
        </w:rPr>
        <w:t>لم يصح</w:t>
      </w:r>
      <w:r w:rsidR="00862A1E">
        <w:rPr>
          <w:rFonts w:hint="cs"/>
          <w:color w:val="000000" w:themeColor="text1"/>
          <w:rtl/>
          <w:lang w:bidi="ar-SA"/>
        </w:rPr>
        <w:t>)</w:t>
      </w:r>
      <w:r w:rsidR="00B1272D" w:rsidRPr="008C0804">
        <w:rPr>
          <w:color w:val="000000" w:themeColor="text1"/>
          <w:rtl/>
          <w:lang w:bidi="ar-SA"/>
        </w:rPr>
        <w:t xml:space="preserve"> السلم </w:t>
      </w:r>
      <w:r w:rsidR="00862A1E">
        <w:rPr>
          <w:rFonts w:hint="cs"/>
          <w:color w:val="000000" w:themeColor="text1"/>
          <w:rtl/>
          <w:lang w:bidi="ar-SA"/>
        </w:rPr>
        <w:t>(</w:t>
      </w:r>
      <w:r w:rsidR="00B1272D" w:rsidRPr="008C0804">
        <w:rPr>
          <w:color w:val="000000" w:themeColor="text1"/>
          <w:rtl/>
          <w:lang w:bidi="ar-SA"/>
        </w:rPr>
        <w:t>لأنه ربما تلف) أي: المعين (قبل أوان تسليمه) ولأن المعين يمكن بيعه في الحال، فلا حاجة إلى السلم فيه</w:t>
      </w:r>
      <w:r w:rsidR="008C0804" w:rsidRPr="008C0804">
        <w:rPr>
          <w:rFonts w:hint="cs"/>
          <w:color w:val="000000" w:themeColor="text1"/>
          <w:rtl/>
          <w:lang w:bidi="ar-SA"/>
        </w:rPr>
        <w:t>"</w:t>
      </w:r>
      <w:r w:rsidR="00C27458">
        <w:rPr>
          <w:rStyle w:val="FootnoteReference"/>
          <w:color w:val="000000" w:themeColor="text1"/>
          <w:rtl/>
          <w:lang w:bidi="ar-SA"/>
        </w:rPr>
        <w:footnoteReference w:id="46"/>
      </w:r>
      <w:r w:rsidR="008C0804" w:rsidRPr="00417C78">
        <w:rPr>
          <w:rFonts w:hint="cs"/>
          <w:color w:val="1F3864" w:themeColor="accent1" w:themeShade="80"/>
          <w:sz w:val="72"/>
          <w:szCs w:val="72"/>
          <w:rtl/>
          <w:lang w:bidi="ar-SA"/>
        </w:rPr>
        <w:t xml:space="preserve"> إلى </w:t>
      </w:r>
      <w:r w:rsidRPr="00417C78">
        <w:rPr>
          <w:rFonts w:hint="eastAsia"/>
          <w:color w:val="1F3864" w:themeColor="accent1" w:themeShade="80"/>
          <w:sz w:val="72"/>
          <w:szCs w:val="72"/>
          <w:rtl/>
          <w:lang w:bidi="ar-SA"/>
        </w:rPr>
        <w:t>أجل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معلوم</w:t>
      </w:r>
      <w:r w:rsidR="00445CC7" w:rsidRPr="00417C78">
        <w:rPr>
          <w:rFonts w:hint="cs"/>
          <w:color w:val="1F3864" w:themeColor="accent1" w:themeShade="80"/>
          <w:sz w:val="72"/>
          <w:szCs w:val="72"/>
          <w:rtl/>
          <w:lang w:bidi="ar-SA"/>
        </w:rPr>
        <w:t xml:space="preserve"> </w:t>
      </w:r>
      <w:r w:rsidR="00445CC7" w:rsidRPr="008C0804">
        <w:rPr>
          <w:rFonts w:hint="cs"/>
          <w:color w:val="000000" w:themeColor="text1"/>
          <w:rtl/>
          <w:lang w:bidi="ar-SA"/>
        </w:rPr>
        <w:t>"</w:t>
      </w:r>
      <w:r w:rsidR="00445CC7" w:rsidRPr="0046272A">
        <w:rPr>
          <w:color w:val="000000" w:themeColor="text1"/>
          <w:rtl/>
          <w:lang w:bidi="ar-SA"/>
        </w:rPr>
        <w:t xml:space="preserve">لقوله عليه الصلاة </w:t>
      </w:r>
      <w:r w:rsidR="00445CC7" w:rsidRPr="0046272A">
        <w:rPr>
          <w:color w:val="000000" w:themeColor="text1"/>
          <w:rtl/>
          <w:lang w:bidi="ar-SA"/>
        </w:rPr>
        <w:lastRenderedPageBreak/>
        <w:t xml:space="preserve">والسلام: </w:t>
      </w:r>
      <w:r w:rsidR="0046272A" w:rsidRPr="0046272A">
        <w:rPr>
          <w:color w:val="000000" w:themeColor="text1"/>
          <w:rtl/>
          <w:lang w:bidi="ar-SA"/>
        </w:rPr>
        <w:t>«</w:t>
      </w:r>
      <w:r w:rsidR="00445CC7" w:rsidRPr="0046272A">
        <w:rPr>
          <w:color w:val="000000" w:themeColor="text1"/>
          <w:rtl/>
          <w:lang w:bidi="ar-SA"/>
        </w:rPr>
        <w:t>وأجل معلوم</w:t>
      </w:r>
      <w:r w:rsidR="00431A7A" w:rsidRPr="0046272A">
        <w:rPr>
          <w:color w:val="000000" w:themeColor="text1"/>
          <w:rtl/>
          <w:lang w:bidi="ar-SA"/>
        </w:rPr>
        <w:t>»</w:t>
      </w:r>
      <w:r w:rsidR="0046272A" w:rsidRPr="0046272A">
        <w:rPr>
          <w:rFonts w:hint="cs"/>
          <w:color w:val="000000" w:themeColor="text1"/>
          <w:rtl/>
          <w:lang w:bidi="ar-SA"/>
        </w:rPr>
        <w:t>"</w:t>
      </w:r>
      <w:r w:rsidR="00473703">
        <w:rPr>
          <w:rFonts w:hint="cs"/>
          <w:color w:val="000000" w:themeColor="text1"/>
          <w:rtl/>
          <w:lang w:bidi="ar-SA"/>
        </w:rPr>
        <w:t>، "</w:t>
      </w:r>
      <w:r w:rsidR="00473703" w:rsidRPr="00473703">
        <w:rPr>
          <w:color w:val="000000" w:themeColor="text1"/>
          <w:rtl/>
          <w:lang w:bidi="ar-SA"/>
        </w:rPr>
        <w:t>ولأن السلم رخصة جاز للرفق</w:t>
      </w:r>
      <w:r w:rsidR="004E6BEC">
        <w:rPr>
          <w:rFonts w:hint="cs"/>
          <w:color w:val="000000" w:themeColor="text1"/>
          <w:rtl/>
          <w:lang w:bidi="ar-SA"/>
        </w:rPr>
        <w:t xml:space="preserve">، </w:t>
      </w:r>
      <w:r w:rsidR="00473703" w:rsidRPr="00473703">
        <w:rPr>
          <w:color w:val="000000" w:themeColor="text1"/>
          <w:rtl/>
          <w:lang w:bidi="ar-SA"/>
        </w:rPr>
        <w:t>ولا يحصل إلا بالأجل فإن انتفى الأجل انتفى الرفق فلا يصح، كالكتابة</w:t>
      </w:r>
      <w:r w:rsidR="004E6BEC">
        <w:rPr>
          <w:rFonts w:hint="cs"/>
          <w:color w:val="000000" w:themeColor="text1"/>
          <w:rtl/>
          <w:lang w:bidi="ar-SA"/>
        </w:rPr>
        <w:t>،</w:t>
      </w:r>
      <w:r w:rsidR="00473703" w:rsidRPr="00473703">
        <w:rPr>
          <w:color w:val="000000" w:themeColor="text1"/>
          <w:rtl/>
          <w:lang w:bidi="ar-SA"/>
        </w:rPr>
        <w:t xml:space="preserve"> والحلول يخرجه عن اسمه ومعناه</w:t>
      </w:r>
      <w:r w:rsidR="00294125">
        <w:rPr>
          <w:rStyle w:val="FootnoteReference"/>
          <w:color w:val="000000" w:themeColor="text1"/>
          <w:rtl/>
          <w:lang w:bidi="ar-SA"/>
        </w:rPr>
        <w:footnoteReference w:id="47"/>
      </w:r>
      <w:r w:rsidR="00473703" w:rsidRPr="00473703">
        <w:rPr>
          <w:color w:val="000000" w:themeColor="text1"/>
          <w:rtl/>
          <w:lang w:bidi="ar-SA"/>
        </w:rPr>
        <w:t xml:space="preserve"> بخلاف بيوع الأعيان، فإنها لم تثبت على خلاف الأصل لمعنى التأجيل</w:t>
      </w:r>
      <w:r w:rsidR="004E6BEC">
        <w:rPr>
          <w:rFonts w:hint="cs"/>
          <w:color w:val="000000" w:themeColor="text1"/>
          <w:rtl/>
          <w:lang w:bidi="ar-SA"/>
        </w:rPr>
        <w:t>"</w:t>
      </w:r>
      <w:r w:rsidR="00666F03">
        <w:rPr>
          <w:rStyle w:val="FootnoteReference"/>
          <w:color w:val="000000" w:themeColor="text1"/>
          <w:rtl/>
          <w:lang w:bidi="ar-SA"/>
        </w:rPr>
        <w:footnoteReference w:id="48"/>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له</w:t>
      </w:r>
      <w:r w:rsidRPr="00417C78">
        <w:rPr>
          <w:color w:val="1F3864" w:themeColor="accent1" w:themeShade="80"/>
          <w:sz w:val="72"/>
          <w:szCs w:val="72"/>
          <w:rtl/>
          <w:lang w:bidi="ar-SA"/>
        </w:rPr>
        <w:t xml:space="preserve"> </w:t>
      </w:r>
      <w:r w:rsidR="00794C7F" w:rsidRPr="00794C7F">
        <w:rPr>
          <w:color w:val="000000" w:themeColor="text1"/>
          <w:rtl/>
          <w:lang w:bidi="ar-SA"/>
        </w:rPr>
        <w:t>أي: الأجل المعلوم</w:t>
      </w:r>
      <w:r w:rsidR="00794C7F"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w:t>
      </w:r>
      <w:r w:rsidR="000C3EDE" w:rsidRPr="00417C78">
        <w:rPr>
          <w:rFonts w:hint="cs"/>
          <w:color w:val="1F3864" w:themeColor="accent1" w:themeShade="80"/>
          <w:sz w:val="72"/>
          <w:szCs w:val="72"/>
          <w:rtl/>
          <w:lang w:bidi="ar-SA"/>
        </w:rPr>
        <w:t xml:space="preserve">َقْعٌ </w:t>
      </w:r>
      <w:r w:rsidR="000C3EDE" w:rsidRPr="000C3EDE">
        <w:rPr>
          <w:rFonts w:hint="cs"/>
          <w:color w:val="000000" w:themeColor="text1"/>
          <w:rtl/>
          <w:lang w:bidi="ar-SA"/>
        </w:rPr>
        <w:t>في الثمن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العادة</w:t>
      </w:r>
      <w:r w:rsidR="00B62437" w:rsidRPr="00417C78">
        <w:rPr>
          <w:rFonts w:hint="cs"/>
          <w:color w:val="1F3864" w:themeColor="accent1" w:themeShade="80"/>
          <w:sz w:val="72"/>
          <w:szCs w:val="72"/>
          <w:rtl/>
          <w:lang w:bidi="ar-SA"/>
        </w:rPr>
        <w:t xml:space="preserve"> </w:t>
      </w:r>
      <w:r w:rsidR="00B62437" w:rsidRPr="000B11E6">
        <w:rPr>
          <w:rFonts w:hint="cs"/>
          <w:color w:val="000000" w:themeColor="text1"/>
          <w:rtl/>
          <w:lang w:bidi="ar-SA"/>
        </w:rPr>
        <w:t>"</w:t>
      </w:r>
      <w:r w:rsidR="00B62437" w:rsidRPr="000B11E6">
        <w:rPr>
          <w:color w:val="000000" w:themeColor="text1"/>
          <w:rtl/>
          <w:lang w:bidi="ar-SA"/>
        </w:rPr>
        <w:t>لأن اعتبار الأجل لتحق</w:t>
      </w:r>
      <w:r w:rsidR="00F77F75">
        <w:rPr>
          <w:rFonts w:hint="cs"/>
          <w:color w:val="000000" w:themeColor="text1"/>
          <w:rtl/>
          <w:lang w:bidi="ar-SA"/>
        </w:rPr>
        <w:t>ق</w:t>
      </w:r>
      <w:r w:rsidR="00B62437" w:rsidRPr="000B11E6">
        <w:rPr>
          <w:color w:val="000000" w:themeColor="text1"/>
          <w:rtl/>
          <w:lang w:bidi="ar-SA"/>
        </w:rPr>
        <w:t xml:space="preserve"> الرفق، ولا يحصل </w:t>
      </w:r>
      <w:r w:rsidR="00B62437" w:rsidRPr="000B11E6">
        <w:rPr>
          <w:color w:val="000000" w:themeColor="text1"/>
          <w:rtl/>
          <w:lang w:bidi="ar-SA"/>
        </w:rPr>
        <w:lastRenderedPageBreak/>
        <w:t>بمدة لا وقع لها في الثمن</w:t>
      </w:r>
      <w:r w:rsidR="00B62437" w:rsidRPr="000B11E6">
        <w:rPr>
          <w:rFonts w:hint="cs"/>
          <w:color w:val="000000" w:themeColor="text1"/>
          <w:rtl/>
          <w:lang w:bidi="ar-SA"/>
        </w:rPr>
        <w:t>"</w:t>
      </w:r>
      <w:r w:rsidR="00F77F75">
        <w:rPr>
          <w:rStyle w:val="FootnoteReference"/>
          <w:color w:val="000000" w:themeColor="text1"/>
          <w:rtl/>
          <w:lang w:bidi="ar-SA"/>
        </w:rPr>
        <w:footnoteReference w:id="49"/>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كشهر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w:t>
      </w:r>
      <w:r w:rsidR="000B11E6" w:rsidRPr="00417C78">
        <w:rPr>
          <w:rFonts w:hint="cs"/>
          <w:color w:val="1F3864" w:themeColor="accent1" w:themeShade="80"/>
          <w:sz w:val="72"/>
          <w:szCs w:val="72"/>
          <w:rtl/>
          <w:lang w:bidi="ar-SA"/>
        </w:rPr>
        <w:t xml:space="preserve"> </w:t>
      </w:r>
      <w:r w:rsidR="000D0150" w:rsidRPr="000D0150">
        <w:rPr>
          <w:rFonts w:hint="cs"/>
          <w:color w:val="000000" w:themeColor="text1"/>
          <w:rtl/>
          <w:lang w:bidi="ar-SA"/>
        </w:rPr>
        <w:t>"</w:t>
      </w:r>
      <w:r w:rsidR="000D0150" w:rsidRPr="000D0150">
        <w:rPr>
          <w:color w:val="000000" w:themeColor="text1"/>
          <w:rtl/>
          <w:lang w:bidi="ar-SA"/>
        </w:rPr>
        <w:t>مثال لما له وقع في الثمن</w:t>
      </w:r>
      <w:r w:rsidR="000D0150">
        <w:rPr>
          <w:rFonts w:hint="cs"/>
          <w:color w:val="000000" w:themeColor="text1"/>
          <w:rtl/>
          <w:lang w:bidi="ar-SA"/>
        </w:rPr>
        <w:t>،</w:t>
      </w:r>
      <w:r w:rsidR="000D0150" w:rsidRPr="000D0150">
        <w:rPr>
          <w:color w:val="000000" w:themeColor="text1"/>
          <w:rtl/>
          <w:lang w:bidi="ar-SA"/>
        </w:rPr>
        <w:t xml:space="preserve"> وفي الكافي: كنصفه</w:t>
      </w:r>
      <w:r w:rsidR="000D0150" w:rsidRPr="000D0150">
        <w:rPr>
          <w:rFonts w:hint="cs"/>
          <w:color w:val="000000" w:themeColor="text1"/>
          <w:rtl/>
          <w:lang w:bidi="ar-SA"/>
        </w:rPr>
        <w:t>"</w:t>
      </w:r>
      <w:r w:rsidR="009D02C8">
        <w:rPr>
          <w:rStyle w:val="FootnoteReference"/>
          <w:color w:val="000000" w:themeColor="text1"/>
          <w:rtl/>
          <w:lang w:bidi="ar-SA"/>
        </w:rPr>
        <w:footnoteReference w:id="50"/>
      </w:r>
    </w:p>
    <w:p w14:paraId="529A71A5" w14:textId="4AA8948F" w:rsidR="008622F0" w:rsidRDefault="008622F0" w:rsidP="000B48D0">
      <w:pPr>
        <w:ind w:firstLine="0"/>
        <w:rPr>
          <w:color w:val="000000" w:themeColor="text1"/>
          <w:rtl/>
          <w:lang w:bidi="ar-SA"/>
        </w:rPr>
      </w:pPr>
      <w:r>
        <w:rPr>
          <w:rFonts w:hint="cs"/>
          <w:color w:val="000000" w:themeColor="text1"/>
          <w:rtl/>
          <w:lang w:bidi="ar-SA"/>
        </w:rPr>
        <w:t>قال الشيخ القعيمي: "</w:t>
      </w:r>
      <w:r w:rsidRPr="008622F0">
        <w:rPr>
          <w:color w:val="000000" w:themeColor="text1"/>
          <w:rtl/>
          <w:lang w:bidi="ar-SA"/>
        </w:rPr>
        <w:t>فيشترط أن يكون هذا الأجل له تأثير في الثمن بأن يكون له تأثير في وجوده وانعدامه، وهو ما إذا كان مؤجل</w:t>
      </w:r>
      <w:r w:rsidR="00EE1E18">
        <w:rPr>
          <w:rFonts w:hint="cs"/>
          <w:color w:val="000000" w:themeColor="text1"/>
          <w:rtl/>
          <w:lang w:bidi="ar-SA"/>
        </w:rPr>
        <w:t>ًا</w:t>
      </w:r>
      <w:r w:rsidRPr="008622F0">
        <w:rPr>
          <w:color w:val="000000" w:themeColor="text1"/>
          <w:rtl/>
          <w:lang w:bidi="ar-SA"/>
        </w:rPr>
        <w:t xml:space="preserve"> كان السعر أكثر في الغالب، وإذا كان حال</w:t>
      </w:r>
      <w:r w:rsidR="00EE1E18">
        <w:rPr>
          <w:rFonts w:hint="cs"/>
          <w:color w:val="000000" w:themeColor="text1"/>
          <w:rtl/>
          <w:lang w:bidi="ar-SA"/>
        </w:rPr>
        <w:t>ًا</w:t>
      </w:r>
      <w:r w:rsidRPr="008622F0">
        <w:rPr>
          <w:color w:val="000000" w:themeColor="text1"/>
          <w:rtl/>
          <w:lang w:bidi="ar-SA"/>
        </w:rPr>
        <w:t xml:space="preserve"> كان السعر أقل، وهذا ينعكس في السلم، فالسعر للمؤجل أرخص منه في الحال، ومرد ذلك إلى العرف، والمذهب عندنا كأنهم يحددونه بشهر، أو نصف الشهر فقط كما في </w:t>
      </w:r>
      <w:r w:rsidRPr="008622F0">
        <w:rPr>
          <w:color w:val="000000" w:themeColor="text1"/>
          <w:rtl/>
          <w:lang w:bidi="ar-SA"/>
        </w:rPr>
        <w:lastRenderedPageBreak/>
        <w:t>الكافي، وأما إذا كان أقل من ذلك فيقولون إن الأجل ليس له وقع في الثمن، ولعله العرف عندهم للأجل الذي له وقع في الثمن، وإن قلنا مرده إلى العرف فلا يضر إذا كان الأجل أقل من نصف الشهر إذا تعارف الناس على أنه أجل له وقع في الثمن، والله أعلم</w:t>
      </w:r>
      <w:r>
        <w:rPr>
          <w:rFonts w:hint="cs"/>
          <w:color w:val="000000" w:themeColor="text1"/>
          <w:rtl/>
          <w:lang w:bidi="ar-SA"/>
        </w:rPr>
        <w:t>"</w:t>
      </w:r>
      <w:r w:rsidR="00EE1E18">
        <w:rPr>
          <w:rStyle w:val="FootnoteReference"/>
          <w:color w:val="000000" w:themeColor="text1"/>
          <w:rtl/>
          <w:lang w:bidi="ar-SA"/>
        </w:rPr>
        <w:footnoteReference w:id="51"/>
      </w:r>
      <w:r w:rsidR="00EE1E18">
        <w:rPr>
          <w:rFonts w:hint="cs"/>
          <w:color w:val="000000" w:themeColor="text1"/>
          <w:rtl/>
          <w:lang w:bidi="ar-SA"/>
        </w:rPr>
        <w:t>.</w:t>
      </w:r>
    </w:p>
    <w:p w14:paraId="4AD30A8A" w14:textId="470D6FBF" w:rsidR="00907E1E" w:rsidRDefault="00907E1E" w:rsidP="000B48D0">
      <w:pPr>
        <w:ind w:firstLine="0"/>
        <w:rPr>
          <w:color w:val="000000" w:themeColor="text1"/>
          <w:rtl/>
          <w:lang w:bidi="ar-SA"/>
        </w:rPr>
      </w:pPr>
      <w:r>
        <w:rPr>
          <w:rFonts w:hint="cs"/>
          <w:color w:val="000000" w:themeColor="text1"/>
          <w:rtl/>
          <w:lang w:bidi="ar-SA"/>
        </w:rPr>
        <w:t>"</w:t>
      </w:r>
      <w:r w:rsidRPr="00907E1E">
        <w:rPr>
          <w:color w:val="000000" w:themeColor="text1"/>
          <w:rtl/>
          <w:lang w:bidi="ar-SA"/>
        </w:rPr>
        <w:t>(فلا يصح) السلم إن أسلم (حال</w:t>
      </w:r>
      <w:r w:rsidR="00DC6ED4">
        <w:rPr>
          <w:rFonts w:hint="cs"/>
          <w:color w:val="000000" w:themeColor="text1"/>
          <w:rtl/>
          <w:lang w:bidi="ar-SA"/>
        </w:rPr>
        <w:t>ًّا</w:t>
      </w:r>
      <w:r w:rsidRPr="00907E1E">
        <w:rPr>
          <w:color w:val="000000" w:themeColor="text1"/>
          <w:rtl/>
          <w:lang w:bidi="ar-SA"/>
        </w:rPr>
        <w:t>) لما سبق</w:t>
      </w:r>
      <w:r w:rsidR="00F07470">
        <w:rPr>
          <w:rStyle w:val="FootnoteReference"/>
          <w:color w:val="000000" w:themeColor="text1"/>
          <w:rtl/>
          <w:lang w:bidi="ar-SA"/>
        </w:rPr>
        <w:footnoteReference w:id="52"/>
      </w:r>
      <w:r w:rsidRPr="00907E1E">
        <w:rPr>
          <w:color w:val="000000" w:themeColor="text1"/>
          <w:rtl/>
          <w:lang w:bidi="ar-SA"/>
        </w:rPr>
        <w:t xml:space="preserve"> (ولا) إن أسلم إلى أجل مجهول </w:t>
      </w:r>
      <w:r w:rsidR="003B4896" w:rsidRPr="003B4896">
        <w:rPr>
          <w:color w:val="000000" w:themeColor="text1"/>
          <w:rtl/>
          <w:lang w:bidi="ar-SA"/>
        </w:rPr>
        <w:t>كـ(إلى الحصاد والجذاذ)</w:t>
      </w:r>
      <w:r w:rsidR="001B3B7C">
        <w:rPr>
          <w:rStyle w:val="FootnoteReference"/>
          <w:color w:val="000000" w:themeColor="text1"/>
          <w:rtl/>
          <w:lang w:bidi="ar-SA"/>
        </w:rPr>
        <w:footnoteReference w:id="53"/>
      </w:r>
      <w:r w:rsidR="003B4896" w:rsidRPr="003B4896">
        <w:rPr>
          <w:color w:val="000000" w:themeColor="text1"/>
          <w:rtl/>
          <w:lang w:bidi="ar-SA"/>
        </w:rPr>
        <w:t xml:space="preserve"> وقدوم الحاج، لأنه يختلف، فلم يكن معلوم</w:t>
      </w:r>
      <w:r w:rsidR="00BD25CA">
        <w:rPr>
          <w:rFonts w:hint="cs"/>
          <w:color w:val="000000" w:themeColor="text1"/>
          <w:rtl/>
          <w:lang w:bidi="ar-SA"/>
        </w:rPr>
        <w:t>ًا</w:t>
      </w:r>
      <w:r w:rsidR="003B4896" w:rsidRPr="003B4896">
        <w:rPr>
          <w:color w:val="000000" w:themeColor="text1"/>
          <w:rtl/>
          <w:lang w:bidi="ar-SA"/>
        </w:rPr>
        <w:t xml:space="preserve"> (ولا) يصح السلم </w:t>
      </w:r>
      <w:r w:rsidR="003B4896" w:rsidRPr="003B4896">
        <w:rPr>
          <w:color w:val="000000" w:themeColor="text1"/>
          <w:rtl/>
          <w:lang w:bidi="ar-SA"/>
        </w:rPr>
        <w:lastRenderedPageBreak/>
        <w:t>(إلى) أجل قريب كـ (ـيوم) ونحوه، لأنه لا وقع له في الثمن</w:t>
      </w:r>
      <w:r w:rsidR="00BD25CA">
        <w:rPr>
          <w:rFonts w:hint="cs"/>
          <w:color w:val="000000" w:themeColor="text1"/>
          <w:rtl/>
          <w:lang w:bidi="ar-SA"/>
        </w:rPr>
        <w:t xml:space="preserve"> </w:t>
      </w:r>
      <w:r w:rsidR="003B4896" w:rsidRPr="003B4896">
        <w:rPr>
          <w:color w:val="000000" w:themeColor="text1"/>
          <w:rtl/>
          <w:lang w:bidi="ar-SA"/>
        </w:rPr>
        <w:t>(إلا) أن يسلم (في شيء يأخذه منه كل يوم) أجزاء معلومة (كخبز ولحم ونحوهما) من كل ما يصح السلم فيه</w:t>
      </w:r>
      <w:r w:rsidR="00B6399C">
        <w:rPr>
          <w:rFonts w:hint="cs"/>
          <w:color w:val="000000" w:themeColor="text1"/>
          <w:rtl/>
          <w:lang w:bidi="ar-SA"/>
        </w:rPr>
        <w:t>،</w:t>
      </w:r>
      <w:r w:rsidR="003B4896" w:rsidRPr="003B4896">
        <w:rPr>
          <w:color w:val="000000" w:themeColor="text1"/>
          <w:rtl/>
          <w:lang w:bidi="ar-SA"/>
        </w:rPr>
        <w:t xml:space="preserve"> إذ الحاجة داعية إلى ذلك</w:t>
      </w:r>
      <w:r w:rsidR="00B6399C">
        <w:rPr>
          <w:rFonts w:hint="cs"/>
          <w:color w:val="000000" w:themeColor="text1"/>
          <w:rtl/>
          <w:lang w:bidi="ar-SA"/>
        </w:rPr>
        <w:t>"</w:t>
      </w:r>
      <w:r w:rsidR="00CD35D4">
        <w:rPr>
          <w:rStyle w:val="FootnoteReference"/>
          <w:color w:val="000000" w:themeColor="text1"/>
          <w:rtl/>
          <w:lang w:bidi="ar-SA"/>
        </w:rPr>
        <w:footnoteReference w:id="54"/>
      </w:r>
      <w:r w:rsidR="000C246E">
        <w:rPr>
          <w:rFonts w:hint="cs"/>
          <w:color w:val="000000" w:themeColor="text1"/>
          <w:rtl/>
          <w:lang w:bidi="ar-SA"/>
        </w:rPr>
        <w:t>.</w:t>
      </w:r>
    </w:p>
    <w:p w14:paraId="3A17679F" w14:textId="77777777" w:rsidR="003155AE" w:rsidRDefault="003155AE" w:rsidP="000B48D0">
      <w:pPr>
        <w:ind w:firstLine="0"/>
        <w:rPr>
          <w:color w:val="000000" w:themeColor="text1"/>
          <w:rtl/>
          <w:lang w:bidi="ar-SA"/>
        </w:rPr>
      </w:pPr>
    </w:p>
    <w:p w14:paraId="6D18C567" w14:textId="6FA9EF9F" w:rsidR="006D738F" w:rsidRDefault="003155AE" w:rsidP="000B48D0">
      <w:pPr>
        <w:ind w:firstLine="0"/>
        <w:rPr>
          <w:color w:val="000000" w:themeColor="text1"/>
          <w:rtl/>
          <w:lang w:bidi="ar-SA"/>
        </w:rPr>
      </w:pPr>
      <w:r>
        <w:rPr>
          <w:rFonts w:hint="cs"/>
          <w:color w:val="000000" w:themeColor="text1"/>
          <w:rtl/>
          <w:lang w:bidi="ar-SA"/>
        </w:rPr>
        <w:t xml:space="preserve">"(ومن </w:t>
      </w:r>
      <w:r w:rsidRPr="003155AE">
        <w:rPr>
          <w:color w:val="000000" w:themeColor="text1"/>
          <w:rtl/>
          <w:lang w:bidi="ar-SA"/>
        </w:rPr>
        <w:t>أ</w:t>
      </w:r>
      <w:r w:rsidR="00CB509E">
        <w:rPr>
          <w:rFonts w:hint="cs"/>
          <w:color w:val="000000" w:themeColor="text1"/>
          <w:rtl/>
          <w:lang w:bidi="ar-SA"/>
        </w:rPr>
        <w:t>ُ</w:t>
      </w:r>
      <w:r w:rsidRPr="003155AE">
        <w:rPr>
          <w:color w:val="000000" w:themeColor="text1"/>
          <w:rtl/>
          <w:lang w:bidi="ar-SA"/>
        </w:rPr>
        <w:t>ت</w:t>
      </w:r>
      <w:r w:rsidR="00CB509E">
        <w:rPr>
          <w:rFonts w:hint="cs"/>
          <w:color w:val="000000" w:themeColor="text1"/>
          <w:rtl/>
          <w:lang w:bidi="ar-SA"/>
        </w:rPr>
        <w:t>ِ</w:t>
      </w:r>
      <w:r w:rsidRPr="003155AE">
        <w:rPr>
          <w:color w:val="000000" w:themeColor="text1"/>
          <w:rtl/>
          <w:lang w:bidi="ar-SA"/>
        </w:rPr>
        <w:t>ي</w:t>
      </w:r>
      <w:r w:rsidR="00CB509E">
        <w:rPr>
          <w:rFonts w:hint="cs"/>
          <w:color w:val="000000" w:themeColor="text1"/>
          <w:rtl/>
          <w:lang w:bidi="ar-SA"/>
        </w:rPr>
        <w:t>َ</w:t>
      </w:r>
      <w:r w:rsidRPr="003155AE">
        <w:rPr>
          <w:color w:val="000000" w:themeColor="text1"/>
          <w:rtl/>
          <w:lang w:bidi="ar-SA"/>
        </w:rPr>
        <w:t>) بالبناء للمفعول (بما</w:t>
      </w:r>
      <w:r w:rsidR="00CB509E">
        <w:rPr>
          <w:rFonts w:hint="cs"/>
          <w:color w:val="000000" w:themeColor="text1"/>
          <w:rtl/>
          <w:lang w:bidi="ar-SA"/>
        </w:rPr>
        <w:t xml:space="preserve"> </w:t>
      </w:r>
      <w:r w:rsidRPr="003155AE">
        <w:rPr>
          <w:color w:val="000000" w:themeColor="text1"/>
          <w:rtl/>
          <w:lang w:bidi="ar-SA"/>
        </w:rPr>
        <w:t>ل</w:t>
      </w:r>
      <w:r w:rsidR="00CB509E">
        <w:rPr>
          <w:rFonts w:hint="cs"/>
          <w:color w:val="000000" w:themeColor="text1"/>
          <w:rtl/>
          <w:lang w:bidi="ar-SA"/>
        </w:rPr>
        <w:t>َ</w:t>
      </w:r>
      <w:r w:rsidRPr="003155AE">
        <w:rPr>
          <w:color w:val="000000" w:themeColor="text1"/>
          <w:rtl/>
          <w:lang w:bidi="ar-SA"/>
        </w:rPr>
        <w:t>ه</w:t>
      </w:r>
      <w:r w:rsidR="00CB509E">
        <w:rPr>
          <w:rFonts w:hint="cs"/>
          <w:color w:val="000000" w:themeColor="text1"/>
          <w:rtl/>
          <w:lang w:bidi="ar-SA"/>
        </w:rPr>
        <w:t>ُ</w:t>
      </w:r>
      <w:r w:rsidRPr="003155AE">
        <w:rPr>
          <w:color w:val="000000" w:themeColor="text1"/>
          <w:rtl/>
          <w:lang w:bidi="ar-SA"/>
        </w:rPr>
        <w:t>) أي دين</w:t>
      </w:r>
      <w:r w:rsidR="006A576E">
        <w:rPr>
          <w:rFonts w:hint="cs"/>
          <w:color w:val="000000" w:themeColor="text1"/>
          <w:rtl/>
          <w:lang w:bidi="ar-SA"/>
        </w:rPr>
        <w:t>ِه</w:t>
      </w:r>
      <w:r w:rsidRPr="003155AE">
        <w:rPr>
          <w:color w:val="000000" w:themeColor="text1"/>
          <w:rtl/>
          <w:lang w:bidi="ar-SA"/>
        </w:rPr>
        <w:t xml:space="preserve"> (من سل</w:t>
      </w:r>
      <w:r w:rsidR="006A576E">
        <w:rPr>
          <w:rFonts w:hint="cs"/>
          <w:color w:val="000000" w:themeColor="text1"/>
          <w:rtl/>
          <w:lang w:bidi="ar-SA"/>
        </w:rPr>
        <w:t>مٍ</w:t>
      </w:r>
      <w:r w:rsidRPr="003155AE">
        <w:rPr>
          <w:color w:val="000000" w:themeColor="text1"/>
          <w:rtl/>
          <w:lang w:bidi="ar-SA"/>
        </w:rPr>
        <w:t xml:space="preserve"> أو غيره، قبل م</w:t>
      </w:r>
      <w:r w:rsidR="00E72FD9">
        <w:rPr>
          <w:rFonts w:hint="cs"/>
          <w:color w:val="000000" w:themeColor="text1"/>
          <w:rtl/>
          <w:lang w:bidi="ar-SA"/>
        </w:rPr>
        <w:t>َحِلِّه</w:t>
      </w:r>
      <w:r w:rsidRPr="003155AE">
        <w:rPr>
          <w:color w:val="000000" w:themeColor="text1"/>
          <w:rtl/>
          <w:lang w:bidi="ar-SA"/>
        </w:rPr>
        <w:t>) بكسر الحاء: أي حلوله (ولا ضرر) عليه (في قبضه) كخوف، وتحمل مؤنة، أو اختلاف قديمه وحديثه (لزمه) أي رب</w:t>
      </w:r>
      <w:r w:rsidR="006A576E">
        <w:rPr>
          <w:rFonts w:hint="cs"/>
          <w:color w:val="000000" w:themeColor="text1"/>
          <w:rtl/>
          <w:lang w:bidi="ar-SA"/>
        </w:rPr>
        <w:t>َّ</w:t>
      </w:r>
      <w:r w:rsidRPr="003155AE">
        <w:rPr>
          <w:color w:val="000000" w:themeColor="text1"/>
          <w:rtl/>
          <w:lang w:bidi="ar-SA"/>
        </w:rPr>
        <w:t xml:space="preserve"> الدين قبض</w:t>
      </w:r>
      <w:r w:rsidR="00812012">
        <w:rPr>
          <w:rFonts w:hint="cs"/>
          <w:color w:val="000000" w:themeColor="text1"/>
          <w:rtl/>
          <w:lang w:bidi="ar-SA"/>
        </w:rPr>
        <w:t>ُه،</w:t>
      </w:r>
      <w:r w:rsidRPr="003155AE">
        <w:rPr>
          <w:color w:val="000000" w:themeColor="text1"/>
          <w:rtl/>
          <w:lang w:bidi="ar-SA"/>
        </w:rPr>
        <w:t xml:space="preserve"> نص</w:t>
      </w:r>
      <w:r w:rsidR="00812012">
        <w:rPr>
          <w:rFonts w:hint="cs"/>
          <w:color w:val="000000" w:themeColor="text1"/>
          <w:rtl/>
          <w:lang w:bidi="ar-SA"/>
        </w:rPr>
        <w:t>ًّا،</w:t>
      </w:r>
      <w:r w:rsidRPr="003155AE">
        <w:rPr>
          <w:color w:val="000000" w:themeColor="text1"/>
          <w:rtl/>
          <w:lang w:bidi="ar-SA"/>
        </w:rPr>
        <w:t xml:space="preserve"> لحصول غرضه</w:t>
      </w:r>
      <w:r w:rsidR="00812012">
        <w:rPr>
          <w:rFonts w:hint="cs"/>
          <w:color w:val="000000" w:themeColor="text1"/>
          <w:rtl/>
          <w:lang w:bidi="ar-SA"/>
        </w:rPr>
        <w:t>،</w:t>
      </w:r>
      <w:r w:rsidRPr="003155AE">
        <w:rPr>
          <w:color w:val="000000" w:themeColor="text1"/>
          <w:rtl/>
          <w:lang w:bidi="ar-SA"/>
        </w:rPr>
        <w:t xml:space="preserve"> فإن كان فيه ضرر</w:t>
      </w:r>
      <w:r w:rsidR="00812012">
        <w:rPr>
          <w:rFonts w:hint="cs"/>
          <w:color w:val="000000" w:themeColor="text1"/>
          <w:rtl/>
          <w:lang w:bidi="ar-SA"/>
        </w:rPr>
        <w:t xml:space="preserve">، </w:t>
      </w:r>
      <w:r w:rsidRPr="003155AE">
        <w:rPr>
          <w:color w:val="000000" w:themeColor="text1"/>
          <w:rtl/>
          <w:lang w:bidi="ar-SA"/>
        </w:rPr>
        <w:lastRenderedPageBreak/>
        <w:t>كالأطعمة والحبوب</w:t>
      </w:r>
      <w:r w:rsidR="004063A2">
        <w:rPr>
          <w:rFonts w:hint="cs"/>
          <w:color w:val="000000" w:themeColor="text1"/>
          <w:rtl/>
          <w:lang w:bidi="ar-SA"/>
        </w:rPr>
        <w:t xml:space="preserve"> </w:t>
      </w:r>
      <w:r w:rsidRPr="003155AE">
        <w:rPr>
          <w:color w:val="000000" w:themeColor="text1"/>
          <w:rtl/>
          <w:lang w:bidi="ar-SA"/>
        </w:rPr>
        <w:t>والحيوان</w:t>
      </w:r>
      <w:r w:rsidR="004063A2">
        <w:rPr>
          <w:rFonts w:hint="cs"/>
          <w:color w:val="000000" w:themeColor="text1"/>
          <w:rtl/>
          <w:lang w:bidi="ar-SA"/>
        </w:rPr>
        <w:t>،</w:t>
      </w:r>
      <w:r w:rsidRPr="003155AE">
        <w:rPr>
          <w:color w:val="000000" w:themeColor="text1"/>
          <w:rtl/>
          <w:lang w:bidi="ar-SA"/>
        </w:rPr>
        <w:t xml:space="preserve"> أو الزمن</w:t>
      </w:r>
      <w:r w:rsidR="00E72FD9">
        <w:rPr>
          <w:rFonts w:hint="cs"/>
          <w:color w:val="000000" w:themeColor="text1"/>
          <w:rtl/>
          <w:lang w:bidi="ar-SA"/>
        </w:rPr>
        <w:t>ُ</w:t>
      </w:r>
      <w:r w:rsidRPr="003155AE">
        <w:rPr>
          <w:color w:val="000000" w:themeColor="text1"/>
          <w:rtl/>
          <w:lang w:bidi="ar-SA"/>
        </w:rPr>
        <w:t xml:space="preserve"> مخوف</w:t>
      </w:r>
      <w:r w:rsidR="00E72FD9">
        <w:rPr>
          <w:rFonts w:hint="cs"/>
          <w:color w:val="000000" w:themeColor="text1"/>
          <w:rtl/>
          <w:lang w:bidi="ar-SA"/>
        </w:rPr>
        <w:t>ًا</w:t>
      </w:r>
      <w:r w:rsidRPr="003155AE">
        <w:rPr>
          <w:color w:val="000000" w:themeColor="text1"/>
          <w:rtl/>
          <w:lang w:bidi="ar-SA"/>
        </w:rPr>
        <w:t xml:space="preserve"> لم يلزمه قبضه قبل مح</w:t>
      </w:r>
      <w:r w:rsidR="00E72FD9">
        <w:rPr>
          <w:rFonts w:hint="cs"/>
          <w:color w:val="000000" w:themeColor="text1"/>
          <w:rtl/>
          <w:lang w:bidi="ar-SA"/>
        </w:rPr>
        <w:t>ِلِّه</w:t>
      </w:r>
      <w:r w:rsidRPr="003155AE">
        <w:rPr>
          <w:color w:val="000000" w:themeColor="text1"/>
          <w:rtl/>
          <w:lang w:bidi="ar-SA"/>
        </w:rPr>
        <w:t>، وإن أحضره في مح</w:t>
      </w:r>
      <w:r w:rsidR="004063A2">
        <w:rPr>
          <w:rFonts w:hint="cs"/>
          <w:color w:val="000000" w:themeColor="text1"/>
          <w:rtl/>
          <w:lang w:bidi="ar-SA"/>
        </w:rPr>
        <w:t>ِلِّه</w:t>
      </w:r>
      <w:r w:rsidRPr="003155AE">
        <w:rPr>
          <w:color w:val="000000" w:themeColor="text1"/>
          <w:rtl/>
          <w:lang w:bidi="ar-SA"/>
        </w:rPr>
        <w:t xml:space="preserve"> أو بعده لزمه قبضه مطلق</w:t>
      </w:r>
      <w:r w:rsidR="004063A2">
        <w:rPr>
          <w:rFonts w:hint="cs"/>
          <w:color w:val="000000" w:themeColor="text1"/>
          <w:rtl/>
          <w:lang w:bidi="ar-SA"/>
        </w:rPr>
        <w:t>ًا</w:t>
      </w:r>
      <w:r w:rsidRPr="003155AE">
        <w:rPr>
          <w:color w:val="000000" w:themeColor="text1"/>
          <w:rtl/>
          <w:lang w:bidi="ar-SA"/>
        </w:rPr>
        <w:t xml:space="preserve"> كمبيع معين</w:t>
      </w:r>
      <w:r>
        <w:rPr>
          <w:rFonts w:hint="cs"/>
          <w:color w:val="000000" w:themeColor="text1"/>
          <w:rtl/>
          <w:lang w:bidi="ar-SA"/>
        </w:rPr>
        <w:t>"</w:t>
      </w:r>
      <w:r w:rsidR="008E628C">
        <w:rPr>
          <w:rStyle w:val="FootnoteReference"/>
          <w:color w:val="000000" w:themeColor="text1"/>
          <w:rtl/>
          <w:lang w:bidi="ar-SA"/>
        </w:rPr>
        <w:footnoteReference w:id="55"/>
      </w:r>
    </w:p>
    <w:p w14:paraId="2511234F" w14:textId="77777777" w:rsidR="003155AE" w:rsidRDefault="003155AE" w:rsidP="000B48D0">
      <w:pPr>
        <w:ind w:firstLine="0"/>
        <w:rPr>
          <w:color w:val="000000" w:themeColor="text1"/>
          <w:rtl/>
          <w:lang w:bidi="ar-SA"/>
        </w:rPr>
      </w:pPr>
    </w:p>
    <w:p w14:paraId="68157C98" w14:textId="77777777" w:rsidR="000C246E" w:rsidRPr="00417C78" w:rsidRDefault="000C246E" w:rsidP="003C71E3">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الخامس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يكون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يوجد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غالب</w:t>
      </w:r>
      <w:r w:rsidRPr="00417C78">
        <w:rPr>
          <w:rFonts w:hint="cs"/>
          <w:color w:val="1F3864" w:themeColor="accent1" w:themeShade="80"/>
          <w:sz w:val="72"/>
          <w:szCs w:val="72"/>
          <w:rtl/>
          <w:lang w:bidi="ar-SA"/>
        </w:rPr>
        <w:t>ًا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عند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حلول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الأجل</w:t>
      </w:r>
      <w:r w:rsidRPr="00417C78">
        <w:rPr>
          <w:color w:val="1F3864" w:themeColor="accent1" w:themeShade="80"/>
          <w:sz w:val="72"/>
          <w:szCs w:val="72"/>
          <w:rtl/>
          <w:lang w:bidi="ar-SA"/>
        </w:rPr>
        <w:t xml:space="preserve">. </w:t>
      </w:r>
    </w:p>
    <w:p w14:paraId="07396E99" w14:textId="0B6998BA" w:rsidR="000C246E" w:rsidRDefault="00281DBE" w:rsidP="003C71E3">
      <w:pPr>
        <w:ind w:firstLine="0"/>
        <w:rPr>
          <w:color w:val="000000" w:themeColor="text1"/>
          <w:rtl/>
          <w:lang w:bidi="ar-SA"/>
        </w:rPr>
      </w:pPr>
      <w:r w:rsidRPr="00281DBE">
        <w:rPr>
          <w:rFonts w:hint="cs"/>
          <w:color w:val="000000" w:themeColor="text1"/>
          <w:rtl/>
          <w:lang w:bidi="ar-SA"/>
        </w:rPr>
        <w:t>الشرط</w:t>
      </w:r>
      <w:r w:rsidRPr="00417C78">
        <w:rPr>
          <w:rFonts w:hint="cs"/>
          <w:color w:val="1F3864" w:themeColor="accent1" w:themeShade="80"/>
          <w:sz w:val="72"/>
          <w:szCs w:val="72"/>
          <w:rtl/>
          <w:lang w:bidi="ar-SA"/>
        </w:rPr>
        <w:t xml:space="preserve"> </w:t>
      </w:r>
      <w:r w:rsidR="000C246E" w:rsidRPr="00417C78">
        <w:rPr>
          <w:rFonts w:hint="eastAsia"/>
          <w:color w:val="1F3864" w:themeColor="accent1" w:themeShade="80"/>
          <w:sz w:val="72"/>
          <w:szCs w:val="72"/>
          <w:rtl/>
          <w:lang w:bidi="ar-SA"/>
        </w:rPr>
        <w:t>الخامس</w:t>
      </w:r>
      <w:r w:rsidRPr="00417C78">
        <w:rPr>
          <w:rFonts w:hint="cs"/>
          <w:color w:val="1F3864" w:themeColor="accent1" w:themeShade="80"/>
          <w:sz w:val="72"/>
          <w:szCs w:val="72"/>
          <w:rtl/>
          <w:lang w:bidi="ar-SA"/>
        </w:rPr>
        <w:t xml:space="preserve"> </w:t>
      </w:r>
      <w:r w:rsidRPr="00281DBE">
        <w:rPr>
          <w:rFonts w:hint="cs"/>
          <w:color w:val="000000" w:themeColor="text1"/>
          <w:rtl/>
          <w:lang w:bidi="ar-SA"/>
        </w:rPr>
        <w:t xml:space="preserve">من شروط </w:t>
      </w:r>
      <w:r w:rsidR="000A52ED">
        <w:rPr>
          <w:rFonts w:hint="cs"/>
          <w:color w:val="000000" w:themeColor="text1"/>
          <w:rtl/>
          <w:lang w:bidi="ar-SA"/>
        </w:rPr>
        <w:t xml:space="preserve">صحة </w:t>
      </w:r>
      <w:r w:rsidRPr="00281DBE">
        <w:rPr>
          <w:rFonts w:hint="cs"/>
          <w:color w:val="000000" w:themeColor="text1"/>
          <w:rtl/>
          <w:lang w:bidi="ar-SA"/>
        </w:rPr>
        <w:t>السلم</w:t>
      </w:r>
      <w:r w:rsidR="000C246E" w:rsidRPr="00281DBE">
        <w:rPr>
          <w:color w:val="000000" w:themeColor="text1"/>
          <w:rtl/>
          <w:lang w:bidi="ar-SA"/>
        </w:rPr>
        <w:t>:</w:t>
      </w:r>
      <w:r w:rsidR="000C246E" w:rsidRPr="00417C78">
        <w:rPr>
          <w:color w:val="1F3864" w:themeColor="accent1" w:themeShade="80"/>
          <w:sz w:val="72"/>
          <w:szCs w:val="72"/>
          <w:rtl/>
          <w:lang w:bidi="ar-SA"/>
        </w:rPr>
        <w:t xml:space="preserve"> </w:t>
      </w:r>
      <w:r w:rsidR="000C246E" w:rsidRPr="00417C78">
        <w:rPr>
          <w:rFonts w:hint="eastAsia"/>
          <w:color w:val="1F3864" w:themeColor="accent1" w:themeShade="80"/>
          <w:sz w:val="72"/>
          <w:szCs w:val="72"/>
          <w:rtl/>
          <w:lang w:bidi="ar-SA"/>
        </w:rPr>
        <w:t>أن</w:t>
      </w:r>
      <w:r w:rsidR="000C246E" w:rsidRPr="00417C78">
        <w:rPr>
          <w:color w:val="1F3864" w:themeColor="accent1" w:themeShade="80"/>
          <w:sz w:val="72"/>
          <w:szCs w:val="72"/>
          <w:rtl/>
          <w:lang w:bidi="ar-SA"/>
        </w:rPr>
        <w:t xml:space="preserve"> </w:t>
      </w:r>
      <w:r w:rsidR="000C246E" w:rsidRPr="00417C78">
        <w:rPr>
          <w:rFonts w:hint="eastAsia"/>
          <w:color w:val="1F3864" w:themeColor="accent1" w:themeShade="80"/>
          <w:sz w:val="72"/>
          <w:szCs w:val="72"/>
          <w:rtl/>
          <w:lang w:bidi="ar-SA"/>
        </w:rPr>
        <w:t>يكون</w:t>
      </w:r>
      <w:r w:rsidR="000C246E" w:rsidRPr="00417C78">
        <w:rPr>
          <w:color w:val="1F3864" w:themeColor="accent1" w:themeShade="80"/>
          <w:sz w:val="72"/>
          <w:szCs w:val="72"/>
          <w:rtl/>
          <w:lang w:bidi="ar-SA"/>
        </w:rPr>
        <w:t xml:space="preserve"> </w:t>
      </w:r>
      <w:r w:rsidR="006D738F" w:rsidRPr="00562162">
        <w:rPr>
          <w:rFonts w:hint="cs"/>
          <w:color w:val="000000" w:themeColor="text1"/>
          <w:rtl/>
          <w:lang w:bidi="ar-SA"/>
        </w:rPr>
        <w:t>المُسْلَم فيه</w:t>
      </w:r>
      <w:r w:rsidR="00562162" w:rsidRPr="00417C78">
        <w:rPr>
          <w:rFonts w:hint="cs"/>
          <w:color w:val="1F3864" w:themeColor="accent1" w:themeShade="80"/>
          <w:sz w:val="72"/>
          <w:szCs w:val="72"/>
          <w:rtl/>
          <w:lang w:bidi="ar-SA"/>
        </w:rPr>
        <w:t xml:space="preserve"> مما</w:t>
      </w:r>
      <w:r w:rsidR="000C246E" w:rsidRPr="00417C78">
        <w:rPr>
          <w:color w:val="1F3864" w:themeColor="accent1" w:themeShade="80"/>
          <w:sz w:val="72"/>
          <w:szCs w:val="72"/>
          <w:rtl/>
          <w:lang w:bidi="ar-SA"/>
        </w:rPr>
        <w:t xml:space="preserve"> </w:t>
      </w:r>
      <w:r w:rsidR="000C246E" w:rsidRPr="00417C78">
        <w:rPr>
          <w:rFonts w:hint="eastAsia"/>
          <w:color w:val="1F3864" w:themeColor="accent1" w:themeShade="80"/>
          <w:sz w:val="72"/>
          <w:szCs w:val="72"/>
          <w:rtl/>
          <w:lang w:bidi="ar-SA"/>
        </w:rPr>
        <w:t>يوجد</w:t>
      </w:r>
      <w:r w:rsidR="000C246E" w:rsidRPr="00417C78">
        <w:rPr>
          <w:color w:val="1F3864" w:themeColor="accent1" w:themeShade="80"/>
          <w:sz w:val="72"/>
          <w:szCs w:val="72"/>
          <w:rtl/>
          <w:lang w:bidi="ar-SA"/>
        </w:rPr>
        <w:t xml:space="preserve"> </w:t>
      </w:r>
      <w:r w:rsidR="000C246E" w:rsidRPr="00417C78">
        <w:rPr>
          <w:rFonts w:hint="eastAsia"/>
          <w:color w:val="1F3864" w:themeColor="accent1" w:themeShade="80"/>
          <w:sz w:val="72"/>
          <w:szCs w:val="72"/>
          <w:rtl/>
          <w:lang w:bidi="ar-SA"/>
        </w:rPr>
        <w:t>غالب</w:t>
      </w:r>
      <w:r w:rsidR="000C246E" w:rsidRPr="00417C78">
        <w:rPr>
          <w:rFonts w:hint="cs"/>
          <w:color w:val="1F3864" w:themeColor="accent1" w:themeShade="80"/>
          <w:sz w:val="72"/>
          <w:szCs w:val="72"/>
          <w:rtl/>
          <w:lang w:bidi="ar-SA"/>
        </w:rPr>
        <w:t>ًا</w:t>
      </w:r>
      <w:r w:rsidR="000C246E" w:rsidRPr="00417C78">
        <w:rPr>
          <w:color w:val="1F3864" w:themeColor="accent1" w:themeShade="80"/>
          <w:sz w:val="72"/>
          <w:szCs w:val="72"/>
          <w:rtl/>
          <w:lang w:bidi="ar-SA"/>
        </w:rPr>
        <w:t xml:space="preserve"> </w:t>
      </w:r>
      <w:r w:rsidR="000C246E" w:rsidRPr="00417C78">
        <w:rPr>
          <w:rFonts w:hint="eastAsia"/>
          <w:color w:val="1F3864" w:themeColor="accent1" w:themeShade="80"/>
          <w:sz w:val="72"/>
          <w:szCs w:val="72"/>
          <w:rtl/>
          <w:lang w:bidi="ar-SA"/>
        </w:rPr>
        <w:t>عند</w:t>
      </w:r>
      <w:r w:rsidR="000C246E" w:rsidRPr="00417C78">
        <w:rPr>
          <w:color w:val="1F3864" w:themeColor="accent1" w:themeShade="80"/>
          <w:sz w:val="72"/>
          <w:szCs w:val="72"/>
          <w:rtl/>
          <w:lang w:bidi="ar-SA"/>
        </w:rPr>
        <w:t xml:space="preserve"> </w:t>
      </w:r>
      <w:r w:rsidR="000C246E" w:rsidRPr="00417C78">
        <w:rPr>
          <w:rFonts w:hint="eastAsia"/>
          <w:color w:val="1F3864" w:themeColor="accent1" w:themeShade="80"/>
          <w:sz w:val="72"/>
          <w:szCs w:val="72"/>
          <w:rtl/>
          <w:lang w:bidi="ar-SA"/>
        </w:rPr>
        <w:t>حلول</w:t>
      </w:r>
      <w:r w:rsidR="000C246E" w:rsidRPr="00417C78">
        <w:rPr>
          <w:color w:val="1F3864" w:themeColor="accent1" w:themeShade="80"/>
          <w:sz w:val="72"/>
          <w:szCs w:val="72"/>
          <w:rtl/>
          <w:lang w:bidi="ar-SA"/>
        </w:rPr>
        <w:t xml:space="preserve"> </w:t>
      </w:r>
      <w:r w:rsidR="000C246E" w:rsidRPr="00417C78">
        <w:rPr>
          <w:rFonts w:hint="eastAsia"/>
          <w:color w:val="1F3864" w:themeColor="accent1" w:themeShade="80"/>
          <w:sz w:val="72"/>
          <w:szCs w:val="72"/>
          <w:rtl/>
          <w:lang w:bidi="ar-SA"/>
        </w:rPr>
        <w:t>الأجل</w:t>
      </w:r>
      <w:r w:rsidR="00FB3045" w:rsidRPr="00417C78">
        <w:rPr>
          <w:rFonts w:hint="cs"/>
          <w:color w:val="1F3864" w:themeColor="accent1" w:themeShade="80"/>
          <w:sz w:val="72"/>
          <w:szCs w:val="72"/>
          <w:rtl/>
          <w:lang w:bidi="ar-SA"/>
        </w:rPr>
        <w:t xml:space="preserve"> </w:t>
      </w:r>
      <w:r w:rsidR="00FB3045" w:rsidRPr="00DB238A">
        <w:rPr>
          <w:rFonts w:hint="cs"/>
          <w:color w:val="000000" w:themeColor="text1"/>
          <w:rtl/>
          <w:lang w:bidi="ar-SA"/>
        </w:rPr>
        <w:t>"</w:t>
      </w:r>
      <w:r w:rsidR="00303DD5" w:rsidRPr="00303DD5">
        <w:rPr>
          <w:color w:val="000000" w:themeColor="text1"/>
          <w:rtl/>
          <w:lang w:bidi="ar-SA"/>
        </w:rPr>
        <w:t>لأنه وقت وجوب تسليمه، وإن ع</w:t>
      </w:r>
      <w:r w:rsidR="00120830">
        <w:rPr>
          <w:rFonts w:hint="cs"/>
          <w:color w:val="000000" w:themeColor="text1"/>
          <w:rtl/>
          <w:lang w:bidi="ar-SA"/>
        </w:rPr>
        <w:t>ُدِمَ</w:t>
      </w:r>
      <w:r w:rsidR="00303DD5" w:rsidRPr="00303DD5">
        <w:rPr>
          <w:color w:val="000000" w:themeColor="text1"/>
          <w:rtl/>
          <w:lang w:bidi="ar-SA"/>
        </w:rPr>
        <w:t xml:space="preserve"> </w:t>
      </w:r>
      <w:r w:rsidR="00303DD5" w:rsidRPr="00303DD5">
        <w:rPr>
          <w:color w:val="000000" w:themeColor="text1"/>
          <w:rtl/>
          <w:lang w:bidi="ar-SA"/>
        </w:rPr>
        <w:lastRenderedPageBreak/>
        <w:t>وقت عقد</w:t>
      </w:r>
      <w:r w:rsidR="003E5E6E">
        <w:rPr>
          <w:rFonts w:hint="cs"/>
          <w:color w:val="000000" w:themeColor="text1"/>
          <w:rtl/>
          <w:lang w:bidi="ar-SA"/>
        </w:rPr>
        <w:t>،</w:t>
      </w:r>
      <w:r w:rsidR="00303DD5" w:rsidRPr="00303DD5">
        <w:rPr>
          <w:color w:val="000000" w:themeColor="text1"/>
          <w:rtl/>
          <w:lang w:bidi="ar-SA"/>
        </w:rPr>
        <w:t xml:space="preserve"> كسلم في رطب</w:t>
      </w:r>
      <w:r w:rsidR="00662D57">
        <w:rPr>
          <w:rFonts w:hint="cs"/>
          <w:color w:val="000000" w:themeColor="text1"/>
          <w:rtl/>
          <w:lang w:bidi="ar-SA"/>
        </w:rPr>
        <w:t xml:space="preserve"> </w:t>
      </w:r>
      <w:r w:rsidR="00303DD5" w:rsidRPr="00303DD5">
        <w:rPr>
          <w:color w:val="000000" w:themeColor="text1"/>
          <w:rtl/>
          <w:lang w:bidi="ar-SA"/>
        </w:rPr>
        <w:t>وعنب في الشتاء إلى الصيف بخلاف عكسه</w:t>
      </w:r>
      <w:r w:rsidR="004A3A69">
        <w:rPr>
          <w:rStyle w:val="FootnoteReference"/>
          <w:color w:val="000000" w:themeColor="text1"/>
          <w:rtl/>
          <w:lang w:bidi="ar-SA"/>
        </w:rPr>
        <w:footnoteReference w:id="56"/>
      </w:r>
      <w:r w:rsidR="00303DD5" w:rsidRPr="00303DD5">
        <w:rPr>
          <w:color w:val="000000" w:themeColor="text1"/>
          <w:rtl/>
          <w:lang w:bidi="ar-SA"/>
        </w:rPr>
        <w:t>، لأنه لا يمكن تسليمه غالب</w:t>
      </w:r>
      <w:r w:rsidR="00662D57">
        <w:rPr>
          <w:rFonts w:hint="cs"/>
          <w:color w:val="000000" w:themeColor="text1"/>
          <w:rtl/>
          <w:lang w:bidi="ar-SA"/>
        </w:rPr>
        <w:t>ًا</w:t>
      </w:r>
      <w:r w:rsidR="00303DD5" w:rsidRPr="00303DD5">
        <w:rPr>
          <w:color w:val="000000" w:themeColor="text1"/>
          <w:rtl/>
          <w:lang w:bidi="ar-SA"/>
        </w:rPr>
        <w:t xml:space="preserve"> عند وجوبه أشبه بيع الآبق بل أولى</w:t>
      </w:r>
      <w:r w:rsidR="00791078">
        <w:rPr>
          <w:rFonts w:hint="cs"/>
          <w:color w:val="000000" w:themeColor="text1"/>
          <w:rtl/>
          <w:lang w:bidi="ar-SA"/>
        </w:rPr>
        <w:t>.</w:t>
      </w:r>
    </w:p>
    <w:p w14:paraId="7BE7A6E3" w14:textId="13EFBE1D" w:rsidR="00AD1C98" w:rsidRPr="0017599D" w:rsidRDefault="00791078" w:rsidP="000201BB">
      <w:pPr>
        <w:ind w:firstLine="0"/>
        <w:rPr>
          <w:color w:val="000000" w:themeColor="text1"/>
          <w:rtl/>
          <w:lang w:bidi="ar-SA"/>
        </w:rPr>
      </w:pPr>
      <w:r w:rsidRPr="0017599D">
        <w:rPr>
          <w:color w:val="000000" w:themeColor="text1"/>
          <w:rtl/>
          <w:lang w:bidi="ar-SA"/>
        </w:rPr>
        <w:t>(ويصح) سلم (إن ع</w:t>
      </w:r>
      <w:r w:rsidR="00FF513F">
        <w:rPr>
          <w:rFonts w:hint="cs"/>
          <w:color w:val="000000" w:themeColor="text1"/>
          <w:rtl/>
          <w:lang w:bidi="ar-SA"/>
        </w:rPr>
        <w:t>ُيِّنَ</w:t>
      </w:r>
      <w:r w:rsidRPr="0017599D">
        <w:rPr>
          <w:color w:val="000000" w:themeColor="text1"/>
          <w:rtl/>
          <w:lang w:bidi="ar-SA"/>
        </w:rPr>
        <w:t>) مسل</w:t>
      </w:r>
      <w:r w:rsidR="00FF513F">
        <w:rPr>
          <w:rFonts w:hint="cs"/>
          <w:color w:val="000000" w:themeColor="text1"/>
          <w:rtl/>
          <w:lang w:bidi="ar-SA"/>
        </w:rPr>
        <w:t>َمٌ</w:t>
      </w:r>
      <w:r w:rsidRPr="0017599D">
        <w:rPr>
          <w:color w:val="000000" w:themeColor="text1"/>
          <w:rtl/>
          <w:lang w:bidi="ar-SA"/>
        </w:rPr>
        <w:t xml:space="preserve"> فيه من (ناحية تبعد فيها آفة) كتمر المدينة، و(لا) يصح السلم إن ع</w:t>
      </w:r>
      <w:r w:rsidR="00454750">
        <w:rPr>
          <w:rFonts w:hint="cs"/>
          <w:color w:val="000000" w:themeColor="text1"/>
          <w:rtl/>
          <w:lang w:bidi="ar-SA"/>
        </w:rPr>
        <w:t>َيَّنَ</w:t>
      </w:r>
      <w:r w:rsidRPr="0017599D">
        <w:rPr>
          <w:color w:val="000000" w:themeColor="text1"/>
          <w:rtl/>
          <w:lang w:bidi="ar-SA"/>
        </w:rPr>
        <w:t xml:space="preserve"> (قرية</w:t>
      </w:r>
      <w:r w:rsidR="00454750">
        <w:rPr>
          <w:rFonts w:hint="cs"/>
          <w:color w:val="000000" w:themeColor="text1"/>
          <w:rtl/>
          <w:lang w:bidi="ar-SA"/>
        </w:rPr>
        <w:t>ً</w:t>
      </w:r>
      <w:r w:rsidRPr="0017599D">
        <w:rPr>
          <w:color w:val="000000" w:themeColor="text1"/>
          <w:rtl/>
          <w:lang w:bidi="ar-SA"/>
        </w:rPr>
        <w:t xml:space="preserve"> صغيرة أو بستان</w:t>
      </w:r>
      <w:r w:rsidR="00454750">
        <w:rPr>
          <w:rFonts w:hint="cs"/>
          <w:color w:val="000000" w:themeColor="text1"/>
          <w:rtl/>
          <w:lang w:bidi="ar-SA"/>
        </w:rPr>
        <w:t>ًا</w:t>
      </w:r>
      <w:r w:rsidR="00A8762B">
        <w:rPr>
          <w:rFonts w:hint="cs"/>
          <w:color w:val="000000" w:themeColor="text1"/>
          <w:rtl/>
          <w:lang w:bidi="ar-SA"/>
        </w:rPr>
        <w:t>،</w:t>
      </w:r>
      <w:r w:rsidRPr="0017599D">
        <w:rPr>
          <w:color w:val="000000" w:themeColor="text1"/>
          <w:rtl/>
          <w:lang w:bidi="ar-SA"/>
        </w:rPr>
        <w:t xml:space="preserve"> ولا) إن أسلم في شاة (من غنم زيد، أو أسلم) في بعير من (نتاج فحله، أو في) ثوب (مثل هذا الثوب ونحوه) كفي عبد مثل هذا العبد</w:t>
      </w:r>
      <w:r w:rsidR="00484952">
        <w:rPr>
          <w:rFonts w:hint="cs"/>
          <w:color w:val="000000" w:themeColor="text1"/>
          <w:rtl/>
          <w:lang w:bidi="ar-SA"/>
        </w:rPr>
        <w:t>؛</w:t>
      </w:r>
      <w:r w:rsidRPr="0017599D">
        <w:rPr>
          <w:color w:val="000000" w:themeColor="text1"/>
          <w:rtl/>
          <w:lang w:bidi="ar-SA"/>
        </w:rPr>
        <w:t xml:space="preserve"> لحديث ابن ماجه وغيره</w:t>
      </w:r>
      <w:r w:rsidR="002707C6">
        <w:rPr>
          <w:rFonts w:hint="cs"/>
          <w:color w:val="000000" w:themeColor="text1"/>
          <w:rtl/>
          <w:lang w:bidi="ar-SA"/>
        </w:rPr>
        <w:t xml:space="preserve">: </w:t>
      </w:r>
      <w:r w:rsidRPr="0017599D">
        <w:rPr>
          <w:color w:val="000000" w:themeColor="text1"/>
          <w:rtl/>
          <w:lang w:bidi="ar-SA"/>
        </w:rPr>
        <w:t>أنه أسلف إليه صلى الله عليه وسلم رجل</w:t>
      </w:r>
      <w:r w:rsidR="000601DC">
        <w:rPr>
          <w:rFonts w:hint="cs"/>
          <w:color w:val="000000" w:themeColor="text1"/>
          <w:rtl/>
          <w:lang w:bidi="ar-SA"/>
        </w:rPr>
        <w:t>ٌ</w:t>
      </w:r>
      <w:r w:rsidRPr="0017599D">
        <w:rPr>
          <w:color w:val="000000" w:themeColor="text1"/>
          <w:rtl/>
          <w:lang w:bidi="ar-SA"/>
        </w:rPr>
        <w:t xml:space="preserve"> من اليهود دنانير في تمر</w:t>
      </w:r>
      <w:r w:rsidR="000601DC">
        <w:rPr>
          <w:rFonts w:hint="cs"/>
          <w:color w:val="000000" w:themeColor="text1"/>
          <w:rtl/>
          <w:lang w:bidi="ar-SA"/>
        </w:rPr>
        <w:t>ٍ</w:t>
      </w:r>
      <w:r w:rsidRPr="0017599D">
        <w:rPr>
          <w:color w:val="000000" w:themeColor="text1"/>
          <w:rtl/>
          <w:lang w:bidi="ar-SA"/>
        </w:rPr>
        <w:t xml:space="preserve"> مسم</w:t>
      </w:r>
      <w:r w:rsidR="000601DC">
        <w:rPr>
          <w:rFonts w:hint="cs"/>
          <w:color w:val="000000" w:themeColor="text1"/>
          <w:rtl/>
          <w:lang w:bidi="ar-SA"/>
        </w:rPr>
        <w:t>ّى،</w:t>
      </w:r>
      <w:r w:rsidRPr="0017599D">
        <w:rPr>
          <w:color w:val="000000" w:themeColor="text1"/>
          <w:rtl/>
          <w:lang w:bidi="ar-SA"/>
        </w:rPr>
        <w:t xml:space="preserve"> فقال اليهودي: من تمر حائط بني فلان؟ فقال النبي صلى الله عليه وسلم: </w:t>
      </w:r>
      <w:r w:rsidR="000601DC" w:rsidRPr="0017599D">
        <w:rPr>
          <w:color w:val="000000" w:themeColor="text1"/>
          <w:rtl/>
          <w:lang w:bidi="ar-SA"/>
        </w:rPr>
        <w:t>«</w:t>
      </w:r>
      <w:r w:rsidRPr="0017599D">
        <w:rPr>
          <w:color w:val="000000" w:themeColor="text1"/>
          <w:rtl/>
          <w:lang w:bidi="ar-SA"/>
        </w:rPr>
        <w:t>أما من حائط بني فلان فلا</w:t>
      </w:r>
      <w:r w:rsidR="000601DC">
        <w:rPr>
          <w:rFonts w:hint="cs"/>
          <w:color w:val="000000" w:themeColor="text1"/>
          <w:rtl/>
          <w:lang w:bidi="ar-SA"/>
        </w:rPr>
        <w:t>،</w:t>
      </w:r>
      <w:r w:rsidRPr="0017599D">
        <w:rPr>
          <w:color w:val="000000" w:themeColor="text1"/>
          <w:rtl/>
          <w:lang w:bidi="ar-SA"/>
        </w:rPr>
        <w:t xml:space="preserve"> ولكن كيل مسمى إلى أجل مسمى»</w:t>
      </w:r>
      <w:r w:rsidR="002707C6">
        <w:rPr>
          <w:rFonts w:hint="cs"/>
          <w:color w:val="000000" w:themeColor="text1"/>
          <w:rtl/>
          <w:lang w:bidi="ar-SA"/>
        </w:rPr>
        <w:t>،</w:t>
      </w:r>
      <w:r w:rsidRPr="0017599D">
        <w:rPr>
          <w:color w:val="000000" w:themeColor="text1"/>
          <w:rtl/>
          <w:lang w:bidi="ar-SA"/>
        </w:rPr>
        <w:t xml:space="preserve"> ولأنه لا يؤمن انقطاعه، ولا تلف المسل</w:t>
      </w:r>
      <w:r w:rsidR="002707C6">
        <w:rPr>
          <w:rFonts w:hint="cs"/>
          <w:color w:val="000000" w:themeColor="text1"/>
          <w:rtl/>
          <w:lang w:bidi="ar-SA"/>
        </w:rPr>
        <w:t>َم</w:t>
      </w:r>
      <w:r w:rsidRPr="0017599D">
        <w:rPr>
          <w:color w:val="000000" w:themeColor="text1"/>
          <w:rtl/>
          <w:lang w:bidi="ar-SA"/>
        </w:rPr>
        <w:t xml:space="preserve"> في مثله، أشبه تقديره بنحو مكيال لا يعرف (وإن أسلم إلى </w:t>
      </w:r>
      <w:r w:rsidRPr="0017599D">
        <w:rPr>
          <w:color w:val="000000" w:themeColor="text1"/>
          <w:rtl/>
          <w:lang w:bidi="ar-SA"/>
        </w:rPr>
        <w:lastRenderedPageBreak/>
        <w:t>م</w:t>
      </w:r>
      <w:r w:rsidR="00F22DB7">
        <w:rPr>
          <w:rFonts w:hint="cs"/>
          <w:color w:val="000000" w:themeColor="text1"/>
          <w:rtl/>
          <w:lang w:bidi="ar-SA"/>
        </w:rPr>
        <w:t>َحِلٍّ</w:t>
      </w:r>
      <w:r w:rsidRPr="0017599D">
        <w:rPr>
          <w:color w:val="000000" w:themeColor="text1"/>
          <w:rtl/>
          <w:lang w:bidi="ar-SA"/>
        </w:rPr>
        <w:t>) أي وقت (يوجد فيه) مسلم في</w:t>
      </w:r>
      <w:r w:rsidRPr="0017599D">
        <w:rPr>
          <w:rFonts w:hint="cs"/>
          <w:color w:val="000000" w:themeColor="text1"/>
          <w:rtl/>
          <w:lang w:bidi="ar-SA"/>
        </w:rPr>
        <w:t>ه</w:t>
      </w:r>
      <w:r w:rsidR="00AD1C98" w:rsidRPr="0017599D">
        <w:rPr>
          <w:rFonts w:hint="cs"/>
          <w:color w:val="000000" w:themeColor="text1"/>
          <w:rtl/>
          <w:lang w:bidi="ar-SA"/>
        </w:rPr>
        <w:t xml:space="preserve"> </w:t>
      </w:r>
      <w:r w:rsidR="00AD1C98" w:rsidRPr="0017599D">
        <w:rPr>
          <w:color w:val="000000" w:themeColor="text1"/>
          <w:rtl/>
          <w:lang w:bidi="ar-SA"/>
        </w:rPr>
        <w:t>(عام</w:t>
      </w:r>
      <w:r w:rsidR="00A34E9B">
        <w:rPr>
          <w:rFonts w:hint="cs"/>
          <w:color w:val="000000" w:themeColor="text1"/>
          <w:rtl/>
          <w:lang w:bidi="ar-SA"/>
        </w:rPr>
        <w:t>ًا</w:t>
      </w:r>
      <w:r w:rsidR="00AD1C98" w:rsidRPr="0017599D">
        <w:rPr>
          <w:color w:val="000000" w:themeColor="text1"/>
          <w:rtl/>
          <w:lang w:bidi="ar-SA"/>
        </w:rPr>
        <w:t>، فانقطع و</w:t>
      </w:r>
      <w:r w:rsidR="00A34E9B">
        <w:rPr>
          <w:rFonts w:hint="cs"/>
          <w:color w:val="000000" w:themeColor="text1"/>
          <w:rtl/>
          <w:lang w:bidi="ar-SA"/>
        </w:rPr>
        <w:t>تحقق</w:t>
      </w:r>
      <w:r w:rsidR="00AD1C98" w:rsidRPr="0017599D">
        <w:rPr>
          <w:color w:val="000000" w:themeColor="text1"/>
          <w:rtl/>
          <w:lang w:bidi="ar-SA"/>
        </w:rPr>
        <w:t xml:space="preserve"> بقاؤه</w:t>
      </w:r>
      <w:r w:rsidR="00A34E9B">
        <w:rPr>
          <w:rFonts w:hint="cs"/>
          <w:color w:val="000000" w:themeColor="text1"/>
          <w:rtl/>
          <w:lang w:bidi="ar-SA"/>
        </w:rPr>
        <w:t>،</w:t>
      </w:r>
      <w:r w:rsidR="00AD1C98" w:rsidRPr="0017599D">
        <w:rPr>
          <w:color w:val="000000" w:themeColor="text1"/>
          <w:rtl/>
          <w:lang w:bidi="ar-SA"/>
        </w:rPr>
        <w:t xml:space="preserve"> لزمه تحصيله) ولو شق كبقية الديون. </w:t>
      </w:r>
    </w:p>
    <w:p w14:paraId="58FE6E12" w14:textId="71896026" w:rsidR="00791078" w:rsidRDefault="00AD1C98" w:rsidP="003C71E3">
      <w:pPr>
        <w:ind w:firstLine="0"/>
        <w:rPr>
          <w:color w:val="000000" w:themeColor="text1"/>
          <w:lang w:bidi="ar-SA"/>
        </w:rPr>
      </w:pPr>
      <w:r w:rsidRPr="0017599D">
        <w:rPr>
          <w:color w:val="000000" w:themeColor="text1"/>
          <w:rtl/>
          <w:lang w:bidi="ar-SA"/>
        </w:rPr>
        <w:t>(وإن تعذر) مسلم فيه (أو) تعذر (بعضه) بأن لم يوجد (خير) مسل</w:t>
      </w:r>
      <w:r w:rsidR="009348AA">
        <w:rPr>
          <w:rFonts w:hint="cs"/>
          <w:color w:val="000000" w:themeColor="text1"/>
          <w:rtl/>
          <w:lang w:bidi="ar-SA"/>
        </w:rPr>
        <w:t>ِم</w:t>
      </w:r>
      <w:r w:rsidRPr="0017599D">
        <w:rPr>
          <w:color w:val="000000" w:themeColor="text1"/>
          <w:rtl/>
          <w:lang w:bidi="ar-SA"/>
        </w:rPr>
        <w:t xml:space="preserve"> (بين صبر) إلى وجوده، فيطالب به</w:t>
      </w:r>
      <w:r w:rsidR="009348AA">
        <w:rPr>
          <w:rFonts w:hint="cs"/>
          <w:color w:val="000000" w:themeColor="text1"/>
          <w:rtl/>
          <w:lang w:bidi="ar-SA"/>
        </w:rPr>
        <w:t xml:space="preserve"> </w:t>
      </w:r>
      <w:r w:rsidRPr="0017599D">
        <w:rPr>
          <w:color w:val="000000" w:themeColor="text1"/>
          <w:rtl/>
          <w:lang w:bidi="ar-SA"/>
        </w:rPr>
        <w:t>(أو فسخ فيما تعذر) منه كمن اشترى قن</w:t>
      </w:r>
      <w:r w:rsidR="009348AA">
        <w:rPr>
          <w:rFonts w:hint="cs"/>
          <w:color w:val="000000" w:themeColor="text1"/>
          <w:rtl/>
          <w:lang w:bidi="ar-SA"/>
        </w:rPr>
        <w:t>ًّا</w:t>
      </w:r>
      <w:r w:rsidRPr="0017599D">
        <w:rPr>
          <w:color w:val="000000" w:themeColor="text1"/>
          <w:rtl/>
          <w:lang w:bidi="ar-SA"/>
        </w:rPr>
        <w:t xml:space="preserve"> فأبق قبل قبضه (ويرجع) إن فسخ لتعذره كله (برأس ماله) إن و</w:t>
      </w:r>
      <w:r w:rsidR="00703C00">
        <w:rPr>
          <w:rFonts w:hint="cs"/>
          <w:color w:val="000000" w:themeColor="text1"/>
          <w:rtl/>
          <w:lang w:bidi="ar-SA"/>
        </w:rPr>
        <w:t>ُجِد</w:t>
      </w:r>
      <w:r w:rsidRPr="0017599D">
        <w:rPr>
          <w:color w:val="000000" w:themeColor="text1"/>
          <w:rtl/>
          <w:lang w:bidi="ar-SA"/>
        </w:rPr>
        <w:t xml:space="preserve"> (أو عوضه) إن ع</w:t>
      </w:r>
      <w:r w:rsidR="00703C00">
        <w:rPr>
          <w:rFonts w:hint="cs"/>
          <w:color w:val="000000" w:themeColor="text1"/>
          <w:rtl/>
          <w:lang w:bidi="ar-SA"/>
        </w:rPr>
        <w:t>ُدِم</w:t>
      </w:r>
      <w:r w:rsidRPr="0017599D">
        <w:rPr>
          <w:color w:val="000000" w:themeColor="text1"/>
          <w:rtl/>
          <w:lang w:bidi="ar-SA"/>
        </w:rPr>
        <w:t xml:space="preserve"> لتعذر رده</w:t>
      </w:r>
      <w:r w:rsidRPr="0017599D">
        <w:rPr>
          <w:rFonts w:hint="cs"/>
          <w:color w:val="000000" w:themeColor="text1"/>
          <w:rtl/>
          <w:lang w:bidi="ar-SA"/>
        </w:rPr>
        <w:t>"</w:t>
      </w:r>
      <w:r w:rsidR="00903AFA">
        <w:rPr>
          <w:rStyle w:val="FootnoteReference"/>
          <w:color w:val="000000" w:themeColor="text1"/>
          <w:rtl/>
          <w:lang w:bidi="ar-SA"/>
        </w:rPr>
        <w:footnoteReference w:id="57"/>
      </w:r>
      <w:r w:rsidR="00903AFA">
        <w:rPr>
          <w:rFonts w:hint="cs"/>
          <w:color w:val="000000" w:themeColor="text1"/>
          <w:rtl/>
          <w:lang w:bidi="ar-SA"/>
        </w:rPr>
        <w:t>.</w:t>
      </w:r>
    </w:p>
    <w:p w14:paraId="0FDEFB05" w14:textId="159B9B39" w:rsidR="00721FD5" w:rsidRDefault="00FD506C" w:rsidP="00721FD5">
      <w:pPr>
        <w:ind w:firstLine="0"/>
        <w:rPr>
          <w:color w:val="000000" w:themeColor="text1"/>
          <w:rtl/>
          <w:lang w:bidi="ar-SA"/>
        </w:rPr>
      </w:pPr>
      <w:r>
        <w:rPr>
          <w:rFonts w:hint="cs"/>
          <w:color w:val="000000" w:themeColor="text1"/>
          <w:rtl/>
          <w:lang w:bidi="ar-SA"/>
        </w:rPr>
        <w:t>قال موفق الدين بن قدامة</w:t>
      </w:r>
      <w:r w:rsidR="00C556D5">
        <w:rPr>
          <w:rFonts w:hint="cs"/>
          <w:color w:val="000000" w:themeColor="text1"/>
          <w:rtl/>
          <w:lang w:bidi="ar-SA"/>
        </w:rPr>
        <w:t>: "</w:t>
      </w:r>
      <w:r w:rsidR="008674EA" w:rsidRPr="008674EA">
        <w:rPr>
          <w:rFonts w:hint="eastAsia"/>
          <w:color w:val="000000" w:themeColor="text1"/>
          <w:rtl/>
          <w:lang w:bidi="ar-SA"/>
        </w:rPr>
        <w:t>ولا</w:t>
      </w:r>
      <w:r w:rsidR="008674EA" w:rsidRPr="008674EA">
        <w:rPr>
          <w:color w:val="000000" w:themeColor="text1"/>
          <w:rtl/>
          <w:lang w:bidi="ar-SA"/>
        </w:rPr>
        <w:t xml:space="preserve"> </w:t>
      </w:r>
      <w:r w:rsidR="008674EA" w:rsidRPr="008674EA">
        <w:rPr>
          <w:rFonts w:hint="eastAsia"/>
          <w:color w:val="000000" w:themeColor="text1"/>
          <w:rtl/>
          <w:lang w:bidi="ar-SA"/>
        </w:rPr>
        <w:t>يجوز</w:t>
      </w:r>
      <w:r w:rsidR="008674EA" w:rsidRPr="008674EA">
        <w:rPr>
          <w:color w:val="000000" w:themeColor="text1"/>
          <w:rtl/>
          <w:lang w:bidi="ar-SA"/>
        </w:rPr>
        <w:t xml:space="preserve"> </w:t>
      </w:r>
      <w:r w:rsidR="008674EA" w:rsidRPr="008674EA">
        <w:rPr>
          <w:rFonts w:hint="eastAsia"/>
          <w:color w:val="000000" w:themeColor="text1"/>
          <w:rtl/>
          <w:lang w:bidi="ar-SA"/>
        </w:rPr>
        <w:t>أن</w:t>
      </w:r>
      <w:r w:rsidR="008674EA" w:rsidRPr="008674EA">
        <w:rPr>
          <w:color w:val="000000" w:themeColor="text1"/>
          <w:rtl/>
          <w:lang w:bidi="ar-SA"/>
        </w:rPr>
        <w:t xml:space="preserve"> </w:t>
      </w:r>
      <w:r w:rsidR="008674EA" w:rsidRPr="008674EA">
        <w:rPr>
          <w:rFonts w:hint="eastAsia"/>
          <w:color w:val="000000" w:themeColor="text1"/>
          <w:rtl/>
          <w:lang w:bidi="ar-SA"/>
        </w:rPr>
        <w:t>يسلم</w:t>
      </w:r>
      <w:r w:rsidR="008674EA" w:rsidRPr="008674EA">
        <w:rPr>
          <w:color w:val="000000" w:themeColor="text1"/>
          <w:rtl/>
          <w:lang w:bidi="ar-SA"/>
        </w:rPr>
        <w:t xml:space="preserve"> </w:t>
      </w:r>
      <w:r w:rsidR="008674EA" w:rsidRPr="008674EA">
        <w:rPr>
          <w:rFonts w:hint="eastAsia"/>
          <w:color w:val="000000" w:themeColor="text1"/>
          <w:rtl/>
          <w:lang w:bidi="ar-SA"/>
        </w:rPr>
        <w:t>في</w:t>
      </w:r>
      <w:r w:rsidR="008674EA" w:rsidRPr="008674EA">
        <w:rPr>
          <w:color w:val="000000" w:themeColor="text1"/>
          <w:rtl/>
          <w:lang w:bidi="ar-SA"/>
        </w:rPr>
        <w:t xml:space="preserve"> </w:t>
      </w:r>
      <w:r w:rsidR="008674EA" w:rsidRPr="008674EA">
        <w:rPr>
          <w:rFonts w:hint="eastAsia"/>
          <w:color w:val="000000" w:themeColor="text1"/>
          <w:rtl/>
          <w:lang w:bidi="ar-SA"/>
        </w:rPr>
        <w:t>ثمرة</w:t>
      </w:r>
      <w:r w:rsidR="008674EA" w:rsidRPr="008674EA">
        <w:rPr>
          <w:color w:val="000000" w:themeColor="text1"/>
          <w:rtl/>
          <w:lang w:bidi="ar-SA"/>
        </w:rPr>
        <w:t xml:space="preserve"> </w:t>
      </w:r>
      <w:r w:rsidR="008674EA" w:rsidRPr="008674EA">
        <w:rPr>
          <w:rFonts w:hint="eastAsia"/>
          <w:color w:val="000000" w:themeColor="text1"/>
          <w:rtl/>
          <w:lang w:bidi="ar-SA"/>
        </w:rPr>
        <w:t>بستان</w:t>
      </w:r>
      <w:r w:rsidR="008674EA" w:rsidRPr="008674EA">
        <w:rPr>
          <w:color w:val="000000" w:themeColor="text1"/>
          <w:rtl/>
          <w:lang w:bidi="ar-SA"/>
        </w:rPr>
        <w:t xml:space="preserve"> </w:t>
      </w:r>
      <w:r w:rsidR="008674EA" w:rsidRPr="008674EA">
        <w:rPr>
          <w:rFonts w:hint="eastAsia"/>
          <w:color w:val="000000" w:themeColor="text1"/>
          <w:rtl/>
          <w:lang w:bidi="ar-SA"/>
        </w:rPr>
        <w:t>بعينه،</w:t>
      </w:r>
      <w:r w:rsidR="008674EA" w:rsidRPr="008674EA">
        <w:rPr>
          <w:color w:val="000000" w:themeColor="text1"/>
          <w:rtl/>
          <w:lang w:bidi="ar-SA"/>
        </w:rPr>
        <w:t xml:space="preserve"> </w:t>
      </w:r>
      <w:r w:rsidR="008674EA" w:rsidRPr="008674EA">
        <w:rPr>
          <w:rFonts w:hint="eastAsia"/>
          <w:color w:val="000000" w:themeColor="text1"/>
          <w:rtl/>
          <w:lang w:bidi="ar-SA"/>
        </w:rPr>
        <w:t>ولا</w:t>
      </w:r>
      <w:r w:rsidR="008674EA" w:rsidRPr="008674EA">
        <w:rPr>
          <w:color w:val="000000" w:themeColor="text1"/>
          <w:rtl/>
          <w:lang w:bidi="ar-SA"/>
        </w:rPr>
        <w:t xml:space="preserve"> </w:t>
      </w:r>
      <w:r w:rsidR="008674EA" w:rsidRPr="008674EA">
        <w:rPr>
          <w:rFonts w:hint="eastAsia"/>
          <w:color w:val="000000" w:themeColor="text1"/>
          <w:rtl/>
          <w:lang w:bidi="ar-SA"/>
        </w:rPr>
        <w:t>قرية</w:t>
      </w:r>
      <w:r w:rsidR="008674EA" w:rsidRPr="008674EA">
        <w:rPr>
          <w:color w:val="000000" w:themeColor="text1"/>
          <w:rtl/>
          <w:lang w:bidi="ar-SA"/>
        </w:rPr>
        <w:t xml:space="preserve"> </w:t>
      </w:r>
      <w:r w:rsidR="008674EA" w:rsidRPr="008674EA">
        <w:rPr>
          <w:rFonts w:hint="eastAsia"/>
          <w:color w:val="000000" w:themeColor="text1"/>
          <w:rtl/>
          <w:lang w:bidi="ar-SA"/>
        </w:rPr>
        <w:t>صغيرة؛</w:t>
      </w:r>
      <w:r w:rsidR="008674EA" w:rsidRPr="008674EA">
        <w:rPr>
          <w:color w:val="000000" w:themeColor="text1"/>
          <w:rtl/>
          <w:lang w:bidi="ar-SA"/>
        </w:rPr>
        <w:t xml:space="preserve"> </w:t>
      </w:r>
      <w:r w:rsidR="008674EA" w:rsidRPr="008674EA">
        <w:rPr>
          <w:rFonts w:hint="eastAsia"/>
          <w:color w:val="000000" w:themeColor="text1"/>
          <w:rtl/>
          <w:lang w:bidi="ar-SA"/>
        </w:rPr>
        <w:t>لكونه</w:t>
      </w:r>
      <w:r w:rsidR="008674EA" w:rsidRPr="008674EA">
        <w:rPr>
          <w:color w:val="000000" w:themeColor="text1"/>
          <w:rtl/>
          <w:lang w:bidi="ar-SA"/>
        </w:rPr>
        <w:t xml:space="preserve"> </w:t>
      </w:r>
      <w:r w:rsidR="008674EA" w:rsidRPr="008674EA">
        <w:rPr>
          <w:rFonts w:hint="eastAsia"/>
          <w:color w:val="000000" w:themeColor="text1"/>
          <w:rtl/>
          <w:lang w:bidi="ar-SA"/>
        </w:rPr>
        <w:t>لا</w:t>
      </w:r>
      <w:r w:rsidR="008674EA" w:rsidRPr="008674EA">
        <w:rPr>
          <w:color w:val="000000" w:themeColor="text1"/>
          <w:rtl/>
          <w:lang w:bidi="ar-SA"/>
        </w:rPr>
        <w:t xml:space="preserve"> </w:t>
      </w:r>
      <w:r w:rsidR="008674EA" w:rsidRPr="008674EA">
        <w:rPr>
          <w:rFonts w:hint="eastAsia"/>
          <w:color w:val="000000" w:themeColor="text1"/>
          <w:rtl/>
          <w:lang w:bidi="ar-SA"/>
        </w:rPr>
        <w:t>يؤمن</w:t>
      </w:r>
      <w:r w:rsidR="008674EA" w:rsidRPr="008674EA">
        <w:rPr>
          <w:color w:val="000000" w:themeColor="text1"/>
          <w:rtl/>
          <w:lang w:bidi="ar-SA"/>
        </w:rPr>
        <w:t xml:space="preserve"> </w:t>
      </w:r>
      <w:r w:rsidR="008674EA" w:rsidRPr="008674EA">
        <w:rPr>
          <w:rFonts w:hint="eastAsia"/>
          <w:color w:val="000000" w:themeColor="text1"/>
          <w:rtl/>
          <w:lang w:bidi="ar-SA"/>
        </w:rPr>
        <w:t>تلفه</w:t>
      </w:r>
      <w:r w:rsidR="008674EA" w:rsidRPr="008674EA">
        <w:rPr>
          <w:color w:val="000000" w:themeColor="text1"/>
          <w:rtl/>
          <w:lang w:bidi="ar-SA"/>
        </w:rPr>
        <w:t xml:space="preserve"> </w:t>
      </w:r>
      <w:r w:rsidR="008674EA" w:rsidRPr="008674EA">
        <w:rPr>
          <w:rFonts w:hint="eastAsia"/>
          <w:color w:val="000000" w:themeColor="text1"/>
          <w:rtl/>
          <w:lang w:bidi="ar-SA"/>
        </w:rPr>
        <w:t>وانقطاعه</w:t>
      </w:r>
      <w:r w:rsidR="008674EA" w:rsidRPr="008674EA">
        <w:rPr>
          <w:color w:val="000000" w:themeColor="text1"/>
          <w:rtl/>
          <w:lang w:bidi="ar-SA"/>
        </w:rPr>
        <w:t xml:space="preserve">. </w:t>
      </w:r>
      <w:r w:rsidR="008674EA" w:rsidRPr="008674EA">
        <w:rPr>
          <w:rFonts w:hint="eastAsia"/>
          <w:color w:val="000000" w:themeColor="text1"/>
          <w:rtl/>
          <w:lang w:bidi="ar-SA"/>
        </w:rPr>
        <w:t>قال</w:t>
      </w:r>
      <w:r w:rsidR="008674EA" w:rsidRPr="008674EA">
        <w:rPr>
          <w:color w:val="000000" w:themeColor="text1"/>
          <w:rtl/>
          <w:lang w:bidi="ar-SA"/>
        </w:rPr>
        <w:t xml:space="preserve"> </w:t>
      </w:r>
      <w:r w:rsidR="008674EA" w:rsidRPr="008674EA">
        <w:rPr>
          <w:rFonts w:hint="eastAsia"/>
          <w:color w:val="000000" w:themeColor="text1"/>
          <w:rtl/>
          <w:lang w:bidi="ar-SA"/>
        </w:rPr>
        <w:t>ابن</w:t>
      </w:r>
      <w:r w:rsidR="008674EA" w:rsidRPr="008674EA">
        <w:rPr>
          <w:color w:val="000000" w:themeColor="text1"/>
          <w:rtl/>
          <w:lang w:bidi="ar-SA"/>
        </w:rPr>
        <w:t xml:space="preserve"> </w:t>
      </w:r>
      <w:r w:rsidR="008674EA" w:rsidRPr="008674EA">
        <w:rPr>
          <w:rFonts w:hint="eastAsia"/>
          <w:color w:val="000000" w:themeColor="text1"/>
          <w:rtl/>
          <w:lang w:bidi="ar-SA"/>
        </w:rPr>
        <w:t>المنذر</w:t>
      </w:r>
      <w:r w:rsidR="008674EA" w:rsidRPr="008674EA">
        <w:rPr>
          <w:color w:val="000000" w:themeColor="text1"/>
          <w:rtl/>
          <w:lang w:bidi="ar-SA"/>
        </w:rPr>
        <w:t xml:space="preserve">: </w:t>
      </w:r>
      <w:r w:rsidR="008674EA" w:rsidRPr="008674EA">
        <w:rPr>
          <w:rFonts w:hint="eastAsia"/>
          <w:color w:val="000000" w:themeColor="text1"/>
          <w:rtl/>
          <w:lang w:bidi="ar-SA"/>
        </w:rPr>
        <w:t>إبطال</w:t>
      </w:r>
      <w:r w:rsidR="008674EA" w:rsidRPr="008674EA">
        <w:rPr>
          <w:color w:val="000000" w:themeColor="text1"/>
          <w:rtl/>
          <w:lang w:bidi="ar-SA"/>
        </w:rPr>
        <w:t xml:space="preserve"> </w:t>
      </w:r>
      <w:r w:rsidR="008674EA" w:rsidRPr="008674EA">
        <w:rPr>
          <w:rFonts w:hint="eastAsia"/>
          <w:color w:val="000000" w:themeColor="text1"/>
          <w:rtl/>
          <w:lang w:bidi="ar-SA"/>
        </w:rPr>
        <w:t>السلم</w:t>
      </w:r>
      <w:r w:rsidR="008674EA" w:rsidRPr="008674EA">
        <w:rPr>
          <w:color w:val="000000" w:themeColor="text1"/>
          <w:rtl/>
          <w:lang w:bidi="ar-SA"/>
        </w:rPr>
        <w:t xml:space="preserve"> </w:t>
      </w:r>
      <w:r w:rsidR="008674EA" w:rsidRPr="008674EA">
        <w:rPr>
          <w:rFonts w:hint="eastAsia"/>
          <w:color w:val="000000" w:themeColor="text1"/>
          <w:rtl/>
          <w:lang w:bidi="ar-SA"/>
        </w:rPr>
        <w:t>إذا</w:t>
      </w:r>
      <w:r w:rsidR="008674EA" w:rsidRPr="008674EA">
        <w:rPr>
          <w:color w:val="000000" w:themeColor="text1"/>
          <w:rtl/>
          <w:lang w:bidi="ar-SA"/>
        </w:rPr>
        <w:t xml:space="preserve"> </w:t>
      </w:r>
      <w:r w:rsidR="008674EA" w:rsidRPr="008674EA">
        <w:rPr>
          <w:rFonts w:hint="eastAsia"/>
          <w:color w:val="000000" w:themeColor="text1"/>
          <w:rtl/>
          <w:lang w:bidi="ar-SA"/>
        </w:rPr>
        <w:t>أسلم</w:t>
      </w:r>
      <w:r w:rsidR="008674EA" w:rsidRPr="008674EA">
        <w:rPr>
          <w:color w:val="000000" w:themeColor="text1"/>
          <w:rtl/>
          <w:lang w:bidi="ar-SA"/>
        </w:rPr>
        <w:t xml:space="preserve"> </w:t>
      </w:r>
      <w:r w:rsidR="008674EA" w:rsidRPr="008674EA">
        <w:rPr>
          <w:rFonts w:hint="eastAsia"/>
          <w:color w:val="000000" w:themeColor="text1"/>
          <w:rtl/>
          <w:lang w:bidi="ar-SA"/>
        </w:rPr>
        <w:t>في</w:t>
      </w:r>
      <w:r w:rsidR="008674EA" w:rsidRPr="008674EA">
        <w:rPr>
          <w:color w:val="000000" w:themeColor="text1"/>
          <w:rtl/>
          <w:lang w:bidi="ar-SA"/>
        </w:rPr>
        <w:t xml:space="preserve"> </w:t>
      </w:r>
      <w:r w:rsidR="008674EA" w:rsidRPr="008674EA">
        <w:rPr>
          <w:rFonts w:hint="eastAsia"/>
          <w:color w:val="000000" w:themeColor="text1"/>
          <w:rtl/>
          <w:lang w:bidi="ar-SA"/>
        </w:rPr>
        <w:t>ثمرة</w:t>
      </w:r>
      <w:r w:rsidR="008674EA" w:rsidRPr="008674EA">
        <w:rPr>
          <w:color w:val="000000" w:themeColor="text1"/>
          <w:rtl/>
          <w:lang w:bidi="ar-SA"/>
        </w:rPr>
        <w:t xml:space="preserve"> </w:t>
      </w:r>
      <w:r w:rsidR="008674EA" w:rsidRPr="008674EA">
        <w:rPr>
          <w:rFonts w:hint="eastAsia"/>
          <w:color w:val="000000" w:themeColor="text1"/>
          <w:rtl/>
          <w:lang w:bidi="ar-SA"/>
        </w:rPr>
        <w:t>بستان</w:t>
      </w:r>
      <w:r w:rsidR="008674EA" w:rsidRPr="008674EA">
        <w:rPr>
          <w:color w:val="000000" w:themeColor="text1"/>
          <w:rtl/>
          <w:lang w:bidi="ar-SA"/>
        </w:rPr>
        <w:t xml:space="preserve"> </w:t>
      </w:r>
      <w:r w:rsidR="008674EA" w:rsidRPr="008674EA">
        <w:rPr>
          <w:rFonts w:hint="eastAsia"/>
          <w:color w:val="000000" w:themeColor="text1"/>
          <w:rtl/>
          <w:lang w:bidi="ar-SA"/>
        </w:rPr>
        <w:t>بعينه</w:t>
      </w:r>
      <w:r w:rsidR="008674EA" w:rsidRPr="008674EA">
        <w:rPr>
          <w:color w:val="000000" w:themeColor="text1"/>
          <w:rtl/>
          <w:lang w:bidi="ar-SA"/>
        </w:rPr>
        <w:t xml:space="preserve"> </w:t>
      </w:r>
      <w:r w:rsidR="008674EA" w:rsidRPr="008674EA">
        <w:rPr>
          <w:rFonts w:hint="eastAsia"/>
          <w:color w:val="000000" w:themeColor="text1"/>
          <w:rtl/>
          <w:lang w:bidi="ar-SA"/>
        </w:rPr>
        <w:t>كالإجماع</w:t>
      </w:r>
      <w:r w:rsidR="008674EA" w:rsidRPr="008674EA">
        <w:rPr>
          <w:color w:val="000000" w:themeColor="text1"/>
          <w:rtl/>
          <w:lang w:bidi="ar-SA"/>
        </w:rPr>
        <w:t xml:space="preserve"> </w:t>
      </w:r>
      <w:r w:rsidR="008674EA" w:rsidRPr="008674EA">
        <w:rPr>
          <w:rFonts w:hint="eastAsia"/>
          <w:color w:val="000000" w:themeColor="text1"/>
          <w:rtl/>
          <w:lang w:bidi="ar-SA"/>
        </w:rPr>
        <w:t>من</w:t>
      </w:r>
      <w:r w:rsidR="008674EA" w:rsidRPr="008674EA">
        <w:rPr>
          <w:color w:val="000000" w:themeColor="text1"/>
          <w:rtl/>
          <w:lang w:bidi="ar-SA"/>
        </w:rPr>
        <w:t xml:space="preserve"> </w:t>
      </w:r>
      <w:r w:rsidR="008674EA" w:rsidRPr="008674EA">
        <w:rPr>
          <w:rFonts w:hint="eastAsia"/>
          <w:color w:val="000000" w:themeColor="text1"/>
          <w:rtl/>
          <w:lang w:bidi="ar-SA"/>
        </w:rPr>
        <w:t>أهل</w:t>
      </w:r>
      <w:r w:rsidR="008674EA" w:rsidRPr="008674EA">
        <w:rPr>
          <w:color w:val="000000" w:themeColor="text1"/>
          <w:rtl/>
          <w:lang w:bidi="ar-SA"/>
        </w:rPr>
        <w:t xml:space="preserve"> </w:t>
      </w:r>
      <w:r w:rsidR="008674EA" w:rsidRPr="008674EA">
        <w:rPr>
          <w:rFonts w:hint="eastAsia"/>
          <w:color w:val="000000" w:themeColor="text1"/>
          <w:rtl/>
          <w:lang w:bidi="ar-SA"/>
        </w:rPr>
        <w:t>العلم،</w:t>
      </w:r>
      <w:r w:rsidR="008674EA" w:rsidRPr="008674EA">
        <w:rPr>
          <w:color w:val="000000" w:themeColor="text1"/>
          <w:rtl/>
          <w:lang w:bidi="ar-SA"/>
        </w:rPr>
        <w:t xml:space="preserve"> </w:t>
      </w:r>
      <w:r w:rsidR="008674EA" w:rsidRPr="008674EA">
        <w:rPr>
          <w:rFonts w:hint="eastAsia"/>
          <w:color w:val="000000" w:themeColor="text1"/>
          <w:rtl/>
          <w:lang w:bidi="ar-SA"/>
        </w:rPr>
        <w:t>وممن</w:t>
      </w:r>
      <w:r w:rsidR="008674EA" w:rsidRPr="008674EA">
        <w:rPr>
          <w:color w:val="000000" w:themeColor="text1"/>
          <w:rtl/>
          <w:lang w:bidi="ar-SA"/>
        </w:rPr>
        <w:t xml:space="preserve"> </w:t>
      </w:r>
      <w:r w:rsidR="008674EA" w:rsidRPr="008674EA">
        <w:rPr>
          <w:rFonts w:hint="eastAsia"/>
          <w:color w:val="000000" w:themeColor="text1"/>
          <w:rtl/>
          <w:lang w:bidi="ar-SA"/>
        </w:rPr>
        <w:t>حفظنا</w:t>
      </w:r>
      <w:r w:rsidR="008674EA" w:rsidRPr="008674EA">
        <w:rPr>
          <w:color w:val="000000" w:themeColor="text1"/>
          <w:rtl/>
          <w:lang w:bidi="ar-SA"/>
        </w:rPr>
        <w:t xml:space="preserve"> </w:t>
      </w:r>
      <w:r w:rsidR="008674EA" w:rsidRPr="008674EA">
        <w:rPr>
          <w:rFonts w:hint="eastAsia"/>
          <w:color w:val="000000" w:themeColor="text1"/>
          <w:rtl/>
          <w:lang w:bidi="ar-SA"/>
        </w:rPr>
        <w:t>عنه</w:t>
      </w:r>
      <w:r w:rsidR="008674EA" w:rsidRPr="008674EA">
        <w:rPr>
          <w:color w:val="000000" w:themeColor="text1"/>
          <w:rtl/>
          <w:lang w:bidi="ar-SA"/>
        </w:rPr>
        <w:t xml:space="preserve"> </w:t>
      </w:r>
      <w:r w:rsidR="008674EA" w:rsidRPr="008674EA">
        <w:rPr>
          <w:rFonts w:hint="eastAsia"/>
          <w:color w:val="000000" w:themeColor="text1"/>
          <w:rtl/>
          <w:lang w:bidi="ar-SA"/>
        </w:rPr>
        <w:t>ذلك؛</w:t>
      </w:r>
      <w:r w:rsidR="008674EA" w:rsidRPr="008674EA">
        <w:rPr>
          <w:color w:val="000000" w:themeColor="text1"/>
          <w:rtl/>
          <w:lang w:bidi="ar-SA"/>
        </w:rPr>
        <w:t xml:space="preserve"> </w:t>
      </w:r>
      <w:r w:rsidR="008674EA" w:rsidRPr="008674EA">
        <w:rPr>
          <w:rFonts w:hint="eastAsia"/>
          <w:color w:val="000000" w:themeColor="text1"/>
          <w:rtl/>
          <w:lang w:bidi="ar-SA"/>
        </w:rPr>
        <w:t>الثوري،</w:t>
      </w:r>
      <w:r w:rsidR="008674EA" w:rsidRPr="008674EA">
        <w:rPr>
          <w:color w:val="000000" w:themeColor="text1"/>
          <w:rtl/>
          <w:lang w:bidi="ar-SA"/>
        </w:rPr>
        <w:t xml:space="preserve"> </w:t>
      </w:r>
      <w:r w:rsidR="008674EA" w:rsidRPr="008674EA">
        <w:rPr>
          <w:rFonts w:hint="eastAsia"/>
          <w:color w:val="000000" w:themeColor="text1"/>
          <w:rtl/>
          <w:lang w:bidi="ar-SA"/>
        </w:rPr>
        <w:t>ومالك،</w:t>
      </w:r>
      <w:r w:rsidR="008674EA" w:rsidRPr="008674EA">
        <w:rPr>
          <w:color w:val="000000" w:themeColor="text1"/>
          <w:rtl/>
          <w:lang w:bidi="ar-SA"/>
        </w:rPr>
        <w:t xml:space="preserve"> </w:t>
      </w:r>
      <w:r w:rsidR="008674EA" w:rsidRPr="008674EA">
        <w:rPr>
          <w:rFonts w:hint="eastAsia"/>
          <w:color w:val="000000" w:themeColor="text1"/>
          <w:rtl/>
          <w:lang w:bidi="ar-SA"/>
        </w:rPr>
        <w:t>والأوزاعي،</w:t>
      </w:r>
      <w:r w:rsidR="008674EA" w:rsidRPr="008674EA">
        <w:rPr>
          <w:color w:val="000000" w:themeColor="text1"/>
          <w:rtl/>
          <w:lang w:bidi="ar-SA"/>
        </w:rPr>
        <w:t xml:space="preserve"> </w:t>
      </w:r>
      <w:r w:rsidR="008674EA" w:rsidRPr="008674EA">
        <w:rPr>
          <w:rFonts w:hint="eastAsia"/>
          <w:color w:val="000000" w:themeColor="text1"/>
          <w:rtl/>
          <w:lang w:bidi="ar-SA"/>
        </w:rPr>
        <w:t>والشافعي،</w:t>
      </w:r>
      <w:r w:rsidR="008674EA" w:rsidRPr="008674EA">
        <w:rPr>
          <w:color w:val="000000" w:themeColor="text1"/>
          <w:rtl/>
          <w:lang w:bidi="ar-SA"/>
        </w:rPr>
        <w:t xml:space="preserve"> </w:t>
      </w:r>
      <w:r w:rsidR="008674EA" w:rsidRPr="008674EA">
        <w:rPr>
          <w:rFonts w:hint="eastAsia"/>
          <w:color w:val="000000" w:themeColor="text1"/>
          <w:rtl/>
          <w:lang w:bidi="ar-SA"/>
        </w:rPr>
        <w:t>وأصحاب</w:t>
      </w:r>
      <w:r w:rsidR="008674EA" w:rsidRPr="008674EA">
        <w:rPr>
          <w:color w:val="000000" w:themeColor="text1"/>
          <w:rtl/>
          <w:lang w:bidi="ar-SA"/>
        </w:rPr>
        <w:t xml:space="preserve"> </w:t>
      </w:r>
      <w:r w:rsidR="008674EA" w:rsidRPr="008674EA">
        <w:rPr>
          <w:rFonts w:hint="eastAsia"/>
          <w:color w:val="000000" w:themeColor="text1"/>
          <w:rtl/>
          <w:lang w:bidi="ar-SA"/>
        </w:rPr>
        <w:t>الرأى،</w:t>
      </w:r>
      <w:r w:rsidR="008674EA" w:rsidRPr="008674EA">
        <w:rPr>
          <w:color w:val="000000" w:themeColor="text1"/>
          <w:rtl/>
          <w:lang w:bidi="ar-SA"/>
        </w:rPr>
        <w:t xml:space="preserve"> </w:t>
      </w:r>
      <w:r w:rsidR="008674EA" w:rsidRPr="008674EA">
        <w:rPr>
          <w:rFonts w:hint="eastAsia"/>
          <w:color w:val="000000" w:themeColor="text1"/>
          <w:rtl/>
          <w:lang w:bidi="ar-SA"/>
        </w:rPr>
        <w:t>وإسحاق</w:t>
      </w:r>
      <w:r w:rsidR="00721FD5">
        <w:rPr>
          <w:rFonts w:hint="cs"/>
          <w:color w:val="000000" w:themeColor="text1"/>
          <w:rtl/>
          <w:lang w:bidi="ar-SA"/>
        </w:rPr>
        <w:t>"</w:t>
      </w:r>
      <w:r w:rsidR="00721FD5">
        <w:rPr>
          <w:rStyle w:val="FootnoteReference"/>
          <w:color w:val="000000" w:themeColor="text1"/>
          <w:rtl/>
          <w:lang w:bidi="ar-SA"/>
        </w:rPr>
        <w:footnoteReference w:id="58"/>
      </w:r>
      <w:r w:rsidR="00DD536D">
        <w:rPr>
          <w:rFonts w:hint="cs"/>
          <w:color w:val="000000" w:themeColor="text1"/>
          <w:rtl/>
          <w:lang w:bidi="ar-SA"/>
        </w:rPr>
        <w:t>.</w:t>
      </w:r>
    </w:p>
    <w:p w14:paraId="187E0006" w14:textId="363F46D9" w:rsidR="00DD536D" w:rsidRDefault="00DD536D" w:rsidP="005055C6">
      <w:pPr>
        <w:ind w:firstLine="0"/>
        <w:rPr>
          <w:color w:val="000000" w:themeColor="text1"/>
          <w:rtl/>
          <w:lang w:bidi="ar-SA"/>
        </w:rPr>
      </w:pPr>
      <w:r>
        <w:rPr>
          <w:rFonts w:hint="cs"/>
          <w:color w:val="000000" w:themeColor="text1"/>
          <w:rtl/>
          <w:lang w:bidi="ar-SA"/>
        </w:rPr>
        <w:lastRenderedPageBreak/>
        <w:t>قال الشيخ مح</w:t>
      </w:r>
      <w:r w:rsidR="004D4285">
        <w:rPr>
          <w:rFonts w:hint="cs"/>
          <w:color w:val="000000" w:themeColor="text1"/>
          <w:rtl/>
          <w:lang w:bidi="ar-SA"/>
        </w:rPr>
        <w:t>مد</w:t>
      </w:r>
      <w:r>
        <w:rPr>
          <w:rFonts w:hint="cs"/>
          <w:color w:val="000000" w:themeColor="text1"/>
          <w:rtl/>
          <w:lang w:bidi="ar-SA"/>
        </w:rPr>
        <w:t xml:space="preserve"> تقي العثماني: "</w:t>
      </w:r>
      <w:r w:rsidR="00B76B1B" w:rsidRPr="00B76B1B">
        <w:rPr>
          <w:rFonts w:hint="eastAsia"/>
          <w:color w:val="000000" w:themeColor="text1"/>
          <w:rtl/>
          <w:lang w:bidi="ar-SA"/>
        </w:rPr>
        <w:t>وعلى</w:t>
      </w:r>
      <w:r w:rsidR="00172963">
        <w:rPr>
          <w:rFonts w:hint="cs"/>
          <w:color w:val="000000" w:themeColor="text1"/>
          <w:rtl/>
          <w:lang w:bidi="ar-SA"/>
        </w:rPr>
        <w:t xml:space="preserve"> </w:t>
      </w:r>
      <w:r w:rsidR="00B76B1B" w:rsidRPr="00B76B1B">
        <w:rPr>
          <w:rFonts w:hint="eastAsia"/>
          <w:color w:val="000000" w:themeColor="text1"/>
          <w:rtl/>
          <w:lang w:bidi="ar-SA"/>
        </w:rPr>
        <w:t>هذا</w:t>
      </w:r>
      <w:r w:rsidR="00B76B1B" w:rsidRPr="00B76B1B">
        <w:rPr>
          <w:color w:val="000000" w:themeColor="text1"/>
          <w:rtl/>
          <w:lang w:bidi="ar-SA"/>
        </w:rPr>
        <w:t xml:space="preserve"> </w:t>
      </w:r>
      <w:r w:rsidR="00B76B1B" w:rsidRPr="00B76B1B">
        <w:rPr>
          <w:rFonts w:hint="eastAsia"/>
          <w:color w:val="000000" w:themeColor="text1"/>
          <w:rtl/>
          <w:lang w:bidi="ar-SA"/>
        </w:rPr>
        <w:t>لا</w:t>
      </w:r>
      <w:r w:rsidR="00B76B1B" w:rsidRPr="00B76B1B">
        <w:rPr>
          <w:color w:val="000000" w:themeColor="text1"/>
          <w:rtl/>
          <w:lang w:bidi="ar-SA"/>
        </w:rPr>
        <w:t xml:space="preserve"> </w:t>
      </w:r>
      <w:r w:rsidR="00B76B1B" w:rsidRPr="00B76B1B">
        <w:rPr>
          <w:rFonts w:hint="eastAsia"/>
          <w:color w:val="000000" w:themeColor="text1"/>
          <w:rtl/>
          <w:lang w:bidi="ar-SA"/>
        </w:rPr>
        <w:t>يجوز</w:t>
      </w:r>
      <w:r w:rsidR="00B76B1B" w:rsidRPr="00B76B1B">
        <w:rPr>
          <w:color w:val="000000" w:themeColor="text1"/>
          <w:rtl/>
          <w:lang w:bidi="ar-SA"/>
        </w:rPr>
        <w:t xml:space="preserve"> </w:t>
      </w:r>
      <w:r w:rsidR="00B76B1B" w:rsidRPr="00B76B1B">
        <w:rPr>
          <w:rFonts w:hint="eastAsia"/>
          <w:color w:val="000000" w:themeColor="text1"/>
          <w:rtl/>
          <w:lang w:bidi="ar-SA"/>
        </w:rPr>
        <w:t>السلم</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منتج</w:t>
      </w:r>
      <w:r w:rsidR="00B76B1B" w:rsidRPr="00B76B1B">
        <w:rPr>
          <w:color w:val="000000" w:themeColor="text1"/>
          <w:rtl/>
          <w:lang w:bidi="ar-SA"/>
        </w:rPr>
        <w:t xml:space="preserve"> </w:t>
      </w:r>
      <w:r w:rsidR="00B76B1B" w:rsidRPr="00B76B1B">
        <w:rPr>
          <w:rFonts w:hint="eastAsia"/>
          <w:color w:val="000000" w:themeColor="text1"/>
          <w:rtl/>
          <w:lang w:bidi="ar-SA"/>
        </w:rPr>
        <w:t>مصنع</w:t>
      </w:r>
      <w:r w:rsidR="00B76B1B" w:rsidRPr="00B76B1B">
        <w:rPr>
          <w:color w:val="000000" w:themeColor="text1"/>
          <w:rtl/>
          <w:lang w:bidi="ar-SA"/>
        </w:rPr>
        <w:t xml:space="preserve"> </w:t>
      </w:r>
      <w:r w:rsidR="00B76B1B" w:rsidRPr="00B76B1B">
        <w:rPr>
          <w:rFonts w:hint="eastAsia"/>
          <w:color w:val="000000" w:themeColor="text1"/>
          <w:rtl/>
          <w:lang w:bidi="ar-SA"/>
        </w:rPr>
        <w:t>معين،</w:t>
      </w:r>
      <w:r w:rsidR="00B76B1B" w:rsidRPr="00B76B1B">
        <w:rPr>
          <w:color w:val="000000" w:themeColor="text1"/>
          <w:rtl/>
          <w:lang w:bidi="ar-SA"/>
        </w:rPr>
        <w:t xml:space="preserve"> </w:t>
      </w:r>
      <w:r w:rsidR="00B76B1B" w:rsidRPr="00B76B1B">
        <w:rPr>
          <w:rFonts w:hint="eastAsia"/>
          <w:color w:val="000000" w:themeColor="text1"/>
          <w:rtl/>
          <w:lang w:bidi="ar-SA"/>
        </w:rPr>
        <w:t>أو</w:t>
      </w:r>
      <w:r w:rsidR="00B76B1B" w:rsidRPr="00B76B1B">
        <w:rPr>
          <w:color w:val="000000" w:themeColor="text1"/>
          <w:rtl/>
          <w:lang w:bidi="ar-SA"/>
        </w:rPr>
        <w:t xml:space="preserve"> </w:t>
      </w:r>
      <w:r w:rsidR="00B76B1B" w:rsidRPr="00B76B1B">
        <w:rPr>
          <w:rFonts w:hint="eastAsia"/>
          <w:color w:val="000000" w:themeColor="text1"/>
          <w:rtl/>
          <w:lang w:bidi="ar-SA"/>
        </w:rPr>
        <w:t>شركة</w:t>
      </w:r>
      <w:r w:rsidR="00B76B1B" w:rsidRPr="00B76B1B">
        <w:rPr>
          <w:color w:val="000000" w:themeColor="text1"/>
          <w:rtl/>
          <w:lang w:bidi="ar-SA"/>
        </w:rPr>
        <w:t xml:space="preserve"> </w:t>
      </w:r>
      <w:r w:rsidR="00B76B1B" w:rsidRPr="00B76B1B">
        <w:rPr>
          <w:rFonts w:hint="eastAsia"/>
          <w:color w:val="000000" w:themeColor="text1"/>
          <w:rtl/>
          <w:lang w:bidi="ar-SA"/>
        </w:rPr>
        <w:t>معينة</w:t>
      </w:r>
      <w:r w:rsidR="00B76B1B" w:rsidRPr="00B76B1B">
        <w:rPr>
          <w:color w:val="000000" w:themeColor="text1"/>
          <w:rtl/>
          <w:lang w:bidi="ar-SA"/>
        </w:rPr>
        <w:t xml:space="preserve"> </w:t>
      </w:r>
      <w:r w:rsidR="00B76B1B" w:rsidRPr="00B76B1B">
        <w:rPr>
          <w:rFonts w:hint="eastAsia"/>
          <w:color w:val="000000" w:themeColor="text1"/>
          <w:rtl/>
          <w:lang w:bidi="ar-SA"/>
        </w:rPr>
        <w:t>لا</w:t>
      </w:r>
      <w:r w:rsidR="00B76B1B" w:rsidRPr="00B76B1B">
        <w:rPr>
          <w:color w:val="000000" w:themeColor="text1"/>
          <w:rtl/>
          <w:lang w:bidi="ar-SA"/>
        </w:rPr>
        <w:t xml:space="preserve"> </w:t>
      </w:r>
      <w:r w:rsidR="00B76B1B" w:rsidRPr="00B76B1B">
        <w:rPr>
          <w:rFonts w:hint="eastAsia"/>
          <w:color w:val="000000" w:themeColor="text1"/>
          <w:rtl/>
          <w:lang w:bidi="ar-SA"/>
        </w:rPr>
        <w:t>يؤمن</w:t>
      </w:r>
      <w:r w:rsidR="00B76B1B" w:rsidRPr="00B76B1B">
        <w:rPr>
          <w:color w:val="000000" w:themeColor="text1"/>
          <w:rtl/>
          <w:lang w:bidi="ar-SA"/>
        </w:rPr>
        <w:t xml:space="preserve"> </w:t>
      </w:r>
      <w:r w:rsidR="00B76B1B" w:rsidRPr="00B76B1B">
        <w:rPr>
          <w:rFonts w:hint="eastAsia"/>
          <w:color w:val="000000" w:themeColor="text1"/>
          <w:rtl/>
          <w:lang w:bidi="ar-SA"/>
        </w:rPr>
        <w:t>انقطاعه</w:t>
      </w:r>
      <w:r w:rsidR="00B76B1B" w:rsidRPr="00B76B1B">
        <w:rPr>
          <w:color w:val="000000" w:themeColor="text1"/>
          <w:rtl/>
          <w:lang w:bidi="ar-SA"/>
        </w:rPr>
        <w:t xml:space="preserve">. </w:t>
      </w:r>
      <w:r w:rsidR="00B76B1B" w:rsidRPr="00B76B1B">
        <w:rPr>
          <w:rFonts w:hint="eastAsia"/>
          <w:color w:val="000000" w:themeColor="text1"/>
          <w:rtl/>
          <w:lang w:bidi="ar-SA"/>
        </w:rPr>
        <w:t>أما</w:t>
      </w:r>
      <w:r w:rsidR="00B76B1B" w:rsidRPr="00B76B1B">
        <w:rPr>
          <w:color w:val="000000" w:themeColor="text1"/>
          <w:rtl/>
          <w:lang w:bidi="ar-SA"/>
        </w:rPr>
        <w:t xml:space="preserve"> </w:t>
      </w:r>
      <w:r w:rsidR="00B76B1B" w:rsidRPr="00B76B1B">
        <w:rPr>
          <w:rFonts w:hint="eastAsia"/>
          <w:color w:val="000000" w:themeColor="text1"/>
          <w:rtl/>
          <w:lang w:bidi="ar-SA"/>
        </w:rPr>
        <w:t>إذا</w:t>
      </w:r>
      <w:r w:rsidR="00B76B1B" w:rsidRPr="00B76B1B">
        <w:rPr>
          <w:color w:val="000000" w:themeColor="text1"/>
          <w:rtl/>
          <w:lang w:bidi="ar-SA"/>
        </w:rPr>
        <w:t xml:space="preserve"> </w:t>
      </w:r>
      <w:r w:rsidR="00B76B1B" w:rsidRPr="00B76B1B">
        <w:rPr>
          <w:rFonts w:hint="eastAsia"/>
          <w:color w:val="000000" w:themeColor="text1"/>
          <w:rtl/>
          <w:lang w:bidi="ar-SA"/>
        </w:rPr>
        <w:t>كانت</w:t>
      </w:r>
      <w:r w:rsidR="00B76B1B" w:rsidRPr="00B76B1B">
        <w:rPr>
          <w:color w:val="000000" w:themeColor="text1"/>
          <w:rtl/>
          <w:lang w:bidi="ar-SA"/>
        </w:rPr>
        <w:t xml:space="preserve"> </w:t>
      </w:r>
      <w:r w:rsidR="00B76B1B" w:rsidRPr="00B76B1B">
        <w:rPr>
          <w:rFonts w:hint="eastAsia"/>
          <w:color w:val="000000" w:themeColor="text1"/>
          <w:rtl/>
          <w:lang w:bidi="ar-SA"/>
        </w:rPr>
        <w:t>الشركة</w:t>
      </w:r>
      <w:r w:rsidR="00B76B1B" w:rsidRPr="00B76B1B">
        <w:rPr>
          <w:color w:val="000000" w:themeColor="text1"/>
          <w:rtl/>
          <w:lang w:bidi="ar-SA"/>
        </w:rPr>
        <w:t xml:space="preserve"> </w:t>
      </w:r>
      <w:r w:rsidR="00B76B1B" w:rsidRPr="00B76B1B">
        <w:rPr>
          <w:rFonts w:hint="eastAsia"/>
          <w:color w:val="000000" w:themeColor="text1"/>
          <w:rtl/>
          <w:lang w:bidi="ar-SA"/>
        </w:rPr>
        <w:t>الصناعية</w:t>
      </w:r>
      <w:r w:rsidR="00B76B1B" w:rsidRPr="00B76B1B">
        <w:rPr>
          <w:color w:val="000000" w:themeColor="text1"/>
          <w:rtl/>
          <w:lang w:bidi="ar-SA"/>
        </w:rPr>
        <w:t xml:space="preserve"> </w:t>
      </w:r>
      <w:r w:rsidR="00B76B1B" w:rsidRPr="00B76B1B">
        <w:rPr>
          <w:rFonts w:hint="eastAsia"/>
          <w:color w:val="000000" w:themeColor="text1"/>
          <w:rtl/>
          <w:lang w:bidi="ar-SA"/>
        </w:rPr>
        <w:t>كبيرة،</w:t>
      </w:r>
      <w:r w:rsidR="00B76B1B" w:rsidRPr="00B76B1B">
        <w:rPr>
          <w:color w:val="000000" w:themeColor="text1"/>
          <w:rtl/>
          <w:lang w:bidi="ar-SA"/>
        </w:rPr>
        <w:t xml:space="preserve"> </w:t>
      </w:r>
      <w:r w:rsidR="00B76B1B" w:rsidRPr="00B76B1B">
        <w:rPr>
          <w:rFonts w:hint="eastAsia"/>
          <w:color w:val="000000" w:themeColor="text1"/>
          <w:rtl/>
          <w:lang w:bidi="ar-SA"/>
        </w:rPr>
        <w:t>وكان</w:t>
      </w:r>
      <w:r w:rsidR="00B76B1B" w:rsidRPr="00B76B1B">
        <w:rPr>
          <w:color w:val="000000" w:themeColor="text1"/>
          <w:rtl/>
          <w:lang w:bidi="ar-SA"/>
        </w:rPr>
        <w:t xml:space="preserve"> </w:t>
      </w:r>
      <w:r w:rsidR="00B76B1B" w:rsidRPr="00B76B1B">
        <w:rPr>
          <w:rFonts w:hint="eastAsia"/>
          <w:color w:val="000000" w:themeColor="text1"/>
          <w:rtl/>
          <w:lang w:bidi="ar-SA"/>
        </w:rPr>
        <w:t>الأجل</w:t>
      </w:r>
      <w:r w:rsidR="00B76B1B" w:rsidRPr="00B76B1B">
        <w:rPr>
          <w:color w:val="000000" w:themeColor="text1"/>
          <w:rtl/>
          <w:lang w:bidi="ar-SA"/>
        </w:rPr>
        <w:t xml:space="preserve"> </w:t>
      </w:r>
      <w:r w:rsidR="00B76B1B" w:rsidRPr="00B76B1B">
        <w:rPr>
          <w:rFonts w:hint="eastAsia"/>
          <w:color w:val="000000" w:themeColor="text1"/>
          <w:rtl/>
          <w:lang w:bidi="ar-SA"/>
        </w:rPr>
        <w:t>قصير</w:t>
      </w:r>
      <w:r w:rsidR="005A73F8">
        <w:rPr>
          <w:rFonts w:hint="cs"/>
          <w:color w:val="000000" w:themeColor="text1"/>
          <w:rtl/>
          <w:lang w:bidi="ar-SA"/>
        </w:rPr>
        <w:t>ًا</w:t>
      </w:r>
      <w:r w:rsidR="00B76B1B" w:rsidRPr="00B76B1B">
        <w:rPr>
          <w:color w:val="000000" w:themeColor="text1"/>
          <w:rtl/>
          <w:lang w:bidi="ar-SA"/>
        </w:rPr>
        <w:t xml:space="preserve"> </w:t>
      </w:r>
      <w:r w:rsidR="00B76B1B" w:rsidRPr="00B76B1B">
        <w:rPr>
          <w:rFonts w:hint="eastAsia"/>
          <w:color w:val="000000" w:themeColor="text1"/>
          <w:rtl/>
          <w:lang w:bidi="ar-SA"/>
        </w:rPr>
        <w:t>يؤمن</w:t>
      </w:r>
      <w:r w:rsidR="00B76B1B" w:rsidRPr="00B76B1B">
        <w:rPr>
          <w:color w:val="000000" w:themeColor="text1"/>
          <w:rtl/>
          <w:lang w:bidi="ar-SA"/>
        </w:rPr>
        <w:t xml:space="preserve"> </w:t>
      </w:r>
      <w:r w:rsidR="00B76B1B" w:rsidRPr="00B76B1B">
        <w:rPr>
          <w:rFonts w:hint="eastAsia"/>
          <w:color w:val="000000" w:themeColor="text1"/>
          <w:rtl/>
          <w:lang w:bidi="ar-SA"/>
        </w:rPr>
        <w:t>انقطاع</w:t>
      </w:r>
      <w:r w:rsidR="00B76B1B" w:rsidRPr="00B76B1B">
        <w:rPr>
          <w:color w:val="000000" w:themeColor="text1"/>
          <w:rtl/>
          <w:lang w:bidi="ar-SA"/>
        </w:rPr>
        <w:t xml:space="preserve"> </w:t>
      </w:r>
      <w:r w:rsidR="00B76B1B" w:rsidRPr="00B76B1B">
        <w:rPr>
          <w:rFonts w:hint="eastAsia"/>
          <w:color w:val="000000" w:themeColor="text1"/>
          <w:rtl/>
          <w:lang w:bidi="ar-SA"/>
        </w:rPr>
        <w:t>القدر</w:t>
      </w:r>
      <w:r w:rsidR="00B76B1B" w:rsidRPr="00B76B1B">
        <w:rPr>
          <w:color w:val="000000" w:themeColor="text1"/>
          <w:rtl/>
          <w:lang w:bidi="ar-SA"/>
        </w:rPr>
        <w:t xml:space="preserve"> </w:t>
      </w:r>
      <w:r w:rsidR="00B76B1B" w:rsidRPr="00B76B1B">
        <w:rPr>
          <w:rFonts w:hint="eastAsia"/>
          <w:color w:val="000000" w:themeColor="text1"/>
          <w:rtl/>
          <w:lang w:bidi="ar-SA"/>
        </w:rPr>
        <w:t>المسلم</w:t>
      </w:r>
      <w:r w:rsidR="00B76B1B" w:rsidRPr="00B76B1B">
        <w:rPr>
          <w:color w:val="000000" w:themeColor="text1"/>
          <w:rtl/>
          <w:lang w:bidi="ar-SA"/>
        </w:rPr>
        <w:t xml:space="preserve"> </w:t>
      </w:r>
      <w:r w:rsidR="00B76B1B" w:rsidRPr="00B76B1B">
        <w:rPr>
          <w:rFonts w:hint="eastAsia"/>
          <w:color w:val="000000" w:themeColor="text1"/>
          <w:rtl/>
          <w:lang w:bidi="ar-SA"/>
        </w:rPr>
        <w:t>فيه</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حدود</w:t>
      </w:r>
      <w:r w:rsidR="00B76B1B" w:rsidRPr="00B76B1B">
        <w:rPr>
          <w:color w:val="000000" w:themeColor="text1"/>
          <w:rtl/>
          <w:lang w:bidi="ar-SA"/>
        </w:rPr>
        <w:t xml:space="preserve"> </w:t>
      </w:r>
      <w:r w:rsidR="00B76B1B" w:rsidRPr="00B76B1B">
        <w:rPr>
          <w:rFonts w:hint="eastAsia"/>
          <w:color w:val="000000" w:themeColor="text1"/>
          <w:rtl/>
          <w:lang w:bidi="ar-SA"/>
        </w:rPr>
        <w:t>ذلك</w:t>
      </w:r>
      <w:r w:rsidR="00B76B1B" w:rsidRPr="00B76B1B">
        <w:rPr>
          <w:color w:val="000000" w:themeColor="text1"/>
          <w:rtl/>
          <w:lang w:bidi="ar-SA"/>
        </w:rPr>
        <w:t xml:space="preserve"> </w:t>
      </w:r>
      <w:r w:rsidR="00B76B1B" w:rsidRPr="00B76B1B">
        <w:rPr>
          <w:rFonts w:hint="eastAsia"/>
          <w:color w:val="000000" w:themeColor="text1"/>
          <w:rtl/>
          <w:lang w:bidi="ar-SA"/>
        </w:rPr>
        <w:t>الأجل،</w:t>
      </w:r>
      <w:r w:rsidR="00B76B1B" w:rsidRPr="00B76B1B">
        <w:rPr>
          <w:color w:val="000000" w:themeColor="text1"/>
          <w:rtl/>
          <w:lang w:bidi="ar-SA"/>
        </w:rPr>
        <w:t xml:space="preserve"> </w:t>
      </w:r>
      <w:r w:rsidR="00B76B1B" w:rsidRPr="00B76B1B">
        <w:rPr>
          <w:rFonts w:hint="eastAsia"/>
          <w:color w:val="000000" w:themeColor="text1"/>
          <w:rtl/>
          <w:lang w:bidi="ar-SA"/>
        </w:rPr>
        <w:t>فينبغي</w:t>
      </w:r>
      <w:r w:rsidR="00B76B1B" w:rsidRPr="00B76B1B">
        <w:rPr>
          <w:color w:val="000000" w:themeColor="text1"/>
          <w:rtl/>
          <w:lang w:bidi="ar-SA"/>
        </w:rPr>
        <w:t xml:space="preserve"> </w:t>
      </w:r>
      <w:r w:rsidR="00B76B1B" w:rsidRPr="00B76B1B">
        <w:rPr>
          <w:rFonts w:hint="eastAsia"/>
          <w:color w:val="000000" w:themeColor="text1"/>
          <w:rtl/>
          <w:lang w:bidi="ar-SA"/>
        </w:rPr>
        <w:t>الجواز</w:t>
      </w:r>
      <w:r w:rsidR="00B76B1B" w:rsidRPr="00B76B1B">
        <w:rPr>
          <w:color w:val="000000" w:themeColor="text1"/>
          <w:rtl/>
          <w:lang w:bidi="ar-SA"/>
        </w:rPr>
        <w:t xml:space="preserve">. </w:t>
      </w:r>
      <w:r w:rsidR="00B76B1B" w:rsidRPr="00B76B1B">
        <w:rPr>
          <w:rFonts w:hint="eastAsia"/>
          <w:color w:val="000000" w:themeColor="text1"/>
          <w:rtl/>
          <w:lang w:bidi="ar-SA"/>
        </w:rPr>
        <w:t>وذلك</w:t>
      </w:r>
      <w:r w:rsidR="00B76B1B" w:rsidRPr="00B76B1B">
        <w:rPr>
          <w:color w:val="000000" w:themeColor="text1"/>
          <w:rtl/>
          <w:lang w:bidi="ar-SA"/>
        </w:rPr>
        <w:t xml:space="preserve"> </w:t>
      </w:r>
      <w:r w:rsidR="00B76B1B" w:rsidRPr="00B76B1B">
        <w:rPr>
          <w:rFonts w:hint="eastAsia"/>
          <w:color w:val="000000" w:themeColor="text1"/>
          <w:rtl/>
          <w:lang w:bidi="ar-SA"/>
        </w:rPr>
        <w:t>لأن</w:t>
      </w:r>
      <w:r w:rsidR="00B76B1B" w:rsidRPr="00B76B1B">
        <w:rPr>
          <w:color w:val="000000" w:themeColor="text1"/>
          <w:rtl/>
          <w:lang w:bidi="ar-SA"/>
        </w:rPr>
        <w:t xml:space="preserve"> </w:t>
      </w:r>
      <w:r w:rsidR="00B76B1B" w:rsidRPr="00B76B1B">
        <w:rPr>
          <w:rFonts w:hint="eastAsia"/>
          <w:color w:val="000000" w:themeColor="text1"/>
          <w:rtl/>
          <w:lang w:bidi="ar-SA"/>
        </w:rPr>
        <w:t>الفقهاء</w:t>
      </w:r>
      <w:r w:rsidR="00B76B1B" w:rsidRPr="00B76B1B">
        <w:rPr>
          <w:color w:val="000000" w:themeColor="text1"/>
          <w:rtl/>
          <w:lang w:bidi="ar-SA"/>
        </w:rPr>
        <w:t xml:space="preserve"> </w:t>
      </w:r>
      <w:r w:rsidR="00B76B1B" w:rsidRPr="00B76B1B">
        <w:rPr>
          <w:rFonts w:hint="eastAsia"/>
          <w:color w:val="000000" w:themeColor="text1"/>
          <w:rtl/>
          <w:lang w:bidi="ar-SA"/>
        </w:rPr>
        <w:t>منعوا</w:t>
      </w:r>
      <w:r w:rsidR="00B76B1B" w:rsidRPr="00B76B1B">
        <w:rPr>
          <w:color w:val="000000" w:themeColor="text1"/>
          <w:rtl/>
          <w:lang w:bidi="ar-SA"/>
        </w:rPr>
        <w:t xml:space="preserve"> </w:t>
      </w:r>
      <w:r w:rsidR="00B76B1B" w:rsidRPr="00B76B1B">
        <w:rPr>
          <w:rFonts w:hint="eastAsia"/>
          <w:color w:val="000000" w:themeColor="text1"/>
          <w:rtl/>
          <w:lang w:bidi="ar-SA"/>
        </w:rPr>
        <w:t>السلم</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ثمرة</w:t>
      </w:r>
      <w:r w:rsidR="00B76B1B" w:rsidRPr="00B76B1B">
        <w:rPr>
          <w:color w:val="000000" w:themeColor="text1"/>
          <w:rtl/>
          <w:lang w:bidi="ar-SA"/>
        </w:rPr>
        <w:t xml:space="preserve"> </w:t>
      </w:r>
      <w:r w:rsidR="00B76B1B" w:rsidRPr="00B76B1B">
        <w:rPr>
          <w:rFonts w:hint="eastAsia"/>
          <w:color w:val="000000" w:themeColor="text1"/>
          <w:rtl/>
          <w:lang w:bidi="ar-SA"/>
        </w:rPr>
        <w:t>قرية</w:t>
      </w:r>
      <w:r w:rsidR="00B76B1B" w:rsidRPr="00B76B1B">
        <w:rPr>
          <w:color w:val="000000" w:themeColor="text1"/>
          <w:rtl/>
          <w:lang w:bidi="ar-SA"/>
        </w:rPr>
        <w:t xml:space="preserve"> </w:t>
      </w:r>
      <w:r w:rsidR="00B76B1B" w:rsidRPr="00B76B1B">
        <w:rPr>
          <w:rFonts w:hint="eastAsia"/>
          <w:color w:val="000000" w:themeColor="text1"/>
          <w:rtl/>
          <w:lang w:bidi="ar-SA"/>
        </w:rPr>
        <w:t>معينة</w:t>
      </w:r>
      <w:r w:rsidR="00B76B1B" w:rsidRPr="00B76B1B">
        <w:rPr>
          <w:color w:val="000000" w:themeColor="text1"/>
          <w:rtl/>
          <w:lang w:bidi="ar-SA"/>
        </w:rPr>
        <w:t xml:space="preserve"> </w:t>
      </w:r>
      <w:r w:rsidR="00B76B1B" w:rsidRPr="00B76B1B">
        <w:rPr>
          <w:rFonts w:hint="eastAsia"/>
          <w:color w:val="000000" w:themeColor="text1"/>
          <w:rtl/>
          <w:lang w:bidi="ar-SA"/>
        </w:rPr>
        <w:t>صغيرة،</w:t>
      </w:r>
      <w:r w:rsidR="00B76B1B" w:rsidRPr="00B76B1B">
        <w:rPr>
          <w:color w:val="000000" w:themeColor="text1"/>
          <w:rtl/>
          <w:lang w:bidi="ar-SA"/>
        </w:rPr>
        <w:t xml:space="preserve"> </w:t>
      </w:r>
      <w:r w:rsidR="00B76B1B" w:rsidRPr="00B76B1B">
        <w:rPr>
          <w:rFonts w:hint="eastAsia"/>
          <w:color w:val="000000" w:themeColor="text1"/>
          <w:rtl/>
          <w:lang w:bidi="ar-SA"/>
        </w:rPr>
        <w:t>كما</w:t>
      </w:r>
      <w:r w:rsidR="00B76B1B" w:rsidRPr="00B76B1B">
        <w:rPr>
          <w:color w:val="000000" w:themeColor="text1"/>
          <w:rtl/>
          <w:lang w:bidi="ar-SA"/>
        </w:rPr>
        <w:t xml:space="preserve"> </w:t>
      </w:r>
      <w:r w:rsidR="00B76B1B" w:rsidRPr="00B76B1B">
        <w:rPr>
          <w:rFonts w:hint="eastAsia"/>
          <w:color w:val="000000" w:themeColor="text1"/>
          <w:rtl/>
          <w:lang w:bidi="ar-SA"/>
        </w:rPr>
        <w:t>مر</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عبارة</w:t>
      </w:r>
      <w:r w:rsidR="00B76B1B" w:rsidRPr="00B76B1B">
        <w:rPr>
          <w:color w:val="000000" w:themeColor="text1"/>
          <w:rtl/>
          <w:lang w:bidi="ar-SA"/>
        </w:rPr>
        <w:t xml:space="preserve"> </w:t>
      </w:r>
      <w:r w:rsidR="00B76B1B" w:rsidRPr="00B76B1B">
        <w:rPr>
          <w:rFonts w:hint="eastAsia"/>
          <w:color w:val="000000" w:themeColor="text1"/>
          <w:rtl/>
          <w:lang w:bidi="ar-SA"/>
        </w:rPr>
        <w:t>ابن</w:t>
      </w:r>
      <w:r w:rsidR="00B76B1B" w:rsidRPr="00B76B1B">
        <w:rPr>
          <w:color w:val="000000" w:themeColor="text1"/>
          <w:rtl/>
          <w:lang w:bidi="ar-SA"/>
        </w:rPr>
        <w:t xml:space="preserve"> </w:t>
      </w:r>
      <w:r w:rsidR="00B76B1B" w:rsidRPr="00B76B1B">
        <w:rPr>
          <w:rFonts w:hint="eastAsia"/>
          <w:color w:val="000000" w:themeColor="text1"/>
          <w:rtl/>
          <w:lang w:bidi="ar-SA"/>
        </w:rPr>
        <w:t>قدامة</w:t>
      </w:r>
      <w:r w:rsidR="00B76B1B" w:rsidRPr="00B76B1B">
        <w:rPr>
          <w:color w:val="000000" w:themeColor="text1"/>
          <w:rtl/>
          <w:lang w:bidi="ar-SA"/>
        </w:rPr>
        <w:t xml:space="preserve">. </w:t>
      </w:r>
      <w:r w:rsidR="00B76B1B" w:rsidRPr="00B76B1B">
        <w:rPr>
          <w:rFonts w:hint="eastAsia"/>
          <w:color w:val="000000" w:themeColor="text1"/>
          <w:rtl/>
          <w:lang w:bidi="ar-SA"/>
        </w:rPr>
        <w:t>ومفهومه</w:t>
      </w:r>
      <w:r w:rsidR="00B76B1B" w:rsidRPr="00B76B1B">
        <w:rPr>
          <w:color w:val="000000" w:themeColor="text1"/>
          <w:rtl/>
          <w:lang w:bidi="ar-SA"/>
        </w:rPr>
        <w:t xml:space="preserve"> </w:t>
      </w:r>
      <w:r w:rsidR="00B76B1B" w:rsidRPr="00B76B1B">
        <w:rPr>
          <w:rFonts w:hint="eastAsia"/>
          <w:color w:val="000000" w:themeColor="text1"/>
          <w:rtl/>
          <w:lang w:bidi="ar-SA"/>
        </w:rPr>
        <w:t>أنه</w:t>
      </w:r>
      <w:r w:rsidR="00B76B1B" w:rsidRPr="00B76B1B">
        <w:rPr>
          <w:color w:val="000000" w:themeColor="text1"/>
          <w:rtl/>
          <w:lang w:bidi="ar-SA"/>
        </w:rPr>
        <w:t xml:space="preserve"> </w:t>
      </w:r>
      <w:r w:rsidR="00B76B1B" w:rsidRPr="00B76B1B">
        <w:rPr>
          <w:rFonts w:hint="eastAsia"/>
          <w:color w:val="000000" w:themeColor="text1"/>
          <w:rtl/>
          <w:lang w:bidi="ar-SA"/>
        </w:rPr>
        <w:t>إن</w:t>
      </w:r>
      <w:r w:rsidR="00B76B1B" w:rsidRPr="00B76B1B">
        <w:rPr>
          <w:color w:val="000000" w:themeColor="text1"/>
          <w:rtl/>
          <w:lang w:bidi="ar-SA"/>
        </w:rPr>
        <w:t xml:space="preserve"> </w:t>
      </w:r>
      <w:r w:rsidR="00B76B1B" w:rsidRPr="00B76B1B">
        <w:rPr>
          <w:rFonts w:hint="eastAsia"/>
          <w:color w:val="000000" w:themeColor="text1"/>
          <w:rtl/>
          <w:lang w:bidi="ar-SA"/>
        </w:rPr>
        <w:t>كانت</w:t>
      </w:r>
      <w:r w:rsidR="00B76B1B" w:rsidRPr="00B76B1B">
        <w:rPr>
          <w:color w:val="000000" w:themeColor="text1"/>
          <w:rtl/>
          <w:lang w:bidi="ar-SA"/>
        </w:rPr>
        <w:t xml:space="preserve"> </w:t>
      </w:r>
      <w:r w:rsidR="00B76B1B" w:rsidRPr="00B76B1B">
        <w:rPr>
          <w:rFonts w:hint="eastAsia"/>
          <w:color w:val="000000" w:themeColor="text1"/>
          <w:rtl/>
          <w:lang w:bidi="ar-SA"/>
        </w:rPr>
        <w:t>القرية</w:t>
      </w:r>
      <w:r w:rsidR="00B76B1B" w:rsidRPr="00B76B1B">
        <w:rPr>
          <w:color w:val="000000" w:themeColor="text1"/>
          <w:rtl/>
          <w:lang w:bidi="ar-SA"/>
        </w:rPr>
        <w:t xml:space="preserve"> </w:t>
      </w:r>
      <w:r w:rsidR="00B76B1B" w:rsidRPr="00B76B1B">
        <w:rPr>
          <w:rFonts w:hint="eastAsia"/>
          <w:color w:val="000000" w:themeColor="text1"/>
          <w:rtl/>
          <w:lang w:bidi="ar-SA"/>
        </w:rPr>
        <w:t>كبيرة</w:t>
      </w:r>
      <w:r w:rsidR="00B76B1B" w:rsidRPr="00B76B1B">
        <w:rPr>
          <w:color w:val="000000" w:themeColor="text1"/>
          <w:rtl/>
          <w:lang w:bidi="ar-SA"/>
        </w:rPr>
        <w:t xml:space="preserve"> </w:t>
      </w:r>
      <w:r w:rsidR="00B76B1B" w:rsidRPr="00B76B1B">
        <w:rPr>
          <w:rFonts w:hint="eastAsia"/>
          <w:color w:val="000000" w:themeColor="text1"/>
          <w:rtl/>
          <w:lang w:bidi="ar-SA"/>
        </w:rPr>
        <w:t>بحيث</w:t>
      </w:r>
      <w:r w:rsidR="00B76B1B" w:rsidRPr="00B76B1B">
        <w:rPr>
          <w:color w:val="000000" w:themeColor="text1"/>
          <w:rtl/>
          <w:lang w:bidi="ar-SA"/>
        </w:rPr>
        <w:t xml:space="preserve"> </w:t>
      </w:r>
      <w:r w:rsidR="00B76B1B" w:rsidRPr="00B76B1B">
        <w:rPr>
          <w:rFonts w:hint="eastAsia"/>
          <w:color w:val="000000" w:themeColor="text1"/>
          <w:rtl/>
          <w:lang w:bidi="ar-SA"/>
        </w:rPr>
        <w:t>يؤمن</w:t>
      </w:r>
      <w:r w:rsidR="00B76B1B" w:rsidRPr="00B76B1B">
        <w:rPr>
          <w:color w:val="000000" w:themeColor="text1"/>
          <w:rtl/>
          <w:lang w:bidi="ar-SA"/>
        </w:rPr>
        <w:t xml:space="preserve"> </w:t>
      </w:r>
      <w:r w:rsidR="00B76B1B" w:rsidRPr="00B76B1B">
        <w:rPr>
          <w:rFonts w:hint="eastAsia"/>
          <w:color w:val="000000" w:themeColor="text1"/>
          <w:rtl/>
          <w:lang w:bidi="ar-SA"/>
        </w:rPr>
        <w:t>انقطاع</w:t>
      </w:r>
      <w:r w:rsidR="00B76B1B" w:rsidRPr="00B76B1B">
        <w:rPr>
          <w:color w:val="000000" w:themeColor="text1"/>
          <w:rtl/>
          <w:lang w:bidi="ar-SA"/>
        </w:rPr>
        <w:t xml:space="preserve"> </w:t>
      </w:r>
      <w:r w:rsidR="00B76B1B" w:rsidRPr="00B76B1B">
        <w:rPr>
          <w:rFonts w:hint="eastAsia"/>
          <w:color w:val="000000" w:themeColor="text1"/>
          <w:rtl/>
          <w:lang w:bidi="ar-SA"/>
        </w:rPr>
        <w:t>ثمرتها</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حدود</w:t>
      </w:r>
      <w:r w:rsidR="00B76B1B" w:rsidRPr="00B76B1B">
        <w:rPr>
          <w:color w:val="000000" w:themeColor="text1"/>
          <w:rtl/>
          <w:lang w:bidi="ar-SA"/>
        </w:rPr>
        <w:t xml:space="preserve"> </w:t>
      </w:r>
      <w:r w:rsidR="00B76B1B" w:rsidRPr="00B76B1B">
        <w:rPr>
          <w:rFonts w:hint="eastAsia"/>
          <w:color w:val="000000" w:themeColor="text1"/>
          <w:rtl/>
          <w:lang w:bidi="ar-SA"/>
        </w:rPr>
        <w:t>الأجل</w:t>
      </w:r>
      <w:r w:rsidR="00B76B1B" w:rsidRPr="00B76B1B">
        <w:rPr>
          <w:color w:val="000000" w:themeColor="text1"/>
          <w:rtl/>
          <w:lang w:bidi="ar-SA"/>
        </w:rPr>
        <w:t xml:space="preserve"> </w:t>
      </w:r>
      <w:r w:rsidR="00B76B1B" w:rsidRPr="00B76B1B">
        <w:rPr>
          <w:rFonts w:hint="eastAsia"/>
          <w:color w:val="000000" w:themeColor="text1"/>
          <w:rtl/>
          <w:lang w:bidi="ar-SA"/>
        </w:rPr>
        <w:t>المضروب،</w:t>
      </w:r>
      <w:r w:rsidR="00B76B1B" w:rsidRPr="00B76B1B">
        <w:rPr>
          <w:color w:val="000000" w:themeColor="text1"/>
          <w:rtl/>
          <w:lang w:bidi="ar-SA"/>
        </w:rPr>
        <w:t xml:space="preserve"> </w:t>
      </w:r>
      <w:r w:rsidR="00B76B1B" w:rsidRPr="00B76B1B">
        <w:rPr>
          <w:rFonts w:hint="eastAsia"/>
          <w:color w:val="000000" w:themeColor="text1"/>
          <w:rtl/>
          <w:lang w:bidi="ar-SA"/>
        </w:rPr>
        <w:t>جاز</w:t>
      </w:r>
      <w:r w:rsidR="00B76B1B" w:rsidRPr="00B76B1B">
        <w:rPr>
          <w:color w:val="000000" w:themeColor="text1"/>
          <w:rtl/>
          <w:lang w:bidi="ar-SA"/>
        </w:rPr>
        <w:t xml:space="preserve"> </w:t>
      </w:r>
      <w:r w:rsidR="00B76B1B" w:rsidRPr="00B76B1B">
        <w:rPr>
          <w:rFonts w:hint="eastAsia"/>
          <w:color w:val="000000" w:themeColor="text1"/>
          <w:rtl/>
          <w:lang w:bidi="ar-SA"/>
        </w:rPr>
        <w:t>السلم،</w:t>
      </w:r>
      <w:r w:rsidR="00B76B1B" w:rsidRPr="00B76B1B">
        <w:rPr>
          <w:color w:val="000000" w:themeColor="text1"/>
          <w:rtl/>
          <w:lang w:bidi="ar-SA"/>
        </w:rPr>
        <w:t xml:space="preserve"> </w:t>
      </w:r>
      <w:r w:rsidR="00B76B1B" w:rsidRPr="00B76B1B">
        <w:rPr>
          <w:rFonts w:hint="eastAsia"/>
          <w:color w:val="000000" w:themeColor="text1"/>
          <w:rtl/>
          <w:lang w:bidi="ar-SA"/>
        </w:rPr>
        <w:t>لأن</w:t>
      </w:r>
      <w:r w:rsidR="00B76B1B" w:rsidRPr="00B76B1B">
        <w:rPr>
          <w:color w:val="000000" w:themeColor="text1"/>
          <w:rtl/>
          <w:lang w:bidi="ar-SA"/>
        </w:rPr>
        <w:t xml:space="preserve"> </w:t>
      </w:r>
      <w:r w:rsidR="00B76B1B" w:rsidRPr="00B76B1B">
        <w:rPr>
          <w:rFonts w:hint="eastAsia"/>
          <w:color w:val="000000" w:themeColor="text1"/>
          <w:rtl/>
          <w:lang w:bidi="ar-SA"/>
        </w:rPr>
        <w:t>علة</w:t>
      </w:r>
      <w:r w:rsidR="00B76B1B" w:rsidRPr="00B76B1B">
        <w:rPr>
          <w:color w:val="000000" w:themeColor="text1"/>
          <w:rtl/>
          <w:lang w:bidi="ar-SA"/>
        </w:rPr>
        <w:t xml:space="preserve"> </w:t>
      </w:r>
      <w:r w:rsidR="00B76B1B" w:rsidRPr="00B76B1B">
        <w:rPr>
          <w:rFonts w:hint="eastAsia"/>
          <w:color w:val="000000" w:themeColor="text1"/>
          <w:rtl/>
          <w:lang w:bidi="ar-SA"/>
        </w:rPr>
        <w:t>المنع،</w:t>
      </w:r>
      <w:r w:rsidR="00B76B1B" w:rsidRPr="00B76B1B">
        <w:rPr>
          <w:color w:val="000000" w:themeColor="text1"/>
          <w:rtl/>
          <w:lang w:bidi="ar-SA"/>
        </w:rPr>
        <w:t xml:space="preserve"> </w:t>
      </w:r>
      <w:r w:rsidR="00B76B1B" w:rsidRPr="00B76B1B">
        <w:rPr>
          <w:rFonts w:hint="eastAsia"/>
          <w:color w:val="000000" w:themeColor="text1"/>
          <w:rtl/>
          <w:lang w:bidi="ar-SA"/>
        </w:rPr>
        <w:t>وهي</w:t>
      </w:r>
      <w:r w:rsidR="00B76B1B" w:rsidRPr="00B76B1B">
        <w:rPr>
          <w:color w:val="000000" w:themeColor="text1"/>
          <w:rtl/>
          <w:lang w:bidi="ar-SA"/>
        </w:rPr>
        <w:t xml:space="preserve"> </w:t>
      </w:r>
      <w:r w:rsidR="00B76B1B" w:rsidRPr="00B76B1B">
        <w:rPr>
          <w:rFonts w:hint="eastAsia"/>
          <w:color w:val="000000" w:themeColor="text1"/>
          <w:rtl/>
          <w:lang w:bidi="ar-SA"/>
        </w:rPr>
        <w:t>الانقطاع،</w:t>
      </w:r>
      <w:r w:rsidR="00B76B1B" w:rsidRPr="00B76B1B">
        <w:rPr>
          <w:color w:val="000000" w:themeColor="text1"/>
          <w:rtl/>
          <w:lang w:bidi="ar-SA"/>
        </w:rPr>
        <w:t xml:space="preserve"> </w:t>
      </w:r>
      <w:r w:rsidR="00B76B1B" w:rsidRPr="00B76B1B">
        <w:rPr>
          <w:rFonts w:hint="eastAsia"/>
          <w:color w:val="000000" w:themeColor="text1"/>
          <w:rtl/>
          <w:lang w:bidi="ar-SA"/>
        </w:rPr>
        <w:t>لا</w:t>
      </w:r>
      <w:r w:rsidR="00B76B1B" w:rsidRPr="00B76B1B">
        <w:rPr>
          <w:color w:val="000000" w:themeColor="text1"/>
          <w:rtl/>
          <w:lang w:bidi="ar-SA"/>
        </w:rPr>
        <w:t xml:space="preserve"> </w:t>
      </w:r>
      <w:r w:rsidR="00B76B1B" w:rsidRPr="00B76B1B">
        <w:rPr>
          <w:rFonts w:hint="eastAsia"/>
          <w:color w:val="000000" w:themeColor="text1"/>
          <w:rtl/>
          <w:lang w:bidi="ar-SA"/>
        </w:rPr>
        <w:t>توجد</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تلك</w:t>
      </w:r>
      <w:r w:rsidR="00B76B1B" w:rsidRPr="00B76B1B">
        <w:rPr>
          <w:color w:val="000000" w:themeColor="text1"/>
          <w:rtl/>
          <w:lang w:bidi="ar-SA"/>
        </w:rPr>
        <w:t xml:space="preserve"> </w:t>
      </w:r>
      <w:r w:rsidR="00B76B1B" w:rsidRPr="00B76B1B">
        <w:rPr>
          <w:rFonts w:hint="eastAsia"/>
          <w:color w:val="000000" w:themeColor="text1"/>
          <w:rtl/>
          <w:lang w:bidi="ar-SA"/>
        </w:rPr>
        <w:t>الصورة</w:t>
      </w:r>
      <w:r w:rsidR="00B76B1B" w:rsidRPr="00B76B1B">
        <w:rPr>
          <w:color w:val="000000" w:themeColor="text1"/>
          <w:rtl/>
          <w:lang w:bidi="ar-SA"/>
        </w:rPr>
        <w:t xml:space="preserve">. </w:t>
      </w:r>
      <w:r w:rsidR="00B76B1B" w:rsidRPr="00B76B1B">
        <w:rPr>
          <w:rFonts w:hint="eastAsia"/>
          <w:color w:val="000000" w:themeColor="text1"/>
          <w:rtl/>
          <w:lang w:bidi="ar-SA"/>
        </w:rPr>
        <w:t>وقال</w:t>
      </w:r>
      <w:r w:rsidR="00B76B1B" w:rsidRPr="00B76B1B">
        <w:rPr>
          <w:color w:val="000000" w:themeColor="text1"/>
          <w:rtl/>
          <w:lang w:bidi="ar-SA"/>
        </w:rPr>
        <w:t xml:space="preserve"> </w:t>
      </w:r>
      <w:r w:rsidR="00B76B1B" w:rsidRPr="00B76B1B">
        <w:rPr>
          <w:rFonts w:hint="eastAsia"/>
          <w:color w:val="000000" w:themeColor="text1"/>
          <w:rtl/>
          <w:lang w:bidi="ar-SA"/>
        </w:rPr>
        <w:t>ابن</w:t>
      </w:r>
      <w:r w:rsidR="00B76B1B" w:rsidRPr="00B76B1B">
        <w:rPr>
          <w:color w:val="000000" w:themeColor="text1"/>
          <w:rtl/>
          <w:lang w:bidi="ar-SA"/>
        </w:rPr>
        <w:t xml:space="preserve"> </w:t>
      </w:r>
      <w:r w:rsidR="00B76B1B" w:rsidRPr="00B76B1B">
        <w:rPr>
          <w:rFonts w:hint="eastAsia"/>
          <w:color w:val="000000" w:themeColor="text1"/>
          <w:rtl/>
          <w:lang w:bidi="ar-SA"/>
        </w:rPr>
        <w:t>نجيم</w:t>
      </w:r>
      <w:r w:rsidR="00B76B1B" w:rsidRPr="00B76B1B">
        <w:rPr>
          <w:color w:val="000000" w:themeColor="text1"/>
          <w:rtl/>
          <w:lang w:bidi="ar-SA"/>
        </w:rPr>
        <w:t xml:space="preserve"> </w:t>
      </w:r>
      <w:r w:rsidR="00B76B1B" w:rsidRPr="00B76B1B">
        <w:rPr>
          <w:rFonts w:hint="eastAsia"/>
          <w:color w:val="000000" w:themeColor="text1"/>
          <w:rtl/>
          <w:lang w:bidi="ar-SA"/>
        </w:rPr>
        <w:t>رحمه</w:t>
      </w:r>
      <w:r w:rsidR="00B76B1B" w:rsidRPr="00B76B1B">
        <w:rPr>
          <w:color w:val="000000" w:themeColor="text1"/>
          <w:rtl/>
          <w:lang w:bidi="ar-SA"/>
        </w:rPr>
        <w:t xml:space="preserve"> </w:t>
      </w:r>
      <w:r w:rsidR="00B76B1B" w:rsidRPr="00B76B1B">
        <w:rPr>
          <w:rFonts w:hint="eastAsia"/>
          <w:color w:val="000000" w:themeColor="text1"/>
          <w:rtl/>
          <w:lang w:bidi="ar-SA"/>
        </w:rPr>
        <w:t>الله</w:t>
      </w:r>
      <w:r w:rsidR="00B76B1B" w:rsidRPr="00B76B1B">
        <w:rPr>
          <w:color w:val="000000" w:themeColor="text1"/>
          <w:rtl/>
          <w:lang w:bidi="ar-SA"/>
        </w:rPr>
        <w:t xml:space="preserve"> </w:t>
      </w:r>
      <w:r w:rsidR="00B76B1B" w:rsidRPr="00B76B1B">
        <w:rPr>
          <w:rFonts w:hint="eastAsia"/>
          <w:color w:val="000000" w:themeColor="text1"/>
          <w:rtl/>
          <w:lang w:bidi="ar-SA"/>
        </w:rPr>
        <w:t>تعالى</w:t>
      </w:r>
      <w:r w:rsidR="00B76B1B" w:rsidRPr="00B76B1B">
        <w:rPr>
          <w:color w:val="000000" w:themeColor="text1"/>
          <w:rtl/>
          <w:lang w:bidi="ar-SA"/>
        </w:rPr>
        <w:t>:</w:t>
      </w:r>
      <w:r w:rsidR="005A73F8">
        <w:rPr>
          <w:rFonts w:hint="cs"/>
          <w:color w:val="000000" w:themeColor="text1"/>
          <w:rtl/>
          <w:lang w:bidi="ar-SA"/>
        </w:rPr>
        <w:t xml:space="preserve"> </w:t>
      </w:r>
      <w:r w:rsidR="00B76B1B" w:rsidRPr="00B76B1B">
        <w:rPr>
          <w:rFonts w:hint="eastAsia"/>
          <w:color w:val="000000" w:themeColor="text1"/>
          <w:rtl/>
          <w:lang w:bidi="ar-SA"/>
        </w:rPr>
        <w:t>بخلاف</w:t>
      </w:r>
      <w:r w:rsidR="00B76B1B" w:rsidRPr="00B76B1B">
        <w:rPr>
          <w:color w:val="000000" w:themeColor="text1"/>
          <w:rtl/>
          <w:lang w:bidi="ar-SA"/>
        </w:rPr>
        <w:t xml:space="preserve"> </w:t>
      </w:r>
      <w:r w:rsidR="00B76B1B" w:rsidRPr="00B76B1B">
        <w:rPr>
          <w:rFonts w:hint="eastAsia"/>
          <w:color w:val="000000" w:themeColor="text1"/>
          <w:rtl/>
          <w:lang w:bidi="ar-SA"/>
        </w:rPr>
        <w:t>ما</w:t>
      </w:r>
      <w:r w:rsidR="00B76B1B" w:rsidRPr="00B76B1B">
        <w:rPr>
          <w:color w:val="000000" w:themeColor="text1"/>
          <w:rtl/>
          <w:lang w:bidi="ar-SA"/>
        </w:rPr>
        <w:t xml:space="preserve"> </w:t>
      </w:r>
      <w:r w:rsidR="00B76B1B" w:rsidRPr="00B76B1B">
        <w:rPr>
          <w:rFonts w:hint="eastAsia"/>
          <w:color w:val="000000" w:themeColor="text1"/>
          <w:rtl/>
          <w:lang w:bidi="ar-SA"/>
        </w:rPr>
        <w:t>إذا</w:t>
      </w:r>
      <w:r w:rsidR="00B76B1B" w:rsidRPr="00B76B1B">
        <w:rPr>
          <w:color w:val="000000" w:themeColor="text1"/>
          <w:rtl/>
          <w:lang w:bidi="ar-SA"/>
        </w:rPr>
        <w:t xml:space="preserve"> </w:t>
      </w:r>
      <w:r w:rsidR="00B76B1B" w:rsidRPr="00B76B1B">
        <w:rPr>
          <w:rFonts w:hint="eastAsia"/>
          <w:color w:val="000000" w:themeColor="text1"/>
          <w:rtl/>
          <w:lang w:bidi="ar-SA"/>
        </w:rPr>
        <w:t>أسلم</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حنطة</w:t>
      </w:r>
      <w:r w:rsidR="00B76B1B" w:rsidRPr="00B76B1B">
        <w:rPr>
          <w:color w:val="000000" w:themeColor="text1"/>
          <w:rtl/>
          <w:lang w:bidi="ar-SA"/>
        </w:rPr>
        <w:t xml:space="preserve"> </w:t>
      </w:r>
      <w:r w:rsidR="00B76B1B" w:rsidRPr="00B76B1B">
        <w:rPr>
          <w:rFonts w:hint="eastAsia"/>
          <w:color w:val="000000" w:themeColor="text1"/>
          <w:rtl/>
          <w:lang w:bidi="ar-SA"/>
        </w:rPr>
        <w:t>صعيدية،</w:t>
      </w:r>
      <w:r w:rsidR="00B76B1B" w:rsidRPr="00B76B1B">
        <w:rPr>
          <w:color w:val="000000" w:themeColor="text1"/>
          <w:rtl/>
          <w:lang w:bidi="ar-SA"/>
        </w:rPr>
        <w:t xml:space="preserve"> </w:t>
      </w:r>
      <w:r w:rsidR="00B76B1B" w:rsidRPr="00B76B1B">
        <w:rPr>
          <w:rFonts w:hint="eastAsia"/>
          <w:color w:val="000000" w:themeColor="text1"/>
          <w:rtl/>
          <w:lang w:bidi="ar-SA"/>
        </w:rPr>
        <w:t>أو</w:t>
      </w:r>
      <w:r w:rsidR="00B76B1B" w:rsidRPr="00B76B1B">
        <w:rPr>
          <w:color w:val="000000" w:themeColor="text1"/>
          <w:rtl/>
          <w:lang w:bidi="ar-SA"/>
        </w:rPr>
        <w:t xml:space="preserve"> </w:t>
      </w:r>
      <w:r w:rsidR="00B76B1B" w:rsidRPr="00B76B1B">
        <w:rPr>
          <w:rFonts w:hint="eastAsia"/>
          <w:color w:val="000000" w:themeColor="text1"/>
          <w:rtl/>
          <w:lang w:bidi="ar-SA"/>
        </w:rPr>
        <w:t>شامية،</w:t>
      </w:r>
      <w:r w:rsidR="00B76B1B" w:rsidRPr="00B76B1B">
        <w:rPr>
          <w:color w:val="000000" w:themeColor="text1"/>
          <w:rtl/>
          <w:lang w:bidi="ar-SA"/>
        </w:rPr>
        <w:t xml:space="preserve"> </w:t>
      </w:r>
      <w:r w:rsidR="00B76B1B" w:rsidRPr="00B76B1B">
        <w:rPr>
          <w:rFonts w:hint="eastAsia"/>
          <w:color w:val="000000" w:themeColor="text1"/>
          <w:rtl/>
          <w:lang w:bidi="ar-SA"/>
        </w:rPr>
        <w:t>فإن</w:t>
      </w:r>
      <w:r w:rsidR="00B76B1B" w:rsidRPr="00B76B1B">
        <w:rPr>
          <w:color w:val="000000" w:themeColor="text1"/>
          <w:rtl/>
          <w:lang w:bidi="ar-SA"/>
        </w:rPr>
        <w:t xml:space="preserve"> </w:t>
      </w:r>
      <w:r w:rsidR="00B76B1B" w:rsidRPr="00B76B1B">
        <w:rPr>
          <w:rFonts w:hint="eastAsia"/>
          <w:color w:val="000000" w:themeColor="text1"/>
          <w:rtl/>
          <w:lang w:bidi="ar-SA"/>
        </w:rPr>
        <w:t>احتمال</w:t>
      </w:r>
      <w:r w:rsidR="00B76B1B" w:rsidRPr="00B76B1B">
        <w:rPr>
          <w:color w:val="000000" w:themeColor="text1"/>
          <w:rtl/>
          <w:lang w:bidi="ar-SA"/>
        </w:rPr>
        <w:t xml:space="preserve"> </w:t>
      </w:r>
      <w:r w:rsidR="00B76B1B" w:rsidRPr="00B76B1B">
        <w:rPr>
          <w:rFonts w:hint="eastAsia"/>
          <w:color w:val="000000" w:themeColor="text1"/>
          <w:rtl/>
          <w:lang w:bidi="ar-SA"/>
        </w:rPr>
        <w:t>أن</w:t>
      </w:r>
      <w:r w:rsidR="00B76B1B" w:rsidRPr="00B76B1B">
        <w:rPr>
          <w:color w:val="000000" w:themeColor="text1"/>
          <w:rtl/>
          <w:lang w:bidi="ar-SA"/>
        </w:rPr>
        <w:t xml:space="preserve"> </w:t>
      </w:r>
      <w:r w:rsidR="00B76B1B" w:rsidRPr="00B76B1B">
        <w:rPr>
          <w:rFonts w:hint="eastAsia"/>
          <w:color w:val="000000" w:themeColor="text1"/>
          <w:rtl/>
          <w:lang w:bidi="ar-SA"/>
        </w:rPr>
        <w:t>لا</w:t>
      </w:r>
      <w:r w:rsidR="00B76B1B" w:rsidRPr="00B76B1B">
        <w:rPr>
          <w:color w:val="000000" w:themeColor="text1"/>
          <w:rtl/>
          <w:lang w:bidi="ar-SA"/>
        </w:rPr>
        <w:t xml:space="preserve"> </w:t>
      </w:r>
      <w:r w:rsidR="00B76B1B" w:rsidRPr="00B76B1B">
        <w:rPr>
          <w:rFonts w:hint="eastAsia"/>
          <w:color w:val="000000" w:themeColor="text1"/>
          <w:rtl/>
          <w:lang w:bidi="ar-SA"/>
        </w:rPr>
        <w:t>ينبت</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الإقليم</w:t>
      </w:r>
      <w:r w:rsidR="00B76B1B" w:rsidRPr="00B76B1B">
        <w:rPr>
          <w:color w:val="000000" w:themeColor="text1"/>
          <w:rtl/>
          <w:lang w:bidi="ar-SA"/>
        </w:rPr>
        <w:t xml:space="preserve"> </w:t>
      </w:r>
      <w:r w:rsidR="00B76B1B" w:rsidRPr="00B76B1B">
        <w:rPr>
          <w:rFonts w:hint="eastAsia"/>
          <w:color w:val="000000" w:themeColor="text1"/>
          <w:rtl/>
          <w:lang w:bidi="ar-SA"/>
        </w:rPr>
        <w:t>شي</w:t>
      </w:r>
      <w:r w:rsidR="0047725D">
        <w:rPr>
          <w:rFonts w:hint="cs"/>
          <w:color w:val="000000" w:themeColor="text1"/>
          <w:rtl/>
          <w:lang w:bidi="ar-SA"/>
        </w:rPr>
        <w:t>ء</w:t>
      </w:r>
      <w:r w:rsidR="00B76B1B" w:rsidRPr="00B76B1B">
        <w:rPr>
          <w:color w:val="000000" w:themeColor="text1"/>
          <w:rtl/>
          <w:lang w:bidi="ar-SA"/>
        </w:rPr>
        <w:t xml:space="preserve"> </w:t>
      </w:r>
      <w:r w:rsidR="00B76B1B" w:rsidRPr="00B76B1B">
        <w:rPr>
          <w:rFonts w:hint="eastAsia"/>
          <w:color w:val="000000" w:themeColor="text1"/>
          <w:rtl/>
          <w:lang w:bidi="ar-SA"/>
        </w:rPr>
        <w:t>برمته</w:t>
      </w:r>
      <w:r w:rsidR="00B76B1B" w:rsidRPr="00B76B1B">
        <w:rPr>
          <w:color w:val="000000" w:themeColor="text1"/>
          <w:rtl/>
          <w:lang w:bidi="ar-SA"/>
        </w:rPr>
        <w:t xml:space="preserve"> </w:t>
      </w:r>
      <w:r w:rsidR="00B76B1B" w:rsidRPr="00B76B1B">
        <w:rPr>
          <w:rFonts w:hint="eastAsia"/>
          <w:color w:val="000000" w:themeColor="text1"/>
          <w:rtl/>
          <w:lang w:bidi="ar-SA"/>
        </w:rPr>
        <w:t>ضعيف،</w:t>
      </w:r>
      <w:r w:rsidR="00B76B1B" w:rsidRPr="00B76B1B">
        <w:rPr>
          <w:color w:val="000000" w:themeColor="text1"/>
          <w:rtl/>
          <w:lang w:bidi="ar-SA"/>
        </w:rPr>
        <w:t xml:space="preserve"> </w:t>
      </w:r>
      <w:r w:rsidR="00B76B1B" w:rsidRPr="00B76B1B">
        <w:rPr>
          <w:rFonts w:hint="eastAsia"/>
          <w:color w:val="000000" w:themeColor="text1"/>
          <w:rtl/>
          <w:lang w:bidi="ar-SA"/>
        </w:rPr>
        <w:t>فلا</w:t>
      </w:r>
      <w:r w:rsidR="00B76B1B" w:rsidRPr="00B76B1B">
        <w:rPr>
          <w:color w:val="000000" w:themeColor="text1"/>
          <w:rtl/>
          <w:lang w:bidi="ar-SA"/>
        </w:rPr>
        <w:t xml:space="preserve"> </w:t>
      </w:r>
      <w:r w:rsidR="00B76B1B" w:rsidRPr="00B76B1B">
        <w:rPr>
          <w:rFonts w:hint="eastAsia"/>
          <w:color w:val="000000" w:themeColor="text1"/>
          <w:rtl/>
          <w:lang w:bidi="ar-SA"/>
        </w:rPr>
        <w:t>يبلغ</w:t>
      </w:r>
      <w:r w:rsidR="00B76B1B" w:rsidRPr="00B76B1B">
        <w:rPr>
          <w:color w:val="000000" w:themeColor="text1"/>
          <w:rtl/>
          <w:lang w:bidi="ar-SA"/>
        </w:rPr>
        <w:t xml:space="preserve"> </w:t>
      </w:r>
      <w:r w:rsidR="00B76B1B" w:rsidRPr="00B76B1B">
        <w:rPr>
          <w:rFonts w:hint="eastAsia"/>
          <w:color w:val="000000" w:themeColor="text1"/>
          <w:rtl/>
          <w:lang w:bidi="ar-SA"/>
        </w:rPr>
        <w:t>الغرر</w:t>
      </w:r>
      <w:r w:rsidR="00B76B1B" w:rsidRPr="00B76B1B">
        <w:rPr>
          <w:color w:val="000000" w:themeColor="text1"/>
          <w:rtl/>
          <w:lang w:bidi="ar-SA"/>
        </w:rPr>
        <w:t xml:space="preserve"> </w:t>
      </w:r>
      <w:r w:rsidR="00B76B1B" w:rsidRPr="00B76B1B">
        <w:rPr>
          <w:rFonts w:hint="eastAsia"/>
          <w:color w:val="000000" w:themeColor="text1"/>
          <w:rtl/>
          <w:lang w:bidi="ar-SA"/>
        </w:rPr>
        <w:t>المانع</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الصحة</w:t>
      </w:r>
      <w:r w:rsidR="00B76B1B" w:rsidRPr="00B76B1B">
        <w:rPr>
          <w:color w:val="000000" w:themeColor="text1"/>
          <w:rtl/>
          <w:lang w:bidi="ar-SA"/>
        </w:rPr>
        <w:t xml:space="preserve">. </w:t>
      </w:r>
      <w:r w:rsidR="00B76B1B" w:rsidRPr="00B76B1B">
        <w:rPr>
          <w:rFonts w:hint="eastAsia"/>
          <w:color w:val="000000" w:themeColor="text1"/>
          <w:rtl/>
          <w:lang w:bidi="ar-SA"/>
        </w:rPr>
        <w:t>ولذا</w:t>
      </w:r>
      <w:r w:rsidR="00B76B1B" w:rsidRPr="00B76B1B">
        <w:rPr>
          <w:color w:val="000000" w:themeColor="text1"/>
          <w:rtl/>
          <w:lang w:bidi="ar-SA"/>
        </w:rPr>
        <w:t xml:space="preserve"> </w:t>
      </w:r>
      <w:r w:rsidR="00B76B1B" w:rsidRPr="00B76B1B">
        <w:rPr>
          <w:rFonts w:hint="eastAsia"/>
          <w:color w:val="000000" w:themeColor="text1"/>
          <w:rtl/>
          <w:lang w:bidi="ar-SA"/>
        </w:rPr>
        <w:t>قيد</w:t>
      </w:r>
      <w:r w:rsidR="00B76B1B" w:rsidRPr="00B76B1B">
        <w:rPr>
          <w:color w:val="000000" w:themeColor="text1"/>
          <w:rtl/>
          <w:lang w:bidi="ar-SA"/>
        </w:rPr>
        <w:t xml:space="preserve"> </w:t>
      </w:r>
      <w:r w:rsidR="00B76B1B" w:rsidRPr="00B76B1B">
        <w:rPr>
          <w:rFonts w:hint="eastAsia"/>
          <w:color w:val="000000" w:themeColor="text1"/>
          <w:rtl/>
          <w:lang w:bidi="ar-SA"/>
        </w:rPr>
        <w:t>بالقرية،</w:t>
      </w:r>
      <w:r w:rsidR="00B76B1B" w:rsidRPr="00B76B1B">
        <w:rPr>
          <w:color w:val="000000" w:themeColor="text1"/>
          <w:rtl/>
          <w:lang w:bidi="ar-SA"/>
        </w:rPr>
        <w:t xml:space="preserve"> </w:t>
      </w:r>
      <w:r w:rsidR="00B76B1B" w:rsidRPr="00B76B1B">
        <w:rPr>
          <w:rFonts w:hint="eastAsia"/>
          <w:color w:val="000000" w:themeColor="text1"/>
          <w:rtl/>
          <w:lang w:bidi="ar-SA"/>
        </w:rPr>
        <w:t>احتراز</w:t>
      </w:r>
      <w:r w:rsidR="0047725D">
        <w:rPr>
          <w:rFonts w:hint="cs"/>
          <w:color w:val="000000" w:themeColor="text1"/>
          <w:rtl/>
          <w:lang w:bidi="ar-SA"/>
        </w:rPr>
        <w:t>ًا</w:t>
      </w:r>
      <w:r w:rsidR="00B76B1B" w:rsidRPr="00B76B1B">
        <w:rPr>
          <w:color w:val="000000" w:themeColor="text1"/>
          <w:rtl/>
          <w:lang w:bidi="ar-SA"/>
        </w:rPr>
        <w:t xml:space="preserve"> </w:t>
      </w:r>
      <w:r w:rsidR="00B76B1B" w:rsidRPr="00B76B1B">
        <w:rPr>
          <w:rFonts w:hint="eastAsia"/>
          <w:color w:val="000000" w:themeColor="text1"/>
          <w:rtl/>
          <w:lang w:bidi="ar-SA"/>
        </w:rPr>
        <w:t>على</w:t>
      </w:r>
      <w:r w:rsidR="00B76B1B" w:rsidRPr="00B76B1B">
        <w:rPr>
          <w:color w:val="000000" w:themeColor="text1"/>
          <w:rtl/>
          <w:lang w:bidi="ar-SA"/>
        </w:rPr>
        <w:t xml:space="preserve"> </w:t>
      </w:r>
      <w:r w:rsidR="00B76B1B" w:rsidRPr="00B76B1B">
        <w:rPr>
          <w:rFonts w:hint="eastAsia"/>
          <w:color w:val="000000" w:themeColor="text1"/>
          <w:rtl/>
          <w:lang w:bidi="ar-SA"/>
        </w:rPr>
        <w:t>الإقليم</w:t>
      </w:r>
      <w:r w:rsidR="00B76B1B" w:rsidRPr="00B76B1B">
        <w:rPr>
          <w:color w:val="000000" w:themeColor="text1"/>
          <w:rtl/>
          <w:lang w:bidi="ar-SA"/>
        </w:rPr>
        <w:t>.</w:t>
      </w:r>
      <w:r w:rsidR="005055C6">
        <w:rPr>
          <w:rFonts w:hint="cs"/>
          <w:color w:val="000000" w:themeColor="text1"/>
          <w:rtl/>
          <w:lang w:bidi="ar-SA"/>
        </w:rPr>
        <w:t xml:space="preserve"> اهـ </w:t>
      </w:r>
      <w:r w:rsidR="00B76B1B" w:rsidRPr="00B76B1B">
        <w:rPr>
          <w:rFonts w:hint="eastAsia"/>
          <w:color w:val="000000" w:themeColor="text1"/>
          <w:rtl/>
          <w:lang w:bidi="ar-SA"/>
        </w:rPr>
        <w:t>فظهر</w:t>
      </w:r>
      <w:r w:rsidR="00B76B1B" w:rsidRPr="00B76B1B">
        <w:rPr>
          <w:color w:val="000000" w:themeColor="text1"/>
          <w:rtl/>
          <w:lang w:bidi="ar-SA"/>
        </w:rPr>
        <w:t xml:space="preserve"> </w:t>
      </w:r>
      <w:r w:rsidR="00B76B1B" w:rsidRPr="00B76B1B">
        <w:rPr>
          <w:rFonts w:hint="eastAsia"/>
          <w:color w:val="000000" w:themeColor="text1"/>
          <w:rtl/>
          <w:lang w:bidi="ar-SA"/>
        </w:rPr>
        <w:t>بهذا</w:t>
      </w:r>
      <w:r w:rsidR="00B76B1B" w:rsidRPr="00B76B1B">
        <w:rPr>
          <w:color w:val="000000" w:themeColor="text1"/>
          <w:rtl/>
          <w:lang w:bidi="ar-SA"/>
        </w:rPr>
        <w:t xml:space="preserve"> </w:t>
      </w:r>
      <w:r w:rsidR="00B76B1B" w:rsidRPr="00B76B1B">
        <w:rPr>
          <w:rFonts w:hint="eastAsia"/>
          <w:color w:val="000000" w:themeColor="text1"/>
          <w:rtl/>
          <w:lang w:bidi="ar-SA"/>
        </w:rPr>
        <w:t>أن</w:t>
      </w:r>
      <w:r w:rsidR="00B76B1B" w:rsidRPr="00B76B1B">
        <w:rPr>
          <w:color w:val="000000" w:themeColor="text1"/>
          <w:rtl/>
          <w:lang w:bidi="ar-SA"/>
        </w:rPr>
        <w:t xml:space="preserve"> </w:t>
      </w:r>
      <w:r w:rsidR="00B76B1B" w:rsidRPr="00B76B1B">
        <w:rPr>
          <w:rFonts w:hint="eastAsia"/>
          <w:color w:val="000000" w:themeColor="text1"/>
          <w:rtl/>
          <w:lang w:bidi="ar-SA"/>
        </w:rPr>
        <w:t>علة</w:t>
      </w:r>
      <w:r w:rsidR="00B76B1B" w:rsidRPr="00B76B1B">
        <w:rPr>
          <w:color w:val="000000" w:themeColor="text1"/>
          <w:rtl/>
          <w:lang w:bidi="ar-SA"/>
        </w:rPr>
        <w:t xml:space="preserve"> </w:t>
      </w:r>
      <w:r w:rsidR="00B76B1B" w:rsidRPr="00B76B1B">
        <w:rPr>
          <w:rFonts w:hint="eastAsia"/>
          <w:color w:val="000000" w:themeColor="text1"/>
          <w:rtl/>
          <w:lang w:bidi="ar-SA"/>
        </w:rPr>
        <w:t>فساد</w:t>
      </w:r>
      <w:r w:rsidR="00B76B1B" w:rsidRPr="00B76B1B">
        <w:rPr>
          <w:color w:val="000000" w:themeColor="text1"/>
          <w:rtl/>
          <w:lang w:bidi="ar-SA"/>
        </w:rPr>
        <w:t xml:space="preserve"> </w:t>
      </w:r>
      <w:r w:rsidR="00B76B1B" w:rsidRPr="00B76B1B">
        <w:rPr>
          <w:rFonts w:hint="eastAsia"/>
          <w:color w:val="000000" w:themeColor="text1"/>
          <w:rtl/>
          <w:lang w:bidi="ar-SA"/>
        </w:rPr>
        <w:t>السلم</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منتج</w:t>
      </w:r>
      <w:r w:rsidR="00B76B1B" w:rsidRPr="00B76B1B">
        <w:rPr>
          <w:color w:val="000000" w:themeColor="text1"/>
          <w:rtl/>
          <w:lang w:bidi="ar-SA"/>
        </w:rPr>
        <w:t xml:space="preserve"> </w:t>
      </w:r>
      <w:r w:rsidR="00B76B1B" w:rsidRPr="00B76B1B">
        <w:rPr>
          <w:rFonts w:hint="eastAsia"/>
          <w:color w:val="000000" w:themeColor="text1"/>
          <w:rtl/>
          <w:lang w:bidi="ar-SA"/>
        </w:rPr>
        <w:t>مكان</w:t>
      </w:r>
      <w:r w:rsidR="00B76B1B" w:rsidRPr="00B76B1B">
        <w:rPr>
          <w:color w:val="000000" w:themeColor="text1"/>
          <w:rtl/>
          <w:lang w:bidi="ar-SA"/>
        </w:rPr>
        <w:t xml:space="preserve"> </w:t>
      </w:r>
      <w:r w:rsidR="00B76B1B" w:rsidRPr="00B76B1B">
        <w:rPr>
          <w:rFonts w:hint="eastAsia"/>
          <w:color w:val="000000" w:themeColor="text1"/>
          <w:rtl/>
          <w:lang w:bidi="ar-SA"/>
        </w:rPr>
        <w:t>معين</w:t>
      </w:r>
      <w:r w:rsidR="00B76B1B" w:rsidRPr="00B76B1B">
        <w:rPr>
          <w:color w:val="000000" w:themeColor="text1"/>
          <w:rtl/>
          <w:lang w:bidi="ar-SA"/>
        </w:rPr>
        <w:t xml:space="preserve"> </w:t>
      </w:r>
      <w:r w:rsidR="00B76B1B" w:rsidRPr="00B76B1B">
        <w:rPr>
          <w:rFonts w:hint="eastAsia"/>
          <w:color w:val="000000" w:themeColor="text1"/>
          <w:rtl/>
          <w:lang w:bidi="ar-SA"/>
        </w:rPr>
        <w:t>هو</w:t>
      </w:r>
      <w:r w:rsidR="00B76B1B" w:rsidRPr="00B76B1B">
        <w:rPr>
          <w:color w:val="000000" w:themeColor="text1"/>
          <w:rtl/>
          <w:lang w:bidi="ar-SA"/>
        </w:rPr>
        <w:t xml:space="preserve"> </w:t>
      </w:r>
      <w:r w:rsidR="00B76B1B" w:rsidRPr="00B76B1B">
        <w:rPr>
          <w:rFonts w:hint="eastAsia"/>
          <w:color w:val="000000" w:themeColor="text1"/>
          <w:rtl/>
          <w:lang w:bidi="ar-SA"/>
        </w:rPr>
        <w:t>خشية</w:t>
      </w:r>
      <w:r w:rsidR="00B76B1B" w:rsidRPr="00B76B1B">
        <w:rPr>
          <w:color w:val="000000" w:themeColor="text1"/>
          <w:rtl/>
          <w:lang w:bidi="ar-SA"/>
        </w:rPr>
        <w:t xml:space="preserve"> </w:t>
      </w:r>
      <w:r w:rsidR="00B76B1B" w:rsidRPr="00B76B1B">
        <w:rPr>
          <w:rFonts w:hint="eastAsia"/>
          <w:color w:val="000000" w:themeColor="text1"/>
          <w:rtl/>
          <w:lang w:bidi="ar-SA"/>
        </w:rPr>
        <w:t>انقطاع</w:t>
      </w:r>
      <w:r w:rsidR="00B76B1B" w:rsidRPr="00B76B1B">
        <w:rPr>
          <w:color w:val="000000" w:themeColor="text1"/>
          <w:rtl/>
          <w:lang w:bidi="ar-SA"/>
        </w:rPr>
        <w:t xml:space="preserve"> </w:t>
      </w:r>
      <w:r w:rsidR="00B76B1B" w:rsidRPr="00B76B1B">
        <w:rPr>
          <w:rFonts w:hint="eastAsia"/>
          <w:color w:val="000000" w:themeColor="text1"/>
          <w:rtl/>
          <w:lang w:bidi="ar-SA"/>
        </w:rPr>
        <w:t>المنتج</w:t>
      </w:r>
      <w:r w:rsidR="00B76B1B" w:rsidRPr="00B76B1B">
        <w:rPr>
          <w:color w:val="000000" w:themeColor="text1"/>
          <w:rtl/>
          <w:lang w:bidi="ar-SA"/>
        </w:rPr>
        <w:t xml:space="preserve"> </w:t>
      </w:r>
      <w:r w:rsidR="00B76B1B" w:rsidRPr="00B76B1B">
        <w:rPr>
          <w:rFonts w:hint="eastAsia"/>
          <w:color w:val="000000" w:themeColor="text1"/>
          <w:rtl/>
          <w:lang w:bidi="ar-SA"/>
        </w:rPr>
        <w:t>في</w:t>
      </w:r>
      <w:r w:rsidR="00B76B1B" w:rsidRPr="00B76B1B">
        <w:rPr>
          <w:color w:val="000000" w:themeColor="text1"/>
          <w:rtl/>
          <w:lang w:bidi="ar-SA"/>
        </w:rPr>
        <w:t xml:space="preserve"> </w:t>
      </w:r>
      <w:r w:rsidR="00B76B1B" w:rsidRPr="00B76B1B">
        <w:rPr>
          <w:rFonts w:hint="eastAsia"/>
          <w:color w:val="000000" w:themeColor="text1"/>
          <w:rtl/>
          <w:lang w:bidi="ar-SA"/>
        </w:rPr>
        <w:t>ذلك</w:t>
      </w:r>
      <w:r w:rsidR="00172963">
        <w:rPr>
          <w:rFonts w:hint="cs"/>
          <w:color w:val="000000" w:themeColor="text1"/>
          <w:rtl/>
          <w:lang w:bidi="ar-SA"/>
        </w:rPr>
        <w:t xml:space="preserve"> </w:t>
      </w:r>
      <w:r w:rsidR="00172963" w:rsidRPr="00172963">
        <w:rPr>
          <w:color w:val="000000" w:themeColor="text1"/>
          <w:rtl/>
          <w:lang w:bidi="ar-SA"/>
        </w:rPr>
        <w:t>المكان</w:t>
      </w:r>
      <w:r w:rsidR="00F12432">
        <w:rPr>
          <w:rFonts w:hint="cs"/>
          <w:color w:val="000000" w:themeColor="text1"/>
          <w:rtl/>
          <w:lang w:bidi="ar-SA"/>
        </w:rPr>
        <w:t>،</w:t>
      </w:r>
      <w:r w:rsidR="00172963" w:rsidRPr="00172963">
        <w:rPr>
          <w:color w:val="000000" w:themeColor="text1"/>
          <w:rtl/>
          <w:lang w:bidi="ar-SA"/>
        </w:rPr>
        <w:t xml:space="preserve"> فإن وقع الأمن من ذلك، أو كان احتمال الانقطاع نادر</w:t>
      </w:r>
      <w:r w:rsidR="00F12432">
        <w:rPr>
          <w:rFonts w:hint="cs"/>
          <w:color w:val="000000" w:themeColor="text1"/>
          <w:rtl/>
          <w:lang w:bidi="ar-SA"/>
        </w:rPr>
        <w:t>ًا</w:t>
      </w:r>
      <w:r w:rsidR="00172963" w:rsidRPr="00172963">
        <w:rPr>
          <w:color w:val="000000" w:themeColor="text1"/>
          <w:rtl/>
          <w:lang w:bidi="ar-SA"/>
        </w:rPr>
        <w:t xml:space="preserve"> ضعيف</w:t>
      </w:r>
      <w:r w:rsidR="00F12432">
        <w:rPr>
          <w:rFonts w:hint="cs"/>
          <w:color w:val="000000" w:themeColor="text1"/>
          <w:rtl/>
          <w:lang w:bidi="ar-SA"/>
        </w:rPr>
        <w:t>ًا</w:t>
      </w:r>
      <w:r w:rsidR="00172963" w:rsidRPr="00172963">
        <w:rPr>
          <w:color w:val="000000" w:themeColor="text1"/>
          <w:rtl/>
          <w:lang w:bidi="ar-SA"/>
        </w:rPr>
        <w:t>، فلا يفسد به السلم</w:t>
      </w:r>
      <w:r w:rsidR="00172963">
        <w:rPr>
          <w:rFonts w:hint="cs"/>
          <w:color w:val="000000" w:themeColor="text1"/>
          <w:rtl/>
          <w:lang w:bidi="ar-SA"/>
        </w:rPr>
        <w:t>"</w:t>
      </w:r>
      <w:r w:rsidR="003E3EF4">
        <w:rPr>
          <w:rStyle w:val="FootnoteReference"/>
          <w:color w:val="000000" w:themeColor="text1"/>
          <w:rtl/>
          <w:lang w:bidi="ar-SA"/>
        </w:rPr>
        <w:footnoteReference w:id="59"/>
      </w:r>
      <w:r w:rsidR="003E3EF4">
        <w:rPr>
          <w:rFonts w:hint="cs"/>
          <w:color w:val="000000" w:themeColor="text1"/>
          <w:rtl/>
          <w:lang w:bidi="ar-SA"/>
        </w:rPr>
        <w:t>.</w:t>
      </w:r>
    </w:p>
    <w:p w14:paraId="4A63126A" w14:textId="77777777" w:rsidR="00721FD5" w:rsidRDefault="00721FD5" w:rsidP="00721FD5">
      <w:pPr>
        <w:ind w:firstLine="0"/>
        <w:rPr>
          <w:color w:val="000000" w:themeColor="text1"/>
          <w:rtl/>
          <w:lang w:bidi="ar-SA"/>
        </w:rPr>
      </w:pPr>
    </w:p>
    <w:p w14:paraId="455FB608" w14:textId="7850AF54" w:rsidR="000A771A" w:rsidRPr="00721FD5" w:rsidRDefault="000A771A" w:rsidP="00721FD5">
      <w:pPr>
        <w:ind w:firstLine="0"/>
        <w:rPr>
          <w:color w:val="000000" w:themeColor="text1"/>
          <w:rtl/>
          <w:lang w:bidi="ar-SA"/>
        </w:rPr>
      </w:pPr>
      <w:r w:rsidRPr="00417C78">
        <w:rPr>
          <w:rFonts w:hint="eastAsia"/>
          <w:color w:val="1F3864" w:themeColor="accent1" w:themeShade="80"/>
          <w:sz w:val="72"/>
          <w:szCs w:val="72"/>
          <w:rtl/>
          <w:lang w:bidi="ar-SA"/>
        </w:rPr>
        <w:t>السادس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معرفة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قدر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رأس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وانضباطه</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تكفي</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مشاهدته</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ينضبط</w:t>
      </w:r>
      <w:r w:rsidRPr="00417C78">
        <w:rPr>
          <w:color w:val="1F3864" w:themeColor="accent1" w:themeShade="80"/>
          <w:sz w:val="72"/>
          <w:szCs w:val="72"/>
          <w:rtl/>
          <w:lang w:bidi="ar-SA"/>
        </w:rPr>
        <w:t>.</w:t>
      </w:r>
    </w:p>
    <w:p w14:paraId="2BF32DD7" w14:textId="000FA2D1" w:rsidR="000A771A" w:rsidRDefault="004E23DD" w:rsidP="003C71E3">
      <w:pPr>
        <w:ind w:firstLine="0"/>
        <w:rPr>
          <w:color w:val="000000" w:themeColor="text1"/>
          <w:rtl/>
          <w:lang w:bidi="ar-SA"/>
        </w:rPr>
      </w:pPr>
      <w:r w:rsidRPr="004E23DD">
        <w:rPr>
          <w:rFonts w:hint="cs"/>
          <w:color w:val="000000" w:themeColor="text1"/>
          <w:rtl/>
          <w:lang w:bidi="ar-SA"/>
        </w:rPr>
        <w:t>الشرط</w:t>
      </w:r>
      <w:r w:rsidRPr="00417C78">
        <w:rPr>
          <w:rFonts w:hint="cs"/>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السادس</w:t>
      </w:r>
      <w:r w:rsidRPr="00417C78">
        <w:rPr>
          <w:rFonts w:hint="cs"/>
          <w:color w:val="1F3864" w:themeColor="accent1" w:themeShade="80"/>
          <w:sz w:val="72"/>
          <w:szCs w:val="72"/>
          <w:rtl/>
          <w:lang w:bidi="ar-SA"/>
        </w:rPr>
        <w:t xml:space="preserve"> </w:t>
      </w:r>
      <w:r w:rsidRPr="004E23DD">
        <w:rPr>
          <w:rFonts w:hint="cs"/>
          <w:color w:val="000000" w:themeColor="text1"/>
          <w:rtl/>
          <w:lang w:bidi="ar-SA"/>
        </w:rPr>
        <w:t xml:space="preserve">من شروط </w:t>
      </w:r>
      <w:r w:rsidR="007A102D">
        <w:rPr>
          <w:rFonts w:hint="cs"/>
          <w:color w:val="000000" w:themeColor="text1"/>
          <w:rtl/>
          <w:lang w:bidi="ar-SA"/>
        </w:rPr>
        <w:t xml:space="preserve">صحة </w:t>
      </w:r>
      <w:r w:rsidRPr="004E23DD">
        <w:rPr>
          <w:rFonts w:hint="cs"/>
          <w:color w:val="000000" w:themeColor="text1"/>
          <w:rtl/>
          <w:lang w:bidi="ar-SA"/>
        </w:rPr>
        <w:t>السلم</w:t>
      </w:r>
      <w:r w:rsidR="000A771A" w:rsidRPr="004E23DD">
        <w:rPr>
          <w:color w:val="000000" w:themeColor="text1"/>
          <w:rtl/>
          <w:lang w:bidi="ar-SA"/>
        </w:rPr>
        <w:t>:</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معرفة</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قدر</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رأس</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مال</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السلم</w:t>
      </w:r>
      <w:r w:rsidR="009C7B70" w:rsidRPr="00417C78">
        <w:rPr>
          <w:rFonts w:hint="cs"/>
          <w:color w:val="1F3864" w:themeColor="accent1" w:themeShade="80"/>
          <w:sz w:val="72"/>
          <w:szCs w:val="72"/>
          <w:rtl/>
          <w:lang w:bidi="ar-SA"/>
        </w:rPr>
        <w:t xml:space="preserve"> </w:t>
      </w:r>
      <w:r w:rsidR="009C7B70" w:rsidRPr="009C7B70">
        <w:rPr>
          <w:rFonts w:hint="cs"/>
          <w:color w:val="000000" w:themeColor="text1"/>
          <w:rtl/>
          <w:lang w:bidi="ar-SA"/>
        </w:rPr>
        <w:t>"</w:t>
      </w:r>
      <w:r w:rsidR="006610C3">
        <w:rPr>
          <w:rFonts w:hint="cs"/>
          <w:color w:val="000000" w:themeColor="text1"/>
          <w:rtl/>
          <w:lang w:bidi="ar-SA"/>
        </w:rPr>
        <w:t>(</w:t>
      </w:r>
      <w:r w:rsidR="009C7B70" w:rsidRPr="009C7B70">
        <w:rPr>
          <w:rFonts w:hint="cs"/>
          <w:color w:val="000000" w:themeColor="text1"/>
          <w:rtl/>
          <w:lang w:bidi="ar-SA"/>
        </w:rPr>
        <w:t>و</w:t>
      </w:r>
      <w:r w:rsidR="005313B9">
        <w:rPr>
          <w:rFonts w:hint="cs"/>
          <w:color w:val="000000" w:themeColor="text1"/>
          <w:rtl/>
          <w:lang w:bidi="ar-SA"/>
        </w:rPr>
        <w:t xml:space="preserve">) </w:t>
      </w:r>
      <w:r w:rsidR="009C7B70" w:rsidRPr="009C7B70">
        <w:rPr>
          <w:rFonts w:hint="cs"/>
          <w:color w:val="000000" w:themeColor="text1"/>
          <w:rtl/>
          <w:lang w:bidi="ar-SA"/>
        </w:rPr>
        <w:t xml:space="preserve">معرفة </w:t>
      </w:r>
      <w:r w:rsidR="005313B9">
        <w:rPr>
          <w:rFonts w:hint="cs"/>
          <w:color w:val="000000" w:themeColor="text1"/>
          <w:rtl/>
          <w:lang w:bidi="ar-SA"/>
        </w:rPr>
        <w:t>(</w:t>
      </w:r>
      <w:r w:rsidR="009C7B70" w:rsidRPr="009C7B70">
        <w:rPr>
          <w:rFonts w:hint="cs"/>
          <w:color w:val="000000" w:themeColor="text1"/>
          <w:rtl/>
          <w:lang w:bidi="ar-SA"/>
        </w:rPr>
        <w:t>صفته</w:t>
      </w:r>
      <w:r w:rsidR="005313B9">
        <w:rPr>
          <w:rFonts w:hint="cs"/>
          <w:color w:val="000000" w:themeColor="text1"/>
          <w:rtl/>
          <w:lang w:bidi="ar-SA"/>
        </w:rPr>
        <w:t>)</w:t>
      </w:r>
      <w:r w:rsidR="00BD49F0">
        <w:rPr>
          <w:rFonts w:hint="cs"/>
          <w:color w:val="000000" w:themeColor="text1"/>
          <w:rtl/>
          <w:lang w:bidi="ar-SA"/>
        </w:rPr>
        <w:t xml:space="preserve"> لأنه</w:t>
      </w:r>
      <w:r w:rsidR="00D32A0B">
        <w:rPr>
          <w:rFonts w:hint="cs"/>
          <w:color w:val="000000" w:themeColor="text1"/>
          <w:rtl/>
          <w:lang w:bidi="ar-SA"/>
        </w:rPr>
        <w:t xml:space="preserve"> لا يؤمن فسخ السلم لتأخر المعقود عليه، فوجب معرفة رأس ماله</w:t>
      </w:r>
      <w:r w:rsidR="002B141A">
        <w:rPr>
          <w:rFonts w:hint="cs"/>
          <w:color w:val="000000" w:themeColor="text1"/>
          <w:rtl/>
          <w:lang w:bidi="ar-SA"/>
        </w:rPr>
        <w:t xml:space="preserve"> ليرد بدله، كالقرض"</w:t>
      </w:r>
      <w:r w:rsidR="00FA316A">
        <w:rPr>
          <w:rStyle w:val="FootnoteReference"/>
          <w:color w:val="000000" w:themeColor="text1"/>
          <w:rtl/>
          <w:lang w:bidi="ar-SA"/>
        </w:rPr>
        <w:footnoteReference w:id="60"/>
      </w:r>
      <w:r w:rsidR="00BD49F0">
        <w:rPr>
          <w:rFonts w:hint="cs"/>
          <w:color w:val="000000" w:themeColor="text1"/>
          <w:rtl/>
          <w:lang w:bidi="ar-SA"/>
        </w:rPr>
        <w:t xml:space="preserve"> </w:t>
      </w:r>
      <w:r w:rsidR="009C7B70" w:rsidRPr="009C7B70">
        <w:rPr>
          <w:rFonts w:hint="cs"/>
          <w:color w:val="000000" w:themeColor="text1"/>
          <w:rtl/>
          <w:lang w:bidi="ar-SA"/>
        </w:rPr>
        <w:t>،</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وانضباط</w:t>
      </w:r>
      <w:r w:rsidR="00B509A8" w:rsidRPr="00417C78">
        <w:rPr>
          <w:rFonts w:hint="cs"/>
          <w:color w:val="1F3864" w:themeColor="accent1" w:themeShade="80"/>
          <w:sz w:val="72"/>
          <w:szCs w:val="72"/>
          <w:rtl/>
          <w:lang w:bidi="ar-SA"/>
        </w:rPr>
        <w:t>ُ</w:t>
      </w:r>
      <w:r w:rsidR="000A771A" w:rsidRPr="00417C78">
        <w:rPr>
          <w:rFonts w:hint="eastAsia"/>
          <w:color w:val="1F3864" w:themeColor="accent1" w:themeShade="80"/>
          <w:sz w:val="72"/>
          <w:szCs w:val="72"/>
          <w:rtl/>
          <w:lang w:bidi="ar-SA"/>
        </w:rPr>
        <w:t>ه</w:t>
      </w:r>
      <w:r w:rsidR="00AB26EA" w:rsidRPr="00417C78">
        <w:rPr>
          <w:rFonts w:hint="cs"/>
          <w:color w:val="1F3864" w:themeColor="accent1" w:themeShade="80"/>
          <w:sz w:val="72"/>
          <w:szCs w:val="72"/>
          <w:rtl/>
          <w:lang w:bidi="ar-SA"/>
        </w:rPr>
        <w:t xml:space="preserve"> </w:t>
      </w:r>
      <w:r w:rsidR="00AB26EA" w:rsidRPr="00AB26EA">
        <w:rPr>
          <w:rFonts w:hint="cs"/>
          <w:color w:val="000000" w:themeColor="text1"/>
          <w:rtl/>
          <w:lang w:bidi="ar-SA"/>
        </w:rPr>
        <w:t>أي رأس مال السلم بصفة</w:t>
      </w:r>
      <w:r w:rsidR="000A771A" w:rsidRPr="00417C78">
        <w:rPr>
          <w:rFonts w:hint="cs"/>
          <w:color w:val="1F3864" w:themeColor="accent1" w:themeShade="80"/>
          <w:sz w:val="72"/>
          <w:szCs w:val="72"/>
          <w:rtl/>
          <w:lang w:bidi="ar-SA"/>
        </w:rPr>
        <w:t>،</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فلا</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تكفي</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مشاهدته</w:t>
      </w:r>
      <w:r w:rsidR="00446924" w:rsidRPr="00417C78">
        <w:rPr>
          <w:rFonts w:hint="cs"/>
          <w:color w:val="1F3864" w:themeColor="accent1" w:themeShade="80"/>
          <w:sz w:val="72"/>
          <w:szCs w:val="72"/>
          <w:rtl/>
          <w:lang w:bidi="ar-SA"/>
        </w:rPr>
        <w:t xml:space="preserve"> </w:t>
      </w:r>
      <w:r w:rsidR="00446924" w:rsidRPr="00C84CD3">
        <w:rPr>
          <w:rFonts w:hint="cs"/>
          <w:color w:val="000000" w:themeColor="text1"/>
          <w:rtl/>
          <w:lang w:bidi="ar-SA"/>
        </w:rPr>
        <w:t>"</w:t>
      </w:r>
      <w:r w:rsidR="00446924" w:rsidRPr="00C84CD3">
        <w:rPr>
          <w:color w:val="000000" w:themeColor="text1"/>
          <w:rtl/>
          <w:lang w:bidi="ar-SA"/>
        </w:rPr>
        <w:t>كما لو عقداه على صبرة لا يعلمان قدرها ووصفها</w:t>
      </w:r>
      <w:r w:rsidR="00446924" w:rsidRPr="00C84CD3">
        <w:rPr>
          <w:rFonts w:hint="cs"/>
          <w:color w:val="000000" w:themeColor="text1"/>
          <w:rtl/>
          <w:lang w:bidi="ar-SA"/>
        </w:rPr>
        <w:t>"</w:t>
      </w:r>
      <w:r w:rsidR="00B10975">
        <w:rPr>
          <w:rStyle w:val="FootnoteReference"/>
          <w:color w:val="000000" w:themeColor="text1"/>
          <w:rtl/>
          <w:lang w:bidi="ar-SA"/>
        </w:rPr>
        <w:footnoteReference w:id="61"/>
      </w:r>
      <w:r w:rsidR="00C84CD3" w:rsidRPr="00C84CD3">
        <w:rPr>
          <w:rFonts w:hint="cs"/>
          <w:color w:val="000000" w:themeColor="text1"/>
          <w:rtl/>
          <w:lang w:bidi="ar-SA"/>
        </w:rPr>
        <w:t>،</w:t>
      </w:r>
      <w:r w:rsidR="00446924" w:rsidRPr="00417C78">
        <w:rPr>
          <w:color w:val="1F3864" w:themeColor="accent1" w:themeShade="80"/>
          <w:sz w:val="72"/>
          <w:szCs w:val="72"/>
          <w:rtl/>
          <w:lang w:bidi="ar-SA"/>
        </w:rPr>
        <w:t xml:space="preserve"> </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lastRenderedPageBreak/>
        <w:t>ولا</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يصح</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بما</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لا</w:t>
      </w:r>
      <w:r w:rsidR="000A771A" w:rsidRPr="00417C78">
        <w:rPr>
          <w:color w:val="1F3864" w:themeColor="accent1" w:themeShade="80"/>
          <w:sz w:val="72"/>
          <w:szCs w:val="72"/>
          <w:rtl/>
          <w:lang w:bidi="ar-SA"/>
        </w:rPr>
        <w:t xml:space="preserve"> </w:t>
      </w:r>
      <w:r w:rsidR="000A771A" w:rsidRPr="00417C78">
        <w:rPr>
          <w:rFonts w:hint="eastAsia"/>
          <w:color w:val="1F3864" w:themeColor="accent1" w:themeShade="80"/>
          <w:sz w:val="72"/>
          <w:szCs w:val="72"/>
          <w:rtl/>
          <w:lang w:bidi="ar-SA"/>
        </w:rPr>
        <w:t>ينضبط</w:t>
      </w:r>
      <w:r w:rsidR="005C0BEB" w:rsidRPr="00417C78">
        <w:rPr>
          <w:rFonts w:hint="cs"/>
          <w:color w:val="1F3864" w:themeColor="accent1" w:themeShade="80"/>
          <w:sz w:val="72"/>
          <w:szCs w:val="72"/>
          <w:rtl/>
          <w:lang w:bidi="ar-SA"/>
        </w:rPr>
        <w:t xml:space="preserve"> </w:t>
      </w:r>
      <w:r w:rsidR="005C0BEB" w:rsidRPr="00165BFA">
        <w:rPr>
          <w:rFonts w:hint="cs"/>
          <w:color w:val="000000" w:themeColor="text1"/>
          <w:rtl/>
          <w:lang w:bidi="ar-SA"/>
        </w:rPr>
        <w:t>"</w:t>
      </w:r>
      <w:r w:rsidR="00956695">
        <w:rPr>
          <w:rFonts w:hint="cs"/>
          <w:color w:val="000000" w:themeColor="text1"/>
          <w:rtl/>
          <w:lang w:bidi="ar-SA"/>
        </w:rPr>
        <w:t>(</w:t>
      </w:r>
      <w:r w:rsidR="00E05A01" w:rsidRPr="00E05A01">
        <w:rPr>
          <w:color w:val="000000" w:themeColor="text1"/>
          <w:rtl/>
          <w:lang w:bidi="ar-SA"/>
        </w:rPr>
        <w:t>بصفة، كجوهر ونحوه، فإن فعلا) أي: عقداه بذلك (فباطل) لفوات شرطه (ويرجع) أي: يرد المقبوض إذن (إن كان باقي</w:t>
      </w:r>
      <w:r w:rsidR="00423451">
        <w:rPr>
          <w:rFonts w:hint="cs"/>
          <w:color w:val="000000" w:themeColor="text1"/>
          <w:rtl/>
          <w:lang w:bidi="ar-SA"/>
        </w:rPr>
        <w:t>ًا</w:t>
      </w:r>
      <w:r w:rsidR="00E05A01" w:rsidRPr="00E05A01">
        <w:rPr>
          <w:color w:val="000000" w:themeColor="text1"/>
          <w:rtl/>
          <w:lang w:bidi="ar-SA"/>
        </w:rPr>
        <w:t>، وإلا) بأن لم يكن باقي</w:t>
      </w:r>
      <w:r w:rsidR="00423451">
        <w:rPr>
          <w:rFonts w:hint="cs"/>
          <w:color w:val="000000" w:themeColor="text1"/>
          <w:rtl/>
          <w:lang w:bidi="ar-SA"/>
        </w:rPr>
        <w:t>ًا</w:t>
      </w:r>
      <w:r w:rsidR="00E05A01" w:rsidRPr="00E05A01">
        <w:rPr>
          <w:color w:val="000000" w:themeColor="text1"/>
          <w:rtl/>
          <w:lang w:bidi="ar-SA"/>
        </w:rPr>
        <w:t xml:space="preserve"> (فقيمته) إن كان متقوم</w:t>
      </w:r>
      <w:r w:rsidR="00423451">
        <w:rPr>
          <w:rFonts w:hint="cs"/>
          <w:color w:val="000000" w:themeColor="text1"/>
          <w:rtl/>
          <w:lang w:bidi="ar-SA"/>
        </w:rPr>
        <w:t>ًا</w:t>
      </w:r>
      <w:r w:rsidR="00E05A01" w:rsidRPr="00E05A01">
        <w:rPr>
          <w:color w:val="000000" w:themeColor="text1"/>
          <w:rtl/>
          <w:lang w:bidi="ar-SA"/>
        </w:rPr>
        <w:t>، أو مثله إن كان مثلي</w:t>
      </w:r>
      <w:r w:rsidR="00423451">
        <w:rPr>
          <w:rFonts w:hint="cs"/>
          <w:color w:val="000000" w:themeColor="text1"/>
          <w:rtl/>
          <w:lang w:bidi="ar-SA"/>
        </w:rPr>
        <w:t>ًا</w:t>
      </w:r>
      <w:r w:rsidR="00165BFA" w:rsidRPr="00165BFA">
        <w:rPr>
          <w:rFonts w:hint="cs"/>
          <w:color w:val="000000" w:themeColor="text1"/>
          <w:rtl/>
          <w:lang w:bidi="ar-SA"/>
        </w:rPr>
        <w:t>"</w:t>
      </w:r>
      <w:r w:rsidR="00423451">
        <w:rPr>
          <w:rStyle w:val="FootnoteReference"/>
          <w:color w:val="000000" w:themeColor="text1"/>
          <w:rtl/>
          <w:lang w:bidi="ar-SA"/>
        </w:rPr>
        <w:footnoteReference w:id="62"/>
      </w:r>
      <w:r w:rsidR="00690E4B">
        <w:rPr>
          <w:rFonts w:hint="cs"/>
          <w:color w:val="000000" w:themeColor="text1"/>
          <w:rtl/>
          <w:lang w:bidi="ar-SA"/>
        </w:rPr>
        <w:t>.</w:t>
      </w:r>
    </w:p>
    <w:p w14:paraId="020A0663" w14:textId="4B4EFC7C" w:rsidR="00E521E4" w:rsidRPr="00E521E4" w:rsidRDefault="00E521E4" w:rsidP="009D791E">
      <w:pPr>
        <w:ind w:firstLine="0"/>
        <w:rPr>
          <w:color w:val="000000" w:themeColor="text1"/>
          <w:rtl/>
          <w:lang w:bidi="ar-SA"/>
        </w:rPr>
      </w:pPr>
      <w:r>
        <w:rPr>
          <w:rFonts w:hint="cs"/>
          <w:color w:val="000000" w:themeColor="text1"/>
          <w:rtl/>
          <w:lang w:bidi="ar-SA"/>
        </w:rPr>
        <w:t>وفي المبدع: "</w:t>
      </w:r>
      <w:r w:rsidRPr="00E521E4">
        <w:rPr>
          <w:color w:val="000000" w:themeColor="text1"/>
          <w:rtl/>
          <w:lang w:bidi="ar-SA"/>
        </w:rPr>
        <w:t>(</w:t>
      </w:r>
      <w:r w:rsidRPr="00E521E4">
        <w:rPr>
          <w:rFonts w:hint="eastAsia"/>
          <w:color w:val="000000" w:themeColor="text1"/>
          <w:rtl/>
          <w:lang w:bidi="ar-SA"/>
        </w:rPr>
        <w:t>وهل</w:t>
      </w:r>
      <w:r w:rsidRPr="00E521E4">
        <w:rPr>
          <w:color w:val="000000" w:themeColor="text1"/>
          <w:rtl/>
          <w:lang w:bidi="ar-SA"/>
        </w:rPr>
        <w:t xml:space="preserve"> </w:t>
      </w:r>
      <w:r w:rsidRPr="00E521E4">
        <w:rPr>
          <w:rFonts w:hint="eastAsia"/>
          <w:color w:val="000000" w:themeColor="text1"/>
          <w:rtl/>
          <w:lang w:bidi="ar-SA"/>
        </w:rPr>
        <w:t>يشترط</w:t>
      </w:r>
      <w:r w:rsidRPr="00E521E4">
        <w:rPr>
          <w:color w:val="000000" w:themeColor="text1"/>
          <w:rtl/>
          <w:lang w:bidi="ar-SA"/>
        </w:rPr>
        <w:t xml:space="preserve"> </w:t>
      </w:r>
      <w:r w:rsidRPr="00E521E4">
        <w:rPr>
          <w:rFonts w:hint="eastAsia"/>
          <w:color w:val="000000" w:themeColor="text1"/>
          <w:rtl/>
          <w:lang w:bidi="ar-SA"/>
        </w:rPr>
        <w:t>كونه</w:t>
      </w:r>
      <w:r w:rsidR="00A0401A">
        <w:rPr>
          <w:rStyle w:val="FootnoteReference"/>
          <w:color w:val="000000" w:themeColor="text1"/>
          <w:rtl/>
          <w:lang w:bidi="ar-SA"/>
        </w:rPr>
        <w:footnoteReference w:id="63"/>
      </w:r>
      <w:r w:rsidRPr="00E521E4">
        <w:rPr>
          <w:color w:val="000000" w:themeColor="text1"/>
          <w:rtl/>
          <w:lang w:bidi="ar-SA"/>
        </w:rPr>
        <w:t xml:space="preserve"> </w:t>
      </w:r>
      <w:r w:rsidRPr="00E521E4">
        <w:rPr>
          <w:rFonts w:hint="eastAsia"/>
          <w:color w:val="000000" w:themeColor="text1"/>
          <w:rtl/>
          <w:lang w:bidi="ar-SA"/>
        </w:rPr>
        <w:t>معلوم</w:t>
      </w:r>
      <w:r w:rsidRPr="00E521E4">
        <w:rPr>
          <w:color w:val="000000" w:themeColor="text1"/>
          <w:rtl/>
          <w:lang w:bidi="ar-SA"/>
        </w:rPr>
        <w:t xml:space="preserve"> </w:t>
      </w:r>
      <w:r w:rsidRPr="00E521E4">
        <w:rPr>
          <w:rFonts w:hint="eastAsia"/>
          <w:color w:val="000000" w:themeColor="text1"/>
          <w:rtl/>
          <w:lang w:bidi="ar-SA"/>
        </w:rPr>
        <w:t>الصفة</w:t>
      </w:r>
      <w:r w:rsidRPr="00E521E4">
        <w:rPr>
          <w:color w:val="000000" w:themeColor="text1"/>
          <w:rtl/>
          <w:lang w:bidi="ar-SA"/>
        </w:rPr>
        <w:t xml:space="preserve"> </w:t>
      </w:r>
      <w:r w:rsidRPr="00E521E4">
        <w:rPr>
          <w:rFonts w:hint="eastAsia"/>
          <w:color w:val="000000" w:themeColor="text1"/>
          <w:rtl/>
          <w:lang w:bidi="ar-SA"/>
        </w:rPr>
        <w:t>والقدر</w:t>
      </w:r>
      <w:r w:rsidRPr="00E521E4">
        <w:rPr>
          <w:color w:val="000000" w:themeColor="text1"/>
          <w:rtl/>
          <w:lang w:bidi="ar-SA"/>
        </w:rPr>
        <w:t xml:space="preserve"> </w:t>
      </w:r>
      <w:r w:rsidRPr="00E521E4">
        <w:rPr>
          <w:rFonts w:hint="eastAsia"/>
          <w:color w:val="000000" w:themeColor="text1"/>
          <w:rtl/>
          <w:lang w:bidi="ar-SA"/>
        </w:rPr>
        <w:t>كالمسلم</w:t>
      </w:r>
      <w:r w:rsidRPr="00E521E4">
        <w:rPr>
          <w:color w:val="000000" w:themeColor="text1"/>
          <w:rtl/>
          <w:lang w:bidi="ar-SA"/>
        </w:rPr>
        <w:t xml:space="preserve"> </w:t>
      </w:r>
      <w:r w:rsidRPr="00E521E4">
        <w:rPr>
          <w:rFonts w:hint="eastAsia"/>
          <w:color w:val="000000" w:themeColor="text1"/>
          <w:rtl/>
          <w:lang w:bidi="ar-SA"/>
        </w:rPr>
        <w:t>فيه</w:t>
      </w:r>
      <w:r w:rsidRPr="00E521E4">
        <w:rPr>
          <w:color w:val="000000" w:themeColor="text1"/>
          <w:rtl/>
          <w:lang w:bidi="ar-SA"/>
        </w:rPr>
        <w:t xml:space="preserve">) </w:t>
      </w:r>
      <w:r w:rsidRPr="00E521E4">
        <w:rPr>
          <w:rFonts w:hint="eastAsia"/>
          <w:color w:val="000000" w:themeColor="text1"/>
          <w:rtl/>
          <w:lang w:bidi="ar-SA"/>
        </w:rPr>
        <w:t>أم</w:t>
      </w:r>
      <w:r w:rsidR="009D791E">
        <w:rPr>
          <w:rFonts w:hint="cs"/>
          <w:color w:val="000000" w:themeColor="text1"/>
          <w:rtl/>
          <w:lang w:bidi="ar-SA"/>
        </w:rPr>
        <w:t xml:space="preserve"> </w:t>
      </w:r>
      <w:r w:rsidRPr="00E521E4">
        <w:rPr>
          <w:rFonts w:hint="eastAsia"/>
          <w:color w:val="000000" w:themeColor="text1"/>
          <w:rtl/>
          <w:lang w:bidi="ar-SA"/>
        </w:rPr>
        <w:t>تكفي</w:t>
      </w:r>
      <w:r w:rsidRPr="00E521E4">
        <w:rPr>
          <w:color w:val="000000" w:themeColor="text1"/>
          <w:rtl/>
          <w:lang w:bidi="ar-SA"/>
        </w:rPr>
        <w:t xml:space="preserve"> </w:t>
      </w:r>
      <w:r w:rsidRPr="00E521E4">
        <w:rPr>
          <w:rFonts w:hint="eastAsia"/>
          <w:color w:val="000000" w:themeColor="text1"/>
          <w:rtl/>
          <w:lang w:bidi="ar-SA"/>
        </w:rPr>
        <w:t>مشاهدته؟</w:t>
      </w:r>
      <w:r w:rsidRPr="00E521E4">
        <w:rPr>
          <w:color w:val="000000" w:themeColor="text1"/>
          <w:rtl/>
          <w:lang w:bidi="ar-SA"/>
        </w:rPr>
        <w:t xml:space="preserve"> (</w:t>
      </w:r>
      <w:r w:rsidRPr="00E521E4">
        <w:rPr>
          <w:rFonts w:hint="eastAsia"/>
          <w:color w:val="000000" w:themeColor="text1"/>
          <w:rtl/>
          <w:lang w:bidi="ar-SA"/>
        </w:rPr>
        <w:t>على</w:t>
      </w:r>
      <w:r w:rsidRPr="00E521E4">
        <w:rPr>
          <w:color w:val="000000" w:themeColor="text1"/>
          <w:rtl/>
          <w:lang w:bidi="ar-SA"/>
        </w:rPr>
        <w:t xml:space="preserve"> </w:t>
      </w:r>
      <w:r w:rsidRPr="00E521E4">
        <w:rPr>
          <w:rFonts w:hint="eastAsia"/>
          <w:color w:val="000000" w:themeColor="text1"/>
          <w:rtl/>
          <w:lang w:bidi="ar-SA"/>
        </w:rPr>
        <w:t>وجهين</w:t>
      </w:r>
      <w:r w:rsidRPr="00E521E4">
        <w:rPr>
          <w:color w:val="000000" w:themeColor="text1"/>
          <w:rtl/>
          <w:lang w:bidi="ar-SA"/>
        </w:rPr>
        <w:t>)</w:t>
      </w:r>
      <w:r w:rsidR="009D791E">
        <w:rPr>
          <w:rFonts w:hint="cs"/>
          <w:color w:val="000000" w:themeColor="text1"/>
          <w:rtl/>
          <w:lang w:bidi="ar-SA"/>
        </w:rPr>
        <w:t xml:space="preserve"> …</w:t>
      </w:r>
    </w:p>
    <w:p w14:paraId="31AE4AAC" w14:textId="5E8E37AB" w:rsidR="00E521E4" w:rsidRPr="00E521E4" w:rsidRDefault="00E521E4" w:rsidP="00FC156F">
      <w:pPr>
        <w:ind w:firstLine="0"/>
        <w:rPr>
          <w:color w:val="000000" w:themeColor="text1"/>
          <w:rtl/>
          <w:lang w:bidi="ar-SA"/>
        </w:rPr>
      </w:pPr>
      <w:r w:rsidRPr="002727D6">
        <w:rPr>
          <w:rFonts w:hint="eastAsia"/>
          <w:color w:val="000000" w:themeColor="text1"/>
          <w:u w:val="single"/>
          <w:rtl/>
          <w:lang w:bidi="ar-SA"/>
        </w:rPr>
        <w:t>أحدهما</w:t>
      </w:r>
      <w:r w:rsidRPr="00E521E4">
        <w:rPr>
          <w:color w:val="000000" w:themeColor="text1"/>
          <w:rtl/>
          <w:lang w:bidi="ar-SA"/>
        </w:rPr>
        <w:t xml:space="preserve">: </w:t>
      </w:r>
      <w:r w:rsidRPr="00E521E4">
        <w:rPr>
          <w:rFonts w:hint="eastAsia"/>
          <w:color w:val="000000" w:themeColor="text1"/>
          <w:rtl/>
          <w:lang w:bidi="ar-SA"/>
        </w:rPr>
        <w:t>يشترط</w:t>
      </w:r>
      <w:r w:rsidRPr="00E521E4">
        <w:rPr>
          <w:color w:val="000000" w:themeColor="text1"/>
          <w:rtl/>
          <w:lang w:bidi="ar-SA"/>
        </w:rPr>
        <w:t xml:space="preserve"> </w:t>
      </w:r>
      <w:r w:rsidRPr="00E521E4">
        <w:rPr>
          <w:rFonts w:hint="eastAsia"/>
          <w:color w:val="000000" w:themeColor="text1"/>
          <w:rtl/>
          <w:lang w:bidi="ar-SA"/>
        </w:rPr>
        <w:t>ذلك،</w:t>
      </w:r>
      <w:r w:rsidRPr="00E521E4">
        <w:rPr>
          <w:color w:val="000000" w:themeColor="text1"/>
          <w:rtl/>
          <w:lang w:bidi="ar-SA"/>
        </w:rPr>
        <w:t xml:space="preserve"> </w:t>
      </w:r>
      <w:r w:rsidRPr="00E521E4">
        <w:rPr>
          <w:rFonts w:hint="eastAsia"/>
          <w:color w:val="000000" w:themeColor="text1"/>
          <w:rtl/>
          <w:lang w:bidi="ar-SA"/>
        </w:rPr>
        <w:t>قاله</w:t>
      </w:r>
      <w:r w:rsidRPr="00E521E4">
        <w:rPr>
          <w:color w:val="000000" w:themeColor="text1"/>
          <w:rtl/>
          <w:lang w:bidi="ar-SA"/>
        </w:rPr>
        <w:t xml:space="preserve"> </w:t>
      </w:r>
      <w:r w:rsidRPr="00E521E4">
        <w:rPr>
          <w:rFonts w:hint="eastAsia"/>
          <w:color w:val="000000" w:themeColor="text1"/>
          <w:rtl/>
          <w:lang w:bidi="ar-SA"/>
        </w:rPr>
        <w:t>القاضي</w:t>
      </w:r>
      <w:r w:rsidRPr="00E521E4">
        <w:rPr>
          <w:color w:val="000000" w:themeColor="text1"/>
          <w:rtl/>
          <w:lang w:bidi="ar-SA"/>
        </w:rPr>
        <w:t xml:space="preserve"> </w:t>
      </w:r>
      <w:r w:rsidRPr="00E521E4">
        <w:rPr>
          <w:rFonts w:hint="eastAsia"/>
          <w:color w:val="000000" w:themeColor="text1"/>
          <w:rtl/>
          <w:lang w:bidi="ar-SA"/>
        </w:rPr>
        <w:t>وأبو</w:t>
      </w:r>
      <w:r w:rsidRPr="00E521E4">
        <w:rPr>
          <w:color w:val="000000" w:themeColor="text1"/>
          <w:rtl/>
          <w:lang w:bidi="ar-SA"/>
        </w:rPr>
        <w:t xml:space="preserve"> </w:t>
      </w:r>
      <w:r w:rsidRPr="00E521E4">
        <w:rPr>
          <w:rFonts w:hint="eastAsia"/>
          <w:color w:val="000000" w:themeColor="text1"/>
          <w:rtl/>
          <w:lang w:bidi="ar-SA"/>
        </w:rPr>
        <w:t>الخطاب</w:t>
      </w:r>
      <w:r w:rsidRPr="00E521E4">
        <w:rPr>
          <w:color w:val="000000" w:themeColor="text1"/>
          <w:rtl/>
          <w:lang w:bidi="ar-SA"/>
        </w:rPr>
        <w:t xml:space="preserve"> </w:t>
      </w:r>
      <w:r w:rsidRPr="00E521E4">
        <w:rPr>
          <w:rFonts w:hint="eastAsia"/>
          <w:color w:val="000000" w:themeColor="text1"/>
          <w:rtl/>
          <w:lang w:bidi="ar-SA"/>
        </w:rPr>
        <w:t>وصاحب</w:t>
      </w:r>
      <w:r w:rsidRPr="00E521E4">
        <w:rPr>
          <w:color w:val="000000" w:themeColor="text1"/>
          <w:rtl/>
          <w:lang w:bidi="ar-SA"/>
        </w:rPr>
        <w:t xml:space="preserve"> «</w:t>
      </w:r>
      <w:r w:rsidRPr="00E521E4">
        <w:rPr>
          <w:rFonts w:hint="eastAsia"/>
          <w:color w:val="000000" w:themeColor="text1"/>
          <w:rtl/>
          <w:lang w:bidi="ar-SA"/>
        </w:rPr>
        <w:t>التلخيص»،</w:t>
      </w:r>
      <w:r w:rsidRPr="00E521E4">
        <w:rPr>
          <w:color w:val="000000" w:themeColor="text1"/>
          <w:rtl/>
          <w:lang w:bidi="ar-SA"/>
        </w:rPr>
        <w:t xml:space="preserve"> </w:t>
      </w:r>
      <w:r w:rsidRPr="00E521E4">
        <w:rPr>
          <w:rFonts w:hint="eastAsia"/>
          <w:color w:val="000000" w:themeColor="text1"/>
          <w:rtl/>
          <w:lang w:bidi="ar-SA"/>
        </w:rPr>
        <w:t>وجزم</w:t>
      </w:r>
      <w:r w:rsidRPr="00E521E4">
        <w:rPr>
          <w:color w:val="000000" w:themeColor="text1"/>
          <w:rtl/>
          <w:lang w:bidi="ar-SA"/>
        </w:rPr>
        <w:t xml:space="preserve"> </w:t>
      </w:r>
      <w:r w:rsidRPr="00E521E4">
        <w:rPr>
          <w:rFonts w:hint="eastAsia"/>
          <w:color w:val="000000" w:themeColor="text1"/>
          <w:rtl/>
          <w:lang w:bidi="ar-SA"/>
        </w:rPr>
        <w:t>به</w:t>
      </w:r>
      <w:r w:rsidRPr="00E521E4">
        <w:rPr>
          <w:color w:val="000000" w:themeColor="text1"/>
          <w:rtl/>
          <w:lang w:bidi="ar-SA"/>
        </w:rPr>
        <w:t xml:space="preserve"> </w:t>
      </w:r>
      <w:r w:rsidRPr="00E521E4">
        <w:rPr>
          <w:rFonts w:hint="eastAsia"/>
          <w:color w:val="000000" w:themeColor="text1"/>
          <w:rtl/>
          <w:lang w:bidi="ar-SA"/>
        </w:rPr>
        <w:t>في</w:t>
      </w:r>
      <w:r w:rsidRPr="00E521E4">
        <w:rPr>
          <w:color w:val="000000" w:themeColor="text1"/>
          <w:rtl/>
          <w:lang w:bidi="ar-SA"/>
        </w:rPr>
        <w:t xml:space="preserve"> «</w:t>
      </w:r>
      <w:r w:rsidRPr="00E521E4">
        <w:rPr>
          <w:rFonts w:hint="eastAsia"/>
          <w:color w:val="000000" w:themeColor="text1"/>
          <w:rtl/>
          <w:lang w:bidi="ar-SA"/>
        </w:rPr>
        <w:t>الوجيز»؛</w:t>
      </w:r>
      <w:r w:rsidRPr="00E521E4">
        <w:rPr>
          <w:color w:val="000000" w:themeColor="text1"/>
          <w:rtl/>
          <w:lang w:bidi="ar-SA"/>
        </w:rPr>
        <w:t xml:space="preserve"> </w:t>
      </w:r>
      <w:r w:rsidRPr="00E521E4">
        <w:rPr>
          <w:rFonts w:hint="eastAsia"/>
          <w:color w:val="000000" w:themeColor="text1"/>
          <w:rtl/>
          <w:lang w:bidi="ar-SA"/>
        </w:rPr>
        <w:t>لأنه</w:t>
      </w:r>
      <w:r w:rsidRPr="00E521E4">
        <w:rPr>
          <w:color w:val="000000" w:themeColor="text1"/>
          <w:rtl/>
          <w:lang w:bidi="ar-SA"/>
        </w:rPr>
        <w:t xml:space="preserve"> </w:t>
      </w:r>
      <w:r w:rsidRPr="00E521E4">
        <w:rPr>
          <w:rFonts w:hint="eastAsia"/>
          <w:color w:val="000000" w:themeColor="text1"/>
          <w:rtl/>
          <w:lang w:bidi="ar-SA"/>
        </w:rPr>
        <w:t>عقد</w:t>
      </w:r>
      <w:r w:rsidRPr="00E521E4">
        <w:rPr>
          <w:color w:val="000000" w:themeColor="text1"/>
          <w:rtl/>
          <w:lang w:bidi="ar-SA"/>
        </w:rPr>
        <w:t xml:space="preserve"> </w:t>
      </w:r>
      <w:r w:rsidRPr="00E521E4">
        <w:rPr>
          <w:rFonts w:hint="eastAsia"/>
          <w:color w:val="000000" w:themeColor="text1"/>
          <w:rtl/>
          <w:lang w:bidi="ar-SA"/>
        </w:rPr>
        <w:t>يتأخر</w:t>
      </w:r>
      <w:r w:rsidRPr="00E521E4">
        <w:rPr>
          <w:color w:val="000000" w:themeColor="text1"/>
          <w:rtl/>
          <w:lang w:bidi="ar-SA"/>
        </w:rPr>
        <w:t xml:space="preserve"> </w:t>
      </w:r>
      <w:r w:rsidRPr="00E521E4">
        <w:rPr>
          <w:rFonts w:hint="eastAsia"/>
          <w:color w:val="000000" w:themeColor="text1"/>
          <w:rtl/>
          <w:lang w:bidi="ar-SA"/>
        </w:rPr>
        <w:t>بتسليم</w:t>
      </w:r>
      <w:r w:rsidRPr="00E521E4">
        <w:rPr>
          <w:color w:val="000000" w:themeColor="text1"/>
          <w:rtl/>
          <w:lang w:bidi="ar-SA"/>
        </w:rPr>
        <w:t xml:space="preserve"> </w:t>
      </w:r>
      <w:r w:rsidRPr="00E521E4">
        <w:rPr>
          <w:rFonts w:hint="eastAsia"/>
          <w:color w:val="000000" w:themeColor="text1"/>
          <w:rtl/>
          <w:lang w:bidi="ar-SA"/>
        </w:rPr>
        <w:t>المعقود</w:t>
      </w:r>
      <w:r w:rsidRPr="00E521E4">
        <w:rPr>
          <w:color w:val="000000" w:themeColor="text1"/>
          <w:rtl/>
          <w:lang w:bidi="ar-SA"/>
        </w:rPr>
        <w:t xml:space="preserve"> </w:t>
      </w:r>
      <w:r w:rsidRPr="00E521E4">
        <w:rPr>
          <w:rFonts w:hint="eastAsia"/>
          <w:color w:val="000000" w:themeColor="text1"/>
          <w:rtl/>
          <w:lang w:bidi="ar-SA"/>
        </w:rPr>
        <w:t>عليه،</w:t>
      </w:r>
      <w:r w:rsidRPr="00E521E4">
        <w:rPr>
          <w:color w:val="000000" w:themeColor="text1"/>
          <w:rtl/>
          <w:lang w:bidi="ar-SA"/>
        </w:rPr>
        <w:t xml:space="preserve"> </w:t>
      </w:r>
      <w:r w:rsidRPr="00E521E4">
        <w:rPr>
          <w:rFonts w:hint="eastAsia"/>
          <w:color w:val="000000" w:themeColor="text1"/>
          <w:rtl/>
          <w:lang w:bidi="ar-SA"/>
        </w:rPr>
        <w:t>فوجب</w:t>
      </w:r>
      <w:r w:rsidRPr="00E521E4">
        <w:rPr>
          <w:color w:val="000000" w:themeColor="text1"/>
          <w:rtl/>
          <w:lang w:bidi="ar-SA"/>
        </w:rPr>
        <w:t xml:space="preserve"> </w:t>
      </w:r>
      <w:r w:rsidRPr="00E521E4">
        <w:rPr>
          <w:rFonts w:hint="eastAsia"/>
          <w:color w:val="000000" w:themeColor="text1"/>
          <w:rtl/>
          <w:lang w:bidi="ar-SA"/>
        </w:rPr>
        <w:t>معرفة</w:t>
      </w:r>
      <w:r w:rsidRPr="00E521E4">
        <w:rPr>
          <w:color w:val="000000" w:themeColor="text1"/>
          <w:rtl/>
          <w:lang w:bidi="ar-SA"/>
        </w:rPr>
        <w:t xml:space="preserve"> </w:t>
      </w:r>
      <w:r w:rsidRPr="00E521E4">
        <w:rPr>
          <w:rFonts w:hint="eastAsia"/>
          <w:color w:val="000000" w:themeColor="text1"/>
          <w:rtl/>
          <w:lang w:bidi="ar-SA"/>
        </w:rPr>
        <w:t>رأس</w:t>
      </w:r>
      <w:r w:rsidRPr="00E521E4">
        <w:rPr>
          <w:color w:val="000000" w:themeColor="text1"/>
          <w:rtl/>
          <w:lang w:bidi="ar-SA"/>
        </w:rPr>
        <w:t xml:space="preserve"> </w:t>
      </w:r>
      <w:r w:rsidRPr="00E521E4">
        <w:rPr>
          <w:rFonts w:hint="eastAsia"/>
          <w:color w:val="000000" w:themeColor="text1"/>
          <w:rtl/>
          <w:lang w:bidi="ar-SA"/>
        </w:rPr>
        <w:t>ماله؛</w:t>
      </w:r>
      <w:r w:rsidRPr="00E521E4">
        <w:rPr>
          <w:color w:val="000000" w:themeColor="text1"/>
          <w:rtl/>
          <w:lang w:bidi="ar-SA"/>
        </w:rPr>
        <w:t xml:space="preserve"> </w:t>
      </w:r>
      <w:r w:rsidRPr="00E521E4">
        <w:rPr>
          <w:rFonts w:hint="eastAsia"/>
          <w:color w:val="000000" w:themeColor="text1"/>
          <w:rtl/>
          <w:lang w:bidi="ar-SA"/>
        </w:rPr>
        <w:t>ليرد</w:t>
      </w:r>
      <w:r w:rsidRPr="00E521E4">
        <w:rPr>
          <w:color w:val="000000" w:themeColor="text1"/>
          <w:rtl/>
          <w:lang w:bidi="ar-SA"/>
        </w:rPr>
        <w:t xml:space="preserve"> </w:t>
      </w:r>
      <w:r w:rsidRPr="00E521E4">
        <w:rPr>
          <w:rFonts w:hint="eastAsia"/>
          <w:color w:val="000000" w:themeColor="text1"/>
          <w:rtl/>
          <w:lang w:bidi="ar-SA"/>
        </w:rPr>
        <w:t>بدله؛</w:t>
      </w:r>
      <w:r w:rsidRPr="00E521E4">
        <w:rPr>
          <w:color w:val="000000" w:themeColor="text1"/>
          <w:rtl/>
          <w:lang w:bidi="ar-SA"/>
        </w:rPr>
        <w:t xml:space="preserve"> </w:t>
      </w:r>
      <w:r w:rsidRPr="00E521E4">
        <w:rPr>
          <w:rFonts w:hint="eastAsia"/>
          <w:color w:val="000000" w:themeColor="text1"/>
          <w:rtl/>
          <w:lang w:bidi="ar-SA"/>
        </w:rPr>
        <w:t>كالقرض</w:t>
      </w:r>
      <w:r w:rsidRPr="00E521E4">
        <w:rPr>
          <w:color w:val="000000" w:themeColor="text1"/>
          <w:rtl/>
          <w:lang w:bidi="ar-SA"/>
        </w:rPr>
        <w:t xml:space="preserve"> </w:t>
      </w:r>
      <w:r w:rsidRPr="00E521E4">
        <w:rPr>
          <w:rFonts w:hint="eastAsia"/>
          <w:color w:val="000000" w:themeColor="text1"/>
          <w:rtl/>
          <w:lang w:bidi="ar-SA"/>
        </w:rPr>
        <w:t>والشركة</w:t>
      </w:r>
      <w:r w:rsidR="00FC156F">
        <w:rPr>
          <w:rFonts w:hint="cs"/>
          <w:color w:val="000000" w:themeColor="text1"/>
          <w:rtl/>
          <w:lang w:bidi="ar-SA"/>
        </w:rPr>
        <w:t xml:space="preserve">، </w:t>
      </w:r>
      <w:r w:rsidRPr="00E521E4">
        <w:rPr>
          <w:rFonts w:hint="eastAsia"/>
          <w:color w:val="000000" w:themeColor="text1"/>
          <w:rtl/>
          <w:lang w:bidi="ar-SA"/>
        </w:rPr>
        <w:t>فعلى</w:t>
      </w:r>
      <w:r w:rsidRPr="00E521E4">
        <w:rPr>
          <w:color w:val="000000" w:themeColor="text1"/>
          <w:rtl/>
          <w:lang w:bidi="ar-SA"/>
        </w:rPr>
        <w:t xml:space="preserve"> </w:t>
      </w:r>
      <w:r w:rsidRPr="00E521E4">
        <w:rPr>
          <w:rFonts w:hint="eastAsia"/>
          <w:color w:val="000000" w:themeColor="text1"/>
          <w:rtl/>
          <w:lang w:bidi="ar-SA"/>
        </w:rPr>
        <w:t>هذا</w:t>
      </w:r>
      <w:r w:rsidR="00FC156F">
        <w:rPr>
          <w:rFonts w:hint="cs"/>
          <w:color w:val="000000" w:themeColor="text1"/>
          <w:rtl/>
          <w:lang w:bidi="ar-SA"/>
        </w:rPr>
        <w:t xml:space="preserve"> </w:t>
      </w:r>
      <w:r w:rsidRPr="00E521E4">
        <w:rPr>
          <w:rFonts w:hint="eastAsia"/>
          <w:color w:val="000000" w:themeColor="text1"/>
          <w:rtl/>
          <w:lang w:bidi="ar-SA"/>
        </w:rPr>
        <w:t>لا</w:t>
      </w:r>
      <w:r w:rsidRPr="00E521E4">
        <w:rPr>
          <w:color w:val="000000" w:themeColor="text1"/>
          <w:rtl/>
          <w:lang w:bidi="ar-SA"/>
        </w:rPr>
        <w:t xml:space="preserve"> </w:t>
      </w:r>
      <w:r w:rsidRPr="00E521E4">
        <w:rPr>
          <w:rFonts w:hint="eastAsia"/>
          <w:color w:val="000000" w:themeColor="text1"/>
          <w:rtl/>
          <w:lang w:bidi="ar-SA"/>
        </w:rPr>
        <w:t>يجوز</w:t>
      </w:r>
      <w:r w:rsidRPr="00E521E4">
        <w:rPr>
          <w:color w:val="000000" w:themeColor="text1"/>
          <w:rtl/>
          <w:lang w:bidi="ar-SA"/>
        </w:rPr>
        <w:t xml:space="preserve"> </w:t>
      </w:r>
      <w:r w:rsidRPr="00E521E4">
        <w:rPr>
          <w:rFonts w:hint="eastAsia"/>
          <w:color w:val="000000" w:themeColor="text1"/>
          <w:rtl/>
          <w:lang w:bidi="ar-SA"/>
        </w:rPr>
        <w:t>أن</w:t>
      </w:r>
      <w:r w:rsidRPr="00E521E4">
        <w:rPr>
          <w:color w:val="000000" w:themeColor="text1"/>
          <w:rtl/>
          <w:lang w:bidi="ar-SA"/>
        </w:rPr>
        <w:t xml:space="preserve"> </w:t>
      </w:r>
      <w:r w:rsidRPr="00E521E4">
        <w:rPr>
          <w:rFonts w:hint="eastAsia"/>
          <w:color w:val="000000" w:themeColor="text1"/>
          <w:rtl/>
          <w:lang w:bidi="ar-SA"/>
        </w:rPr>
        <w:t>يكون</w:t>
      </w:r>
      <w:r w:rsidRPr="00E521E4">
        <w:rPr>
          <w:color w:val="000000" w:themeColor="text1"/>
          <w:rtl/>
          <w:lang w:bidi="ar-SA"/>
        </w:rPr>
        <w:t xml:space="preserve"> </w:t>
      </w:r>
      <w:r w:rsidRPr="00E521E4">
        <w:rPr>
          <w:rFonts w:hint="eastAsia"/>
          <w:color w:val="000000" w:themeColor="text1"/>
          <w:rtl/>
          <w:lang w:bidi="ar-SA"/>
        </w:rPr>
        <w:t>رأس</w:t>
      </w:r>
      <w:r w:rsidRPr="00E521E4">
        <w:rPr>
          <w:color w:val="000000" w:themeColor="text1"/>
          <w:rtl/>
          <w:lang w:bidi="ar-SA"/>
        </w:rPr>
        <w:t xml:space="preserve"> </w:t>
      </w:r>
      <w:r w:rsidRPr="00E521E4">
        <w:rPr>
          <w:rFonts w:hint="eastAsia"/>
          <w:color w:val="000000" w:themeColor="text1"/>
          <w:rtl/>
          <w:lang w:bidi="ar-SA"/>
        </w:rPr>
        <w:t>المال</w:t>
      </w:r>
      <w:r w:rsidRPr="00E521E4">
        <w:rPr>
          <w:color w:val="000000" w:themeColor="text1"/>
          <w:rtl/>
          <w:lang w:bidi="ar-SA"/>
        </w:rPr>
        <w:t xml:space="preserve"> </w:t>
      </w:r>
      <w:r w:rsidRPr="00E521E4">
        <w:rPr>
          <w:rFonts w:hint="eastAsia"/>
          <w:color w:val="000000" w:themeColor="text1"/>
          <w:rtl/>
          <w:lang w:bidi="ar-SA"/>
        </w:rPr>
        <w:t>جوهرة؛</w:t>
      </w:r>
      <w:r w:rsidRPr="00E521E4">
        <w:rPr>
          <w:color w:val="000000" w:themeColor="text1"/>
          <w:rtl/>
          <w:lang w:bidi="ar-SA"/>
        </w:rPr>
        <w:t xml:space="preserve"> </w:t>
      </w:r>
      <w:r w:rsidRPr="00E521E4">
        <w:rPr>
          <w:rFonts w:hint="eastAsia"/>
          <w:color w:val="000000" w:themeColor="text1"/>
          <w:rtl/>
          <w:lang w:bidi="ar-SA"/>
        </w:rPr>
        <w:t>لعدم</w:t>
      </w:r>
      <w:r w:rsidRPr="00E521E4">
        <w:rPr>
          <w:color w:val="000000" w:themeColor="text1"/>
          <w:rtl/>
          <w:lang w:bidi="ar-SA"/>
        </w:rPr>
        <w:t xml:space="preserve"> </w:t>
      </w:r>
      <w:r w:rsidRPr="00E521E4">
        <w:rPr>
          <w:rFonts w:hint="eastAsia"/>
          <w:color w:val="000000" w:themeColor="text1"/>
          <w:rtl/>
          <w:lang w:bidi="ar-SA"/>
        </w:rPr>
        <w:t>تأتي</w:t>
      </w:r>
      <w:r w:rsidRPr="00E521E4">
        <w:rPr>
          <w:color w:val="000000" w:themeColor="text1"/>
          <w:rtl/>
          <w:lang w:bidi="ar-SA"/>
        </w:rPr>
        <w:t xml:space="preserve"> </w:t>
      </w:r>
      <w:r w:rsidRPr="00E521E4">
        <w:rPr>
          <w:rFonts w:hint="eastAsia"/>
          <w:color w:val="000000" w:themeColor="text1"/>
          <w:rtl/>
          <w:lang w:bidi="ar-SA"/>
        </w:rPr>
        <w:t>الصفة</w:t>
      </w:r>
      <w:r w:rsidRPr="00E521E4">
        <w:rPr>
          <w:color w:val="000000" w:themeColor="text1"/>
          <w:rtl/>
          <w:lang w:bidi="ar-SA"/>
        </w:rPr>
        <w:t xml:space="preserve"> </w:t>
      </w:r>
      <w:r w:rsidRPr="00E521E4">
        <w:rPr>
          <w:rFonts w:hint="eastAsia"/>
          <w:color w:val="000000" w:themeColor="text1"/>
          <w:rtl/>
          <w:lang w:bidi="ar-SA"/>
        </w:rPr>
        <w:t>عليه</w:t>
      </w:r>
      <w:r w:rsidR="00FC156F">
        <w:rPr>
          <w:rFonts w:hint="cs"/>
          <w:color w:val="000000" w:themeColor="text1"/>
          <w:rtl/>
          <w:lang w:bidi="ar-SA"/>
        </w:rPr>
        <w:t xml:space="preserve"> …</w:t>
      </w:r>
    </w:p>
    <w:p w14:paraId="3EA5B7D7" w14:textId="5279203D" w:rsidR="001A68C6" w:rsidRDefault="00E521E4" w:rsidP="00E521E4">
      <w:pPr>
        <w:ind w:firstLine="0"/>
        <w:rPr>
          <w:color w:val="000000" w:themeColor="text1"/>
          <w:rtl/>
          <w:lang w:bidi="ar-SA"/>
        </w:rPr>
      </w:pPr>
      <w:r w:rsidRPr="002727D6">
        <w:rPr>
          <w:rFonts w:hint="eastAsia"/>
          <w:color w:val="000000" w:themeColor="text1"/>
          <w:u w:val="single"/>
          <w:rtl/>
          <w:lang w:bidi="ar-SA"/>
        </w:rPr>
        <w:lastRenderedPageBreak/>
        <w:t>والثاني</w:t>
      </w:r>
      <w:r w:rsidRPr="00E521E4">
        <w:rPr>
          <w:color w:val="000000" w:themeColor="text1"/>
          <w:rtl/>
          <w:lang w:bidi="ar-SA"/>
        </w:rPr>
        <w:t xml:space="preserve">: </w:t>
      </w:r>
      <w:r w:rsidRPr="00E521E4">
        <w:rPr>
          <w:rFonts w:hint="eastAsia"/>
          <w:color w:val="000000" w:themeColor="text1"/>
          <w:rtl/>
          <w:lang w:bidi="ar-SA"/>
        </w:rPr>
        <w:t>لا</w:t>
      </w:r>
      <w:r w:rsidRPr="00E521E4">
        <w:rPr>
          <w:color w:val="000000" w:themeColor="text1"/>
          <w:rtl/>
          <w:lang w:bidi="ar-SA"/>
        </w:rPr>
        <w:t xml:space="preserve"> </w:t>
      </w:r>
      <w:r w:rsidRPr="00E521E4">
        <w:rPr>
          <w:rFonts w:hint="eastAsia"/>
          <w:color w:val="000000" w:themeColor="text1"/>
          <w:rtl/>
          <w:lang w:bidi="ar-SA"/>
        </w:rPr>
        <w:t>يشترط،</w:t>
      </w:r>
      <w:r w:rsidRPr="00E521E4">
        <w:rPr>
          <w:color w:val="000000" w:themeColor="text1"/>
          <w:rtl/>
          <w:lang w:bidi="ar-SA"/>
        </w:rPr>
        <w:t xml:space="preserve"> </w:t>
      </w:r>
      <w:r w:rsidRPr="00E521E4">
        <w:rPr>
          <w:rFonts w:hint="eastAsia"/>
          <w:color w:val="000000" w:themeColor="text1"/>
          <w:rtl/>
          <w:lang w:bidi="ar-SA"/>
        </w:rPr>
        <w:t>وهو</w:t>
      </w:r>
      <w:r w:rsidRPr="00E521E4">
        <w:rPr>
          <w:color w:val="000000" w:themeColor="text1"/>
          <w:rtl/>
          <w:lang w:bidi="ar-SA"/>
        </w:rPr>
        <w:t xml:space="preserve"> </w:t>
      </w:r>
      <w:r w:rsidRPr="00E521E4">
        <w:rPr>
          <w:rFonts w:hint="eastAsia"/>
          <w:color w:val="000000" w:themeColor="text1"/>
          <w:rtl/>
          <w:lang w:bidi="ar-SA"/>
        </w:rPr>
        <w:t>ظاهر</w:t>
      </w:r>
      <w:r w:rsidRPr="00E521E4">
        <w:rPr>
          <w:color w:val="000000" w:themeColor="text1"/>
          <w:rtl/>
          <w:lang w:bidi="ar-SA"/>
        </w:rPr>
        <w:t xml:space="preserve"> </w:t>
      </w:r>
      <w:r w:rsidRPr="00E521E4">
        <w:rPr>
          <w:rFonts w:hint="eastAsia"/>
          <w:color w:val="000000" w:themeColor="text1"/>
          <w:rtl/>
          <w:lang w:bidi="ar-SA"/>
        </w:rPr>
        <w:t>الخرقي،</w:t>
      </w:r>
      <w:r w:rsidRPr="00E521E4">
        <w:rPr>
          <w:color w:val="000000" w:themeColor="text1"/>
          <w:rtl/>
          <w:lang w:bidi="ar-SA"/>
        </w:rPr>
        <w:t xml:space="preserve"> </w:t>
      </w:r>
      <w:r w:rsidRPr="00E521E4">
        <w:rPr>
          <w:rFonts w:hint="eastAsia"/>
          <w:color w:val="000000" w:themeColor="text1"/>
          <w:rtl/>
          <w:lang w:bidi="ar-SA"/>
        </w:rPr>
        <w:t>ومال</w:t>
      </w:r>
      <w:r w:rsidRPr="00E521E4">
        <w:rPr>
          <w:color w:val="000000" w:themeColor="text1"/>
          <w:rtl/>
          <w:lang w:bidi="ar-SA"/>
        </w:rPr>
        <w:t xml:space="preserve"> </w:t>
      </w:r>
      <w:r w:rsidRPr="00E521E4">
        <w:rPr>
          <w:rFonts w:hint="eastAsia"/>
          <w:color w:val="000000" w:themeColor="text1"/>
          <w:rtl/>
          <w:lang w:bidi="ar-SA"/>
        </w:rPr>
        <w:t>إليه</w:t>
      </w:r>
      <w:r w:rsidRPr="00E521E4">
        <w:rPr>
          <w:color w:val="000000" w:themeColor="text1"/>
          <w:rtl/>
          <w:lang w:bidi="ar-SA"/>
        </w:rPr>
        <w:t xml:space="preserve"> </w:t>
      </w:r>
      <w:r w:rsidRPr="00E521E4">
        <w:rPr>
          <w:rFonts w:hint="eastAsia"/>
          <w:color w:val="000000" w:themeColor="text1"/>
          <w:rtl/>
          <w:lang w:bidi="ar-SA"/>
        </w:rPr>
        <w:t>في</w:t>
      </w:r>
      <w:r w:rsidRPr="00E521E4">
        <w:rPr>
          <w:color w:val="000000" w:themeColor="text1"/>
          <w:rtl/>
          <w:lang w:bidi="ar-SA"/>
        </w:rPr>
        <w:t xml:space="preserve"> «</w:t>
      </w:r>
      <w:r w:rsidRPr="00E521E4">
        <w:rPr>
          <w:rFonts w:hint="eastAsia"/>
          <w:color w:val="000000" w:themeColor="text1"/>
          <w:rtl/>
          <w:lang w:bidi="ar-SA"/>
        </w:rPr>
        <w:t>المغني»</w:t>
      </w:r>
      <w:r w:rsidRPr="00E521E4">
        <w:rPr>
          <w:color w:val="000000" w:themeColor="text1"/>
          <w:rtl/>
          <w:lang w:bidi="ar-SA"/>
        </w:rPr>
        <w:t xml:space="preserve"> </w:t>
      </w:r>
      <w:r w:rsidRPr="00E521E4">
        <w:rPr>
          <w:rFonts w:hint="eastAsia"/>
          <w:color w:val="000000" w:themeColor="text1"/>
          <w:rtl/>
          <w:lang w:bidi="ar-SA"/>
        </w:rPr>
        <w:t>و«الشرح»؛</w:t>
      </w:r>
      <w:r w:rsidRPr="00E521E4">
        <w:rPr>
          <w:color w:val="000000" w:themeColor="text1"/>
          <w:rtl/>
          <w:lang w:bidi="ar-SA"/>
        </w:rPr>
        <w:t xml:space="preserve"> </w:t>
      </w:r>
      <w:r w:rsidRPr="00E521E4">
        <w:rPr>
          <w:rFonts w:hint="eastAsia"/>
          <w:color w:val="000000" w:themeColor="text1"/>
          <w:rtl/>
          <w:lang w:bidi="ar-SA"/>
        </w:rPr>
        <w:t>لأنه</w:t>
      </w:r>
      <w:r w:rsidRPr="00E521E4">
        <w:rPr>
          <w:color w:val="000000" w:themeColor="text1"/>
          <w:rtl/>
          <w:lang w:bidi="ar-SA"/>
        </w:rPr>
        <w:t xml:space="preserve"> </w:t>
      </w:r>
      <w:r w:rsidRPr="00E521E4">
        <w:rPr>
          <w:rFonts w:hint="eastAsia"/>
          <w:color w:val="000000" w:themeColor="text1"/>
          <w:rtl/>
          <w:lang w:bidi="ar-SA"/>
        </w:rPr>
        <w:t>عوض</w:t>
      </w:r>
      <w:r w:rsidRPr="00E521E4">
        <w:rPr>
          <w:color w:val="000000" w:themeColor="text1"/>
          <w:rtl/>
          <w:lang w:bidi="ar-SA"/>
        </w:rPr>
        <w:t xml:space="preserve"> </w:t>
      </w:r>
      <w:r w:rsidRPr="00E521E4">
        <w:rPr>
          <w:rFonts w:hint="eastAsia"/>
          <w:color w:val="000000" w:themeColor="text1"/>
          <w:rtl/>
          <w:lang w:bidi="ar-SA"/>
        </w:rPr>
        <w:t>مشاهد</w:t>
      </w:r>
      <w:r w:rsidR="002727D6">
        <w:rPr>
          <w:rFonts w:hint="cs"/>
          <w:color w:val="000000" w:themeColor="text1"/>
          <w:rtl/>
          <w:lang w:bidi="ar-SA"/>
        </w:rPr>
        <w:t>،</w:t>
      </w:r>
      <w:r w:rsidRPr="00E521E4">
        <w:rPr>
          <w:color w:val="000000" w:themeColor="text1"/>
          <w:rtl/>
          <w:lang w:bidi="ar-SA"/>
        </w:rPr>
        <w:t xml:space="preserve"> </w:t>
      </w:r>
      <w:r w:rsidRPr="00E521E4">
        <w:rPr>
          <w:rFonts w:hint="eastAsia"/>
          <w:color w:val="000000" w:themeColor="text1"/>
          <w:rtl/>
          <w:lang w:bidi="ar-SA"/>
        </w:rPr>
        <w:t>فلم</w:t>
      </w:r>
      <w:r w:rsidRPr="00E521E4">
        <w:rPr>
          <w:color w:val="000000" w:themeColor="text1"/>
          <w:rtl/>
          <w:lang w:bidi="ar-SA"/>
        </w:rPr>
        <w:t xml:space="preserve"> </w:t>
      </w:r>
      <w:r w:rsidRPr="00E521E4">
        <w:rPr>
          <w:rFonts w:hint="eastAsia"/>
          <w:color w:val="000000" w:themeColor="text1"/>
          <w:rtl/>
          <w:lang w:bidi="ar-SA"/>
        </w:rPr>
        <w:t>يحتج</w:t>
      </w:r>
      <w:r w:rsidRPr="00E521E4">
        <w:rPr>
          <w:color w:val="000000" w:themeColor="text1"/>
          <w:rtl/>
          <w:lang w:bidi="ar-SA"/>
        </w:rPr>
        <w:t xml:space="preserve"> </w:t>
      </w:r>
      <w:r w:rsidRPr="00E521E4">
        <w:rPr>
          <w:rFonts w:hint="eastAsia"/>
          <w:color w:val="000000" w:themeColor="text1"/>
          <w:rtl/>
          <w:lang w:bidi="ar-SA"/>
        </w:rPr>
        <w:t>إلى</w:t>
      </w:r>
      <w:r w:rsidRPr="00E521E4">
        <w:rPr>
          <w:color w:val="000000" w:themeColor="text1"/>
          <w:rtl/>
          <w:lang w:bidi="ar-SA"/>
        </w:rPr>
        <w:t xml:space="preserve"> </w:t>
      </w:r>
      <w:r w:rsidRPr="00E521E4">
        <w:rPr>
          <w:rFonts w:hint="eastAsia"/>
          <w:color w:val="000000" w:themeColor="text1"/>
          <w:rtl/>
          <w:lang w:bidi="ar-SA"/>
        </w:rPr>
        <w:t>معرفته</w:t>
      </w:r>
      <w:r w:rsidR="002727D6">
        <w:rPr>
          <w:rFonts w:hint="cs"/>
          <w:color w:val="000000" w:themeColor="text1"/>
          <w:rtl/>
          <w:lang w:bidi="ar-SA"/>
        </w:rPr>
        <w:t>،</w:t>
      </w:r>
      <w:r w:rsidRPr="00E521E4">
        <w:rPr>
          <w:color w:val="000000" w:themeColor="text1"/>
          <w:rtl/>
          <w:lang w:bidi="ar-SA"/>
        </w:rPr>
        <w:t xml:space="preserve"> </w:t>
      </w:r>
      <w:r w:rsidRPr="00E521E4">
        <w:rPr>
          <w:rFonts w:hint="eastAsia"/>
          <w:color w:val="000000" w:themeColor="text1"/>
          <w:rtl/>
          <w:lang w:bidi="ar-SA"/>
        </w:rPr>
        <w:t>كبيوع</w:t>
      </w:r>
      <w:r w:rsidRPr="00E521E4">
        <w:rPr>
          <w:color w:val="000000" w:themeColor="text1"/>
          <w:rtl/>
          <w:lang w:bidi="ar-SA"/>
        </w:rPr>
        <w:t xml:space="preserve"> </w:t>
      </w:r>
      <w:r w:rsidRPr="00E521E4">
        <w:rPr>
          <w:rFonts w:hint="eastAsia"/>
          <w:color w:val="000000" w:themeColor="text1"/>
          <w:rtl/>
          <w:lang w:bidi="ar-SA"/>
        </w:rPr>
        <w:t>الأعيان</w:t>
      </w:r>
      <w:r>
        <w:rPr>
          <w:rFonts w:hint="cs"/>
          <w:color w:val="000000" w:themeColor="text1"/>
          <w:rtl/>
          <w:lang w:bidi="ar-SA"/>
        </w:rPr>
        <w:t>"</w:t>
      </w:r>
      <w:r w:rsidR="007D62B7">
        <w:rPr>
          <w:rStyle w:val="FootnoteReference"/>
          <w:color w:val="000000" w:themeColor="text1"/>
          <w:rtl/>
          <w:lang w:bidi="ar-SA"/>
        </w:rPr>
        <w:footnoteReference w:id="64"/>
      </w:r>
      <w:r w:rsidR="00CE48C0">
        <w:rPr>
          <w:rFonts w:hint="cs"/>
          <w:color w:val="000000" w:themeColor="text1"/>
          <w:rtl/>
          <w:lang w:bidi="ar-SA"/>
        </w:rPr>
        <w:t>.</w:t>
      </w:r>
    </w:p>
    <w:p w14:paraId="498CD37B" w14:textId="77777777" w:rsidR="00EA79FC" w:rsidRDefault="00EA79FC" w:rsidP="00E521E4">
      <w:pPr>
        <w:ind w:firstLine="0"/>
        <w:rPr>
          <w:color w:val="000000" w:themeColor="text1"/>
          <w:rtl/>
          <w:lang w:bidi="ar-SA"/>
        </w:rPr>
      </w:pPr>
    </w:p>
    <w:p w14:paraId="3C5BF250" w14:textId="77777777" w:rsidR="00EA79FC" w:rsidRDefault="00EA79FC" w:rsidP="00E521E4">
      <w:pPr>
        <w:ind w:firstLine="0"/>
        <w:rPr>
          <w:color w:val="000000" w:themeColor="text1"/>
          <w:rtl/>
          <w:lang w:bidi="ar-SA"/>
        </w:rPr>
      </w:pPr>
    </w:p>
    <w:p w14:paraId="64FE5BB2" w14:textId="77777777" w:rsidR="002A0E28" w:rsidRPr="00417C78" w:rsidRDefault="002A0E28" w:rsidP="00F77C48">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السابع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يقبضه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قبل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التفرق</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مجلس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العقد</w:t>
      </w:r>
      <w:r w:rsidRPr="00417C78">
        <w:rPr>
          <w:rFonts w:hint="cs"/>
          <w:color w:val="1F3864" w:themeColor="accent1" w:themeShade="80"/>
          <w:sz w:val="72"/>
          <w:szCs w:val="72"/>
          <w:rtl/>
          <w:lang w:bidi="ar-SA"/>
        </w:rPr>
        <w:t>.</w:t>
      </w:r>
    </w:p>
    <w:p w14:paraId="2744C5B7" w14:textId="0910615A" w:rsidR="00EA26AB" w:rsidRDefault="008D47D3" w:rsidP="00EA26AB">
      <w:pPr>
        <w:ind w:firstLine="0"/>
        <w:rPr>
          <w:color w:val="000000" w:themeColor="text1"/>
          <w:rtl/>
          <w:lang w:bidi="ar-SA"/>
        </w:rPr>
      </w:pPr>
      <w:r w:rsidRPr="008D47D3">
        <w:rPr>
          <w:rFonts w:hint="cs"/>
          <w:color w:val="000000" w:themeColor="text1"/>
          <w:rtl/>
          <w:lang w:bidi="ar-SA"/>
        </w:rPr>
        <w:t>الشرط</w:t>
      </w:r>
      <w:r w:rsidRPr="00417C78">
        <w:rPr>
          <w:rFonts w:hint="cs"/>
          <w:color w:val="1F3864" w:themeColor="accent1" w:themeShade="80"/>
          <w:sz w:val="72"/>
          <w:szCs w:val="72"/>
          <w:rtl/>
          <w:lang w:bidi="ar-SA"/>
        </w:rPr>
        <w:t xml:space="preserve"> </w:t>
      </w:r>
      <w:r w:rsidR="007D08E2" w:rsidRPr="00417C78">
        <w:rPr>
          <w:rFonts w:hint="eastAsia"/>
          <w:color w:val="1F3864" w:themeColor="accent1" w:themeShade="80"/>
          <w:sz w:val="72"/>
          <w:szCs w:val="72"/>
          <w:rtl/>
          <w:lang w:bidi="ar-SA"/>
        </w:rPr>
        <w:t>السابع</w:t>
      </w:r>
      <w:r w:rsidR="00E7073F" w:rsidRPr="00417C78">
        <w:rPr>
          <w:rFonts w:hint="cs"/>
          <w:color w:val="1F3864" w:themeColor="accent1" w:themeShade="80"/>
          <w:sz w:val="72"/>
          <w:szCs w:val="72"/>
          <w:rtl/>
          <w:lang w:bidi="ar-SA"/>
        </w:rPr>
        <w:t xml:space="preserve"> </w:t>
      </w:r>
      <w:r w:rsidR="00E7073F" w:rsidRPr="00E7073F">
        <w:rPr>
          <w:rFonts w:hint="cs"/>
          <w:color w:val="000000" w:themeColor="text1"/>
          <w:rtl/>
          <w:lang w:bidi="ar-SA"/>
        </w:rPr>
        <w:t>من شروط صحة السلم</w:t>
      </w:r>
      <w:r w:rsidR="007D08E2" w:rsidRPr="00E7073F">
        <w:rPr>
          <w:color w:val="000000" w:themeColor="text1"/>
          <w:rtl/>
          <w:lang w:bidi="ar-SA"/>
        </w:rPr>
        <w:t>:</w:t>
      </w:r>
      <w:r w:rsidR="007D08E2" w:rsidRPr="00417C78">
        <w:rPr>
          <w:color w:val="1F3864" w:themeColor="accent1" w:themeShade="80"/>
          <w:sz w:val="72"/>
          <w:szCs w:val="72"/>
          <w:rtl/>
          <w:lang w:bidi="ar-SA"/>
        </w:rPr>
        <w:t xml:space="preserve"> </w:t>
      </w:r>
      <w:r w:rsidR="007D08E2" w:rsidRPr="00417C78">
        <w:rPr>
          <w:rFonts w:hint="eastAsia"/>
          <w:color w:val="1F3864" w:themeColor="accent1" w:themeShade="80"/>
          <w:sz w:val="72"/>
          <w:szCs w:val="72"/>
          <w:rtl/>
          <w:lang w:bidi="ar-SA"/>
        </w:rPr>
        <w:t>أن</w:t>
      </w:r>
      <w:r w:rsidR="007D08E2" w:rsidRPr="00417C78">
        <w:rPr>
          <w:color w:val="1F3864" w:themeColor="accent1" w:themeShade="80"/>
          <w:sz w:val="72"/>
          <w:szCs w:val="72"/>
          <w:rtl/>
          <w:lang w:bidi="ar-SA"/>
        </w:rPr>
        <w:t xml:space="preserve"> </w:t>
      </w:r>
      <w:r w:rsidR="007D08E2" w:rsidRPr="00417C78">
        <w:rPr>
          <w:rFonts w:hint="eastAsia"/>
          <w:color w:val="1F3864" w:themeColor="accent1" w:themeShade="80"/>
          <w:sz w:val="72"/>
          <w:szCs w:val="72"/>
          <w:rtl/>
          <w:lang w:bidi="ar-SA"/>
        </w:rPr>
        <w:t>يقبضه</w:t>
      </w:r>
      <w:r w:rsidR="007D08E2" w:rsidRPr="00417C78">
        <w:rPr>
          <w:color w:val="1F3864" w:themeColor="accent1" w:themeShade="80"/>
          <w:sz w:val="72"/>
          <w:szCs w:val="72"/>
          <w:rtl/>
          <w:lang w:bidi="ar-SA"/>
        </w:rPr>
        <w:t xml:space="preserve"> </w:t>
      </w:r>
      <w:r w:rsidR="00B1148B" w:rsidRPr="00B1148B">
        <w:rPr>
          <w:rFonts w:hint="cs"/>
          <w:color w:val="000000" w:themeColor="text1"/>
          <w:rtl/>
          <w:lang w:bidi="ar-SA"/>
        </w:rPr>
        <w:t>أي رأس مال السلم</w:t>
      </w:r>
      <w:r w:rsidR="00B1148B" w:rsidRPr="00417C78">
        <w:rPr>
          <w:rFonts w:hint="cs"/>
          <w:color w:val="1F3864" w:themeColor="accent1" w:themeShade="80"/>
          <w:sz w:val="72"/>
          <w:szCs w:val="72"/>
          <w:rtl/>
          <w:lang w:bidi="ar-SA"/>
        </w:rPr>
        <w:t xml:space="preserve"> </w:t>
      </w:r>
      <w:r w:rsidR="007D08E2" w:rsidRPr="00417C78">
        <w:rPr>
          <w:rFonts w:hint="eastAsia"/>
          <w:color w:val="1F3864" w:themeColor="accent1" w:themeShade="80"/>
          <w:sz w:val="72"/>
          <w:szCs w:val="72"/>
          <w:rtl/>
          <w:lang w:bidi="ar-SA"/>
        </w:rPr>
        <w:t>قبل</w:t>
      </w:r>
      <w:r w:rsidR="007D08E2" w:rsidRPr="00417C78">
        <w:rPr>
          <w:color w:val="1F3864" w:themeColor="accent1" w:themeShade="80"/>
          <w:sz w:val="72"/>
          <w:szCs w:val="72"/>
          <w:rtl/>
          <w:lang w:bidi="ar-SA"/>
        </w:rPr>
        <w:t xml:space="preserve"> </w:t>
      </w:r>
      <w:r w:rsidR="007D08E2" w:rsidRPr="00417C78">
        <w:rPr>
          <w:rFonts w:hint="eastAsia"/>
          <w:color w:val="1F3864" w:themeColor="accent1" w:themeShade="80"/>
          <w:sz w:val="72"/>
          <w:szCs w:val="72"/>
          <w:rtl/>
          <w:lang w:bidi="ar-SA"/>
        </w:rPr>
        <w:t>التفرق</w:t>
      </w:r>
      <w:r w:rsidR="007D08E2" w:rsidRPr="00417C78">
        <w:rPr>
          <w:color w:val="1F3864" w:themeColor="accent1" w:themeShade="80"/>
          <w:sz w:val="72"/>
          <w:szCs w:val="72"/>
          <w:rtl/>
          <w:lang w:bidi="ar-SA"/>
        </w:rPr>
        <w:t xml:space="preserve"> </w:t>
      </w:r>
      <w:r w:rsidR="007D08E2" w:rsidRPr="00417C78">
        <w:rPr>
          <w:rFonts w:hint="eastAsia"/>
          <w:color w:val="1F3864" w:themeColor="accent1" w:themeShade="80"/>
          <w:sz w:val="72"/>
          <w:szCs w:val="72"/>
          <w:rtl/>
          <w:lang w:bidi="ar-SA"/>
        </w:rPr>
        <w:t>من</w:t>
      </w:r>
      <w:r w:rsidR="007D08E2" w:rsidRPr="00417C78">
        <w:rPr>
          <w:color w:val="1F3864" w:themeColor="accent1" w:themeShade="80"/>
          <w:sz w:val="72"/>
          <w:szCs w:val="72"/>
          <w:rtl/>
          <w:lang w:bidi="ar-SA"/>
        </w:rPr>
        <w:t xml:space="preserve"> </w:t>
      </w:r>
      <w:r w:rsidR="007D08E2" w:rsidRPr="00417C78">
        <w:rPr>
          <w:rFonts w:hint="eastAsia"/>
          <w:color w:val="1F3864" w:themeColor="accent1" w:themeShade="80"/>
          <w:sz w:val="72"/>
          <w:szCs w:val="72"/>
          <w:rtl/>
          <w:lang w:bidi="ar-SA"/>
        </w:rPr>
        <w:t>مجلس</w:t>
      </w:r>
      <w:r w:rsidR="007D08E2" w:rsidRPr="00417C78">
        <w:rPr>
          <w:color w:val="1F3864" w:themeColor="accent1" w:themeShade="80"/>
          <w:sz w:val="72"/>
          <w:szCs w:val="72"/>
          <w:rtl/>
          <w:lang w:bidi="ar-SA"/>
        </w:rPr>
        <w:t xml:space="preserve"> </w:t>
      </w:r>
      <w:r w:rsidR="007D08E2" w:rsidRPr="00417C78">
        <w:rPr>
          <w:rFonts w:hint="eastAsia"/>
          <w:color w:val="1F3864" w:themeColor="accent1" w:themeShade="80"/>
          <w:sz w:val="72"/>
          <w:szCs w:val="72"/>
          <w:rtl/>
          <w:lang w:bidi="ar-SA"/>
        </w:rPr>
        <w:t>العقد</w:t>
      </w:r>
      <w:r w:rsidR="003D47A5" w:rsidRPr="00417C78">
        <w:rPr>
          <w:rFonts w:hint="cs"/>
          <w:color w:val="1F3864" w:themeColor="accent1" w:themeShade="80"/>
          <w:sz w:val="72"/>
          <w:szCs w:val="72"/>
          <w:rtl/>
          <w:lang w:bidi="ar-SA"/>
        </w:rPr>
        <w:t xml:space="preserve"> </w:t>
      </w:r>
      <w:r w:rsidR="003D47A5" w:rsidRPr="007C7E18">
        <w:rPr>
          <w:rFonts w:hint="cs"/>
          <w:color w:val="000000" w:themeColor="text1"/>
          <w:rtl/>
          <w:lang w:bidi="ar-SA"/>
        </w:rPr>
        <w:t>"</w:t>
      </w:r>
      <w:r w:rsidR="003D47A5" w:rsidRPr="007C7E18">
        <w:rPr>
          <w:color w:val="000000" w:themeColor="text1"/>
          <w:rtl/>
          <w:lang w:bidi="ar-SA"/>
        </w:rPr>
        <w:t>تفر</w:t>
      </w:r>
      <w:r w:rsidR="00BD6E9A" w:rsidRPr="007C7E18">
        <w:rPr>
          <w:rFonts w:hint="cs"/>
          <w:color w:val="000000" w:themeColor="text1"/>
          <w:rtl/>
          <w:lang w:bidi="ar-SA"/>
        </w:rPr>
        <w:t>ُّقًا</w:t>
      </w:r>
      <w:r w:rsidR="003D47A5" w:rsidRPr="007C7E18">
        <w:rPr>
          <w:color w:val="000000" w:themeColor="text1"/>
          <w:rtl/>
          <w:lang w:bidi="ar-SA"/>
        </w:rPr>
        <w:t xml:space="preserve"> يبطل خيار</w:t>
      </w:r>
      <w:r w:rsidR="00BD6E9A" w:rsidRPr="007C7E18">
        <w:rPr>
          <w:rFonts w:hint="cs"/>
          <w:color w:val="000000" w:themeColor="text1"/>
          <w:rtl/>
          <w:lang w:bidi="ar-SA"/>
        </w:rPr>
        <w:t>َ</w:t>
      </w:r>
      <w:r w:rsidR="003D47A5" w:rsidRPr="007C7E18">
        <w:rPr>
          <w:color w:val="000000" w:themeColor="text1"/>
          <w:rtl/>
          <w:lang w:bidi="ar-SA"/>
        </w:rPr>
        <w:t xml:space="preserve"> مجلس</w:t>
      </w:r>
      <w:r w:rsidR="00BD6E9A" w:rsidRPr="007C7E18">
        <w:rPr>
          <w:rFonts w:hint="cs"/>
          <w:color w:val="000000" w:themeColor="text1"/>
          <w:rtl/>
          <w:lang w:bidi="ar-SA"/>
        </w:rPr>
        <w:t>؛</w:t>
      </w:r>
      <w:r w:rsidR="003D47A5" w:rsidRPr="007C7E18">
        <w:rPr>
          <w:color w:val="000000" w:themeColor="text1"/>
          <w:rtl/>
          <w:lang w:bidi="ar-SA"/>
        </w:rPr>
        <w:t xml:space="preserve"> لئلا يصير بيع </w:t>
      </w:r>
      <w:r w:rsidR="003D47A5" w:rsidRPr="007C7E18">
        <w:rPr>
          <w:color w:val="000000" w:themeColor="text1"/>
          <w:rtl/>
          <w:lang w:bidi="ar-SA"/>
        </w:rPr>
        <w:lastRenderedPageBreak/>
        <w:t>دين بدين</w:t>
      </w:r>
      <w:r w:rsidR="00450C07">
        <w:rPr>
          <w:rStyle w:val="FootnoteReference"/>
          <w:color w:val="000000" w:themeColor="text1"/>
          <w:rtl/>
          <w:lang w:bidi="ar-SA"/>
        </w:rPr>
        <w:footnoteReference w:id="65"/>
      </w:r>
      <w:r w:rsidR="003D47A5" w:rsidRPr="007C7E18">
        <w:rPr>
          <w:color w:val="000000" w:themeColor="text1"/>
          <w:rtl/>
          <w:lang w:bidi="ar-SA"/>
        </w:rPr>
        <w:t>. وكالقبض: ما كان بيد المسل</w:t>
      </w:r>
      <w:r w:rsidR="00965A55" w:rsidRPr="007C7E18">
        <w:rPr>
          <w:rFonts w:hint="cs"/>
          <w:color w:val="000000" w:themeColor="text1"/>
          <w:rtl/>
          <w:lang w:bidi="ar-SA"/>
        </w:rPr>
        <w:t>َم</w:t>
      </w:r>
      <w:r w:rsidR="003D47A5" w:rsidRPr="007C7E18">
        <w:rPr>
          <w:color w:val="000000" w:themeColor="text1"/>
          <w:rtl/>
          <w:lang w:bidi="ar-SA"/>
        </w:rPr>
        <w:t xml:space="preserve"> إليه أمانة للمسل</w:t>
      </w:r>
      <w:r w:rsidR="00965A55" w:rsidRPr="007C7E18">
        <w:rPr>
          <w:rFonts w:hint="cs"/>
          <w:color w:val="000000" w:themeColor="text1"/>
          <w:rtl/>
          <w:lang w:bidi="ar-SA"/>
        </w:rPr>
        <w:t>ِم</w:t>
      </w:r>
      <w:r w:rsidR="003D47A5" w:rsidRPr="007C7E18">
        <w:rPr>
          <w:color w:val="000000" w:themeColor="text1"/>
          <w:rtl/>
          <w:lang w:bidi="ar-SA"/>
        </w:rPr>
        <w:t>، أو غصب</w:t>
      </w:r>
      <w:r w:rsidR="00965A55" w:rsidRPr="007C7E18">
        <w:rPr>
          <w:rFonts w:hint="cs"/>
          <w:color w:val="000000" w:themeColor="text1"/>
          <w:rtl/>
          <w:lang w:bidi="ar-SA"/>
        </w:rPr>
        <w:t>ًا</w:t>
      </w:r>
      <w:r w:rsidR="003D47A5" w:rsidRPr="007C7E18">
        <w:rPr>
          <w:color w:val="000000" w:themeColor="text1"/>
          <w:rtl/>
          <w:lang w:bidi="ar-SA"/>
        </w:rPr>
        <w:t>، ونحوه، فيصح جعله رأس مال سلم</w:t>
      </w:r>
      <w:r w:rsidR="007C7E18" w:rsidRPr="007C7E18">
        <w:rPr>
          <w:rFonts w:hint="cs"/>
          <w:color w:val="000000" w:themeColor="text1"/>
          <w:rtl/>
          <w:lang w:bidi="ar-SA"/>
        </w:rPr>
        <w:t>،</w:t>
      </w:r>
      <w:r w:rsidR="003D47A5" w:rsidRPr="007C7E18">
        <w:rPr>
          <w:color w:val="000000" w:themeColor="text1"/>
          <w:rtl/>
          <w:lang w:bidi="ar-SA"/>
        </w:rPr>
        <w:t xml:space="preserve"> لا جعل ما في ذمة؛ لأنه يكون بيع دين بدين، فلا يصح</w:t>
      </w:r>
      <w:r w:rsidR="007C7E18" w:rsidRPr="007C7E18">
        <w:rPr>
          <w:rFonts w:hint="cs"/>
          <w:color w:val="000000" w:themeColor="text1"/>
          <w:rtl/>
          <w:lang w:bidi="ar-SA"/>
        </w:rPr>
        <w:t>"</w:t>
      </w:r>
      <w:r w:rsidR="00BE2F18">
        <w:rPr>
          <w:rStyle w:val="FootnoteReference"/>
          <w:color w:val="000000" w:themeColor="text1"/>
          <w:rtl/>
          <w:lang w:bidi="ar-SA"/>
        </w:rPr>
        <w:footnoteReference w:id="66"/>
      </w:r>
      <w:r w:rsidR="00420027">
        <w:rPr>
          <w:rFonts w:hint="cs"/>
          <w:color w:val="000000" w:themeColor="text1"/>
          <w:rtl/>
          <w:lang w:bidi="ar-SA"/>
        </w:rPr>
        <w:t>.</w:t>
      </w:r>
    </w:p>
    <w:p w14:paraId="15F2158E" w14:textId="77777777" w:rsidR="00927322" w:rsidRDefault="00927322" w:rsidP="00EA26AB">
      <w:pPr>
        <w:ind w:firstLine="0"/>
        <w:rPr>
          <w:color w:val="000000" w:themeColor="text1"/>
          <w:rtl/>
          <w:lang w:bidi="ar-SA"/>
        </w:rPr>
      </w:pPr>
    </w:p>
    <w:p w14:paraId="3288337A" w14:textId="2E2B8C63" w:rsidR="00D76C5D" w:rsidRDefault="00D76C5D" w:rsidP="00F77C48">
      <w:pPr>
        <w:ind w:firstLine="0"/>
        <w:rPr>
          <w:color w:val="000000" w:themeColor="text1"/>
          <w:rtl/>
          <w:lang w:bidi="ar-SA"/>
        </w:rPr>
      </w:pP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شترط</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ذكر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مكان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الوفاء</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لأنه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يجب</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مكان</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العقد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يعقد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بب</w:t>
      </w:r>
      <w:r w:rsidRPr="00417C78">
        <w:rPr>
          <w:rFonts w:hint="cs"/>
          <w:color w:val="1F3864" w:themeColor="accent1" w:themeShade="80"/>
          <w:sz w:val="72"/>
          <w:szCs w:val="72"/>
          <w:rtl/>
          <w:lang w:bidi="ar-SA"/>
        </w:rPr>
        <w:t>َرِّيَّة</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شترط</w:t>
      </w:r>
      <w:r w:rsidRPr="00417C78">
        <w:rPr>
          <w:color w:val="1F3864" w:themeColor="accent1" w:themeShade="80"/>
          <w:sz w:val="72"/>
          <w:szCs w:val="72"/>
          <w:rtl/>
          <w:lang w:bidi="ar-SA"/>
        </w:rPr>
        <w:t>.</w:t>
      </w:r>
    </w:p>
    <w:p w14:paraId="564FC53A" w14:textId="226C653E" w:rsidR="005C57FB" w:rsidRDefault="00927322" w:rsidP="0055743D">
      <w:pPr>
        <w:ind w:firstLine="0"/>
        <w:rPr>
          <w:color w:val="000000" w:themeColor="text1"/>
          <w:rtl/>
          <w:lang w:bidi="ar-SA"/>
        </w:rPr>
      </w:pPr>
      <w:r w:rsidRPr="00417C78">
        <w:rPr>
          <w:rFonts w:hint="eastAsia"/>
          <w:color w:val="1F3864" w:themeColor="accent1" w:themeShade="80"/>
          <w:sz w:val="72"/>
          <w:szCs w:val="72"/>
          <w:rtl/>
          <w:lang w:bidi="ar-SA"/>
        </w:rPr>
        <w:lastRenderedPageBreak/>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شترط</w:t>
      </w:r>
      <w:r w:rsidRPr="00417C78">
        <w:rPr>
          <w:color w:val="1F3864" w:themeColor="accent1" w:themeShade="80"/>
          <w:sz w:val="72"/>
          <w:szCs w:val="72"/>
          <w:rtl/>
          <w:lang w:bidi="ar-SA"/>
        </w:rPr>
        <w:t xml:space="preserve"> </w:t>
      </w:r>
      <w:r w:rsidR="009D48CD" w:rsidRPr="009D48CD">
        <w:rPr>
          <w:rFonts w:hint="cs"/>
          <w:color w:val="000000" w:themeColor="text1"/>
          <w:rtl/>
          <w:lang w:bidi="ar-SA"/>
        </w:rPr>
        <w:t>في السلم</w:t>
      </w:r>
      <w:r w:rsidR="009D48CD"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ذكر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مكان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الوفاء</w:t>
      </w:r>
      <w:r w:rsidRPr="00417C78">
        <w:rPr>
          <w:color w:val="1F3864" w:themeColor="accent1" w:themeShade="80"/>
          <w:sz w:val="72"/>
          <w:szCs w:val="72"/>
          <w:rtl/>
          <w:lang w:bidi="ar-SA"/>
        </w:rPr>
        <w:t xml:space="preserve"> </w:t>
      </w:r>
      <w:r w:rsidR="003B4A57" w:rsidRPr="00E84FF6">
        <w:rPr>
          <w:rFonts w:hint="cs"/>
          <w:color w:val="000000" w:themeColor="text1"/>
          <w:rtl/>
          <w:lang w:bidi="ar-SA"/>
        </w:rPr>
        <w:t>"</w:t>
      </w:r>
      <w:r w:rsidR="003B4A57" w:rsidRPr="00E84FF6">
        <w:rPr>
          <w:color w:val="000000" w:themeColor="text1"/>
          <w:rtl/>
          <w:lang w:bidi="ar-SA"/>
        </w:rPr>
        <w:t>لأنه لم يذكر في الحديث</w:t>
      </w:r>
      <w:r w:rsidR="00E84FF6" w:rsidRPr="00E84FF6">
        <w:rPr>
          <w:rFonts w:hint="cs"/>
          <w:color w:val="000000" w:themeColor="text1"/>
          <w:rtl/>
          <w:lang w:bidi="ar-SA"/>
        </w:rPr>
        <w:t>،</w:t>
      </w:r>
      <w:r w:rsidR="003B4A57" w:rsidRPr="00E84FF6">
        <w:rPr>
          <w:color w:val="000000" w:themeColor="text1"/>
          <w:rtl/>
          <w:lang w:bidi="ar-SA"/>
        </w:rPr>
        <w:t xml:space="preserve"> وكباقي البيوع</w:t>
      </w:r>
      <w:r w:rsidR="003B4A57" w:rsidRPr="00E84FF6">
        <w:rPr>
          <w:rFonts w:hint="cs"/>
          <w:color w:val="000000" w:themeColor="text1"/>
          <w:rtl/>
          <w:lang w:bidi="ar-SA"/>
        </w:rPr>
        <w:t>"</w:t>
      </w:r>
      <w:r w:rsidR="00713EA4">
        <w:rPr>
          <w:rStyle w:val="FootnoteReference"/>
          <w:color w:val="000000" w:themeColor="text1"/>
          <w:rtl/>
          <w:lang w:bidi="ar-SA"/>
        </w:rPr>
        <w:footnoteReference w:id="67"/>
      </w:r>
      <w:r w:rsidR="003B4A57"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لأنه</w:t>
      </w:r>
      <w:r w:rsidR="0034571D" w:rsidRPr="00417C78">
        <w:rPr>
          <w:rFonts w:hint="cs"/>
          <w:color w:val="1F3864" w:themeColor="accent1" w:themeShade="80"/>
          <w:sz w:val="72"/>
          <w:szCs w:val="72"/>
          <w:rtl/>
          <w:lang w:bidi="ar-SA"/>
        </w:rPr>
        <w:t xml:space="preserve"> </w:t>
      </w:r>
      <w:r w:rsidR="0034571D" w:rsidRPr="0034571D">
        <w:rPr>
          <w:rFonts w:hint="cs"/>
          <w:color w:val="000000" w:themeColor="text1"/>
          <w:rtl/>
          <w:lang w:bidi="ar-SA"/>
        </w:rPr>
        <w:t>أي الوفاء</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يجب</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مكان</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العقد</w:t>
      </w:r>
      <w:r w:rsidRPr="00417C78">
        <w:rPr>
          <w:color w:val="1F3864" w:themeColor="accent1" w:themeShade="80"/>
          <w:sz w:val="72"/>
          <w:szCs w:val="72"/>
          <w:rtl/>
          <w:lang w:bidi="ar-SA"/>
        </w:rPr>
        <w:t xml:space="preserve"> </w:t>
      </w:r>
      <w:r w:rsidR="00D95567" w:rsidRPr="007E1DA0">
        <w:rPr>
          <w:color w:val="000000" w:themeColor="text1"/>
          <w:rtl/>
          <w:lang w:bidi="ar-SA"/>
        </w:rPr>
        <w:t xml:space="preserve">أي: عقد السلم </w:t>
      </w:r>
      <w:r w:rsidR="00285A1D">
        <w:rPr>
          <w:rFonts w:hint="cs"/>
          <w:color w:val="000000" w:themeColor="text1"/>
          <w:rtl/>
          <w:lang w:bidi="ar-SA"/>
        </w:rPr>
        <w:t>"</w:t>
      </w:r>
      <w:r w:rsidR="00D95567" w:rsidRPr="007E1DA0">
        <w:rPr>
          <w:color w:val="000000" w:themeColor="text1"/>
          <w:rtl/>
          <w:lang w:bidi="ar-SA"/>
        </w:rPr>
        <w:t>إذا كان محل إقامة</w:t>
      </w:r>
      <w:r w:rsidR="00EB4263">
        <w:rPr>
          <w:rFonts w:hint="cs"/>
          <w:color w:val="000000" w:themeColor="text1"/>
          <w:rtl/>
          <w:lang w:bidi="ar-SA"/>
        </w:rPr>
        <w:t>؛ لأن مقتضى العقد التسليم في مكانه</w:t>
      </w:r>
      <w:r w:rsidR="007E1DA0" w:rsidRPr="007E1DA0">
        <w:rPr>
          <w:rFonts w:hint="cs"/>
          <w:color w:val="000000" w:themeColor="text1"/>
          <w:rtl/>
          <w:lang w:bidi="ar-SA"/>
        </w:rPr>
        <w:t>"</w:t>
      </w:r>
      <w:r w:rsidR="00EB4263">
        <w:rPr>
          <w:rStyle w:val="FootnoteReference"/>
          <w:color w:val="000000" w:themeColor="text1"/>
          <w:rtl/>
          <w:lang w:bidi="ar-SA"/>
        </w:rPr>
        <w:footnoteReference w:id="68"/>
      </w:r>
      <w:r w:rsidR="006848B1">
        <w:rPr>
          <w:rFonts w:hint="cs"/>
          <w:color w:val="000000" w:themeColor="text1"/>
          <w:rtl/>
          <w:lang w:bidi="ar-SA"/>
        </w:rPr>
        <w:t>، "(</w:t>
      </w:r>
      <w:r w:rsidR="006848B1" w:rsidRPr="006848B1">
        <w:rPr>
          <w:color w:val="000000" w:themeColor="text1"/>
          <w:rtl/>
          <w:lang w:bidi="ar-SA"/>
        </w:rPr>
        <w:t>ويصح شرطه) أي: الإيفاء (فيه) أي: في مكان العقد (ويكون) ذلك الشرط (تأكيد</w:t>
      </w:r>
      <w:r w:rsidR="00F22209">
        <w:rPr>
          <w:rFonts w:hint="cs"/>
          <w:color w:val="000000" w:themeColor="text1"/>
          <w:rtl/>
          <w:lang w:bidi="ar-SA"/>
        </w:rPr>
        <w:t>ًا</w:t>
      </w:r>
      <w:r w:rsidR="006848B1" w:rsidRPr="006848B1">
        <w:rPr>
          <w:color w:val="000000" w:themeColor="text1"/>
          <w:rtl/>
          <w:lang w:bidi="ar-SA"/>
        </w:rPr>
        <w:t>) لمقتضى العق</w:t>
      </w:r>
      <w:r w:rsidR="00F22209">
        <w:rPr>
          <w:rFonts w:hint="cs"/>
          <w:color w:val="000000" w:themeColor="text1"/>
          <w:rtl/>
          <w:lang w:bidi="ar-SA"/>
        </w:rPr>
        <w:t xml:space="preserve">د، </w:t>
      </w:r>
      <w:r w:rsidR="006848B1" w:rsidRPr="006848B1">
        <w:rPr>
          <w:color w:val="000000" w:themeColor="text1"/>
          <w:rtl/>
          <w:lang w:bidi="ar-SA"/>
        </w:rPr>
        <w:t>(و) يصح شرط الإيفاء (في غيره) أي: غير مكان العقد، كبيوع الأعيان</w:t>
      </w:r>
      <w:r w:rsidR="009E7054">
        <w:rPr>
          <w:rFonts w:hint="cs"/>
          <w:color w:val="000000" w:themeColor="text1"/>
          <w:rtl/>
          <w:lang w:bidi="ar-SA"/>
        </w:rPr>
        <w:t>"</w:t>
      </w:r>
      <w:r w:rsidR="00E20DCC">
        <w:rPr>
          <w:rStyle w:val="FootnoteReference"/>
          <w:color w:val="000000" w:themeColor="text1"/>
          <w:rtl/>
          <w:lang w:bidi="ar-SA"/>
        </w:rPr>
        <w:footnoteReference w:id="69"/>
      </w:r>
      <w:r w:rsidR="006848B1" w:rsidRPr="006848B1">
        <w:rPr>
          <w:color w:val="000000" w:themeColor="text1"/>
          <w:rtl/>
          <w:lang w:bidi="ar-SA"/>
        </w:rPr>
        <w:t xml:space="preserve"> </w:t>
      </w:r>
      <w:r w:rsidRPr="00417C78">
        <w:rPr>
          <w:rFonts w:hint="eastAsia"/>
          <w:color w:val="1F3864" w:themeColor="accent1" w:themeShade="80"/>
          <w:sz w:val="72"/>
          <w:szCs w:val="72"/>
          <w:rtl/>
          <w:lang w:bidi="ar-SA"/>
        </w:rPr>
        <w:t>ما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يعقد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بب</w:t>
      </w:r>
      <w:r w:rsidRPr="00417C78">
        <w:rPr>
          <w:rFonts w:hint="cs"/>
          <w:color w:val="1F3864" w:themeColor="accent1" w:themeShade="80"/>
          <w:sz w:val="72"/>
          <w:szCs w:val="72"/>
          <w:rtl/>
          <w:lang w:bidi="ar-SA"/>
        </w:rPr>
        <w:t>َرِّيَّة</w:t>
      </w:r>
      <w:r w:rsidR="00317B63" w:rsidRPr="00417C78">
        <w:rPr>
          <w:rStyle w:val="FootnoteReference"/>
          <w:color w:val="1F3864" w:themeColor="accent1" w:themeShade="80"/>
          <w:sz w:val="72"/>
          <w:szCs w:val="72"/>
          <w:rtl/>
          <w:lang w:bidi="ar-SA"/>
        </w:rPr>
        <w:footnoteReference w:id="70"/>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ونحوها</w:t>
      </w:r>
      <w:r w:rsidRPr="00417C78">
        <w:rPr>
          <w:color w:val="1F3864" w:themeColor="accent1" w:themeShade="80"/>
          <w:sz w:val="72"/>
          <w:szCs w:val="72"/>
          <w:rtl/>
          <w:lang w:bidi="ar-SA"/>
        </w:rPr>
        <w:t xml:space="preserve"> </w:t>
      </w:r>
      <w:r w:rsidR="00A46512" w:rsidRPr="00C52C4A">
        <w:rPr>
          <w:rFonts w:hint="cs"/>
          <w:color w:val="000000" w:themeColor="text1"/>
          <w:rtl/>
          <w:lang w:bidi="ar-SA"/>
        </w:rPr>
        <w:t>"</w:t>
      </w:r>
      <w:r w:rsidR="00A46512" w:rsidRPr="00C52C4A">
        <w:rPr>
          <w:color w:val="000000" w:themeColor="text1"/>
          <w:rtl/>
          <w:lang w:bidi="ar-SA"/>
        </w:rPr>
        <w:t>كسفينة</w:t>
      </w:r>
      <w:r w:rsidR="00A46512" w:rsidRPr="00C52C4A">
        <w:rPr>
          <w:rFonts w:hint="cs"/>
          <w:color w:val="000000" w:themeColor="text1"/>
          <w:rtl/>
          <w:lang w:bidi="ar-SA"/>
        </w:rPr>
        <w:t xml:space="preserve"> </w:t>
      </w:r>
      <w:r w:rsidR="00A46512" w:rsidRPr="00C52C4A">
        <w:rPr>
          <w:color w:val="000000" w:themeColor="text1"/>
          <w:rtl/>
          <w:lang w:bidi="ar-SA"/>
        </w:rPr>
        <w:t>أو دار حرب</w:t>
      </w:r>
      <w:r w:rsidR="00A46512" w:rsidRPr="00C52C4A">
        <w:rPr>
          <w:rFonts w:hint="cs"/>
          <w:color w:val="000000" w:themeColor="text1"/>
          <w:rtl/>
          <w:lang w:bidi="ar-SA"/>
        </w:rPr>
        <w:t xml:space="preserve"> </w:t>
      </w:r>
      <w:r w:rsidR="00A46512" w:rsidRPr="00C52C4A">
        <w:rPr>
          <w:color w:val="000000" w:themeColor="text1"/>
          <w:rtl/>
          <w:lang w:bidi="ar-SA"/>
        </w:rPr>
        <w:t xml:space="preserve">أو جبل غير مسكون؛ لأنه لا يمكن </w:t>
      </w:r>
      <w:r w:rsidR="00A46512" w:rsidRPr="00C52C4A">
        <w:rPr>
          <w:color w:val="000000" w:themeColor="text1"/>
          <w:rtl/>
          <w:lang w:bidi="ar-SA"/>
        </w:rPr>
        <w:lastRenderedPageBreak/>
        <w:t>التسليم في ذلك المكان</w:t>
      </w:r>
      <w:r w:rsidR="00A46512" w:rsidRPr="00C52C4A">
        <w:rPr>
          <w:rFonts w:hint="cs"/>
          <w:color w:val="000000" w:themeColor="text1"/>
          <w:rtl/>
          <w:lang w:bidi="ar-SA"/>
        </w:rPr>
        <w:t>"</w:t>
      </w:r>
      <w:r w:rsidR="00475E2C">
        <w:rPr>
          <w:rStyle w:val="FootnoteReference"/>
          <w:color w:val="000000" w:themeColor="text1"/>
          <w:rtl/>
          <w:lang w:bidi="ar-SA"/>
        </w:rPr>
        <w:footnoteReference w:id="71"/>
      </w:r>
      <w:r w:rsidR="00A46512" w:rsidRPr="00417C78">
        <w:rPr>
          <w:rFonts w:hint="cs"/>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شترط</w:t>
      </w:r>
      <w:r w:rsidR="003061F4" w:rsidRPr="00417C78">
        <w:rPr>
          <w:rFonts w:hint="cs"/>
          <w:color w:val="1F3864" w:themeColor="accent1" w:themeShade="80"/>
          <w:sz w:val="72"/>
          <w:szCs w:val="72"/>
          <w:rtl/>
          <w:lang w:bidi="ar-SA"/>
        </w:rPr>
        <w:t xml:space="preserve"> </w:t>
      </w:r>
      <w:r w:rsidR="003061F4" w:rsidRPr="006634F2">
        <w:rPr>
          <w:rFonts w:hint="cs"/>
          <w:color w:val="000000" w:themeColor="text1"/>
          <w:rtl/>
          <w:lang w:bidi="ar-SA"/>
        </w:rPr>
        <w:t>"</w:t>
      </w:r>
      <w:r w:rsidR="003061F4" w:rsidRPr="006634F2">
        <w:rPr>
          <w:color w:val="000000" w:themeColor="text1"/>
          <w:rtl/>
          <w:lang w:bidi="ar-SA"/>
        </w:rPr>
        <w:t>حين ذاك تعيين مكان للوفاء</w:t>
      </w:r>
      <w:r w:rsidR="003061F4" w:rsidRPr="006634F2">
        <w:rPr>
          <w:rFonts w:hint="cs"/>
          <w:color w:val="000000" w:themeColor="text1"/>
          <w:rtl/>
          <w:lang w:bidi="ar-SA"/>
        </w:rPr>
        <w:t>،</w:t>
      </w:r>
      <w:r w:rsidR="003061F4" w:rsidRPr="006634F2">
        <w:rPr>
          <w:color w:val="000000" w:themeColor="text1"/>
          <w:rtl/>
          <w:lang w:bidi="ar-SA"/>
        </w:rPr>
        <w:t xml:space="preserve"> فإن دفع السلم في غير محل ما وقع عليه العقد، من غير أجرة حمل وتراضيا، جاز</w:t>
      </w:r>
      <w:r w:rsidR="000B36E0" w:rsidRPr="006634F2">
        <w:rPr>
          <w:rFonts w:hint="cs"/>
          <w:color w:val="000000" w:themeColor="text1"/>
          <w:rtl/>
          <w:lang w:bidi="ar-SA"/>
        </w:rPr>
        <w:t>،</w:t>
      </w:r>
      <w:r w:rsidR="003061F4" w:rsidRPr="006634F2">
        <w:rPr>
          <w:color w:val="000000" w:themeColor="text1"/>
          <w:rtl/>
          <w:lang w:bidi="ar-SA"/>
        </w:rPr>
        <w:t xml:space="preserve"> ومع الأجرة لا يصح، ولو تراضيا عليه</w:t>
      </w:r>
      <w:r w:rsidR="00F10E6A">
        <w:rPr>
          <w:rFonts w:hint="cs"/>
          <w:color w:val="000000" w:themeColor="text1"/>
          <w:rtl/>
          <w:lang w:bidi="ar-SA"/>
        </w:rPr>
        <w:t>"</w:t>
      </w:r>
      <w:r w:rsidR="000F084A">
        <w:rPr>
          <w:rStyle w:val="FootnoteReference"/>
          <w:color w:val="000000" w:themeColor="text1"/>
          <w:rtl/>
          <w:lang w:bidi="ar-SA"/>
        </w:rPr>
        <w:footnoteReference w:id="72"/>
      </w:r>
      <w:r w:rsidR="000B36E0" w:rsidRPr="006634F2">
        <w:rPr>
          <w:rFonts w:hint="cs"/>
          <w:color w:val="000000" w:themeColor="text1"/>
          <w:rtl/>
          <w:lang w:bidi="ar-SA"/>
        </w:rPr>
        <w:t>؛</w:t>
      </w:r>
      <w:r w:rsidR="003061F4" w:rsidRPr="006634F2">
        <w:rPr>
          <w:color w:val="000000" w:themeColor="text1"/>
          <w:rtl/>
          <w:lang w:bidi="ar-SA"/>
        </w:rPr>
        <w:t xml:space="preserve"> </w:t>
      </w:r>
      <w:r w:rsidR="0019610A">
        <w:rPr>
          <w:rFonts w:hint="cs"/>
          <w:color w:val="000000" w:themeColor="text1"/>
          <w:rtl/>
          <w:lang w:bidi="ar-SA"/>
        </w:rPr>
        <w:t>"</w:t>
      </w:r>
      <w:r w:rsidR="003061F4" w:rsidRPr="006634F2">
        <w:rPr>
          <w:color w:val="000000" w:themeColor="text1"/>
          <w:rtl/>
          <w:lang w:bidi="ar-SA"/>
        </w:rPr>
        <w:t xml:space="preserve">لأنه </w:t>
      </w:r>
      <w:r w:rsidR="0019610A">
        <w:rPr>
          <w:rFonts w:hint="cs"/>
          <w:color w:val="000000" w:themeColor="text1"/>
          <w:rtl/>
          <w:lang w:bidi="ar-SA"/>
        </w:rPr>
        <w:t>كالا</w:t>
      </w:r>
      <w:r w:rsidR="003061F4" w:rsidRPr="006634F2">
        <w:rPr>
          <w:color w:val="000000" w:themeColor="text1"/>
          <w:rtl/>
          <w:lang w:bidi="ar-SA"/>
        </w:rPr>
        <w:t>عتياض عن بعض السلم</w:t>
      </w:r>
      <w:r w:rsidR="006634F2" w:rsidRPr="006634F2">
        <w:rPr>
          <w:rFonts w:hint="cs"/>
          <w:color w:val="000000" w:themeColor="text1"/>
          <w:rtl/>
          <w:lang w:bidi="ar-SA"/>
        </w:rPr>
        <w:t>"</w:t>
      </w:r>
      <w:r w:rsidR="00F10E6A">
        <w:rPr>
          <w:rStyle w:val="FootnoteReference"/>
          <w:color w:val="000000" w:themeColor="text1"/>
          <w:rtl/>
          <w:lang w:bidi="ar-SA"/>
        </w:rPr>
        <w:footnoteReference w:id="73"/>
      </w:r>
      <w:r w:rsidR="0055743D">
        <w:rPr>
          <w:rFonts w:hint="cs"/>
          <w:color w:val="000000" w:themeColor="text1"/>
          <w:rtl/>
          <w:lang w:bidi="ar-SA"/>
        </w:rPr>
        <w:t>.</w:t>
      </w:r>
    </w:p>
    <w:p w14:paraId="400A1F42" w14:textId="6BCB8961" w:rsidR="00B82B41" w:rsidRDefault="00B82B41" w:rsidP="00F77C48">
      <w:pPr>
        <w:ind w:firstLine="0"/>
        <w:rPr>
          <w:color w:val="000000" w:themeColor="text1"/>
          <w:rtl/>
          <w:lang w:bidi="ar-SA"/>
        </w:rPr>
      </w:pPr>
      <w:r w:rsidRPr="00417C78">
        <w:rPr>
          <w:rFonts w:hint="eastAsia"/>
          <w:color w:val="1F3864" w:themeColor="accent1" w:themeShade="80"/>
          <w:sz w:val="72"/>
          <w:szCs w:val="72"/>
          <w:rtl/>
          <w:lang w:bidi="ar-SA"/>
        </w:rPr>
        <w:t>ولا</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يصح</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أخذ</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رهن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أو</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كفيل</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بم</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س</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ل</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م</w:t>
      </w:r>
      <w:r w:rsidRPr="00417C78">
        <w:rPr>
          <w:rFonts w:hint="cs"/>
          <w:color w:val="1F3864" w:themeColor="accent1" w:themeShade="80"/>
          <w:sz w:val="72"/>
          <w:szCs w:val="72"/>
          <w:rtl/>
          <w:lang w:bidi="ar-SA"/>
        </w:rPr>
        <w:t>ٍ</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فيه</w:t>
      </w:r>
      <w:r w:rsidR="00B126AA" w:rsidRPr="00417C78">
        <w:rPr>
          <w:rFonts w:hint="cs"/>
          <w:color w:val="1F3864" w:themeColor="accent1" w:themeShade="80"/>
          <w:sz w:val="72"/>
          <w:szCs w:val="72"/>
          <w:rtl/>
          <w:lang w:bidi="ar-SA"/>
        </w:rPr>
        <w:t xml:space="preserve"> </w:t>
      </w:r>
      <w:r w:rsidR="00B126AA" w:rsidRPr="00054CCC">
        <w:rPr>
          <w:rFonts w:hint="cs"/>
          <w:color w:val="000000" w:themeColor="text1"/>
          <w:rtl/>
          <w:lang w:bidi="ar-SA"/>
        </w:rPr>
        <w:t>"</w:t>
      </w:r>
      <w:r w:rsidR="005C57FB" w:rsidRPr="00054CCC">
        <w:rPr>
          <w:color w:val="000000" w:themeColor="text1"/>
          <w:rtl/>
          <w:lang w:bidi="ar-SA"/>
        </w:rPr>
        <w:t>رويت كراهته عن علي  وابن عباس</w:t>
      </w:r>
      <w:r w:rsidR="00054CCC" w:rsidRPr="00054CCC">
        <w:rPr>
          <w:rFonts w:hint="cs"/>
          <w:color w:val="000000" w:themeColor="text1"/>
          <w:rtl/>
          <w:lang w:bidi="ar-SA"/>
        </w:rPr>
        <w:t xml:space="preserve"> </w:t>
      </w:r>
      <w:r w:rsidR="005C57FB" w:rsidRPr="00054CCC">
        <w:rPr>
          <w:color w:val="000000" w:themeColor="text1"/>
          <w:rtl/>
          <w:lang w:bidi="ar-SA"/>
        </w:rPr>
        <w:t>وابن عمر</w:t>
      </w:r>
      <w:r w:rsidR="00054CCC" w:rsidRPr="00054CCC">
        <w:rPr>
          <w:rFonts w:hint="cs"/>
          <w:color w:val="000000" w:themeColor="text1"/>
          <w:rtl/>
          <w:lang w:bidi="ar-SA"/>
        </w:rPr>
        <w:t xml:space="preserve">، </w:t>
      </w:r>
      <w:r w:rsidR="005C57FB" w:rsidRPr="00054CCC">
        <w:rPr>
          <w:color w:val="000000" w:themeColor="text1"/>
          <w:rtl/>
          <w:lang w:bidi="ar-SA"/>
        </w:rPr>
        <w:t>إذ وضع الرهن للاستيفاء من ثمنه عند تعذر الاستيفاء من الغريم، ولا يمكن استيفاء المسل</w:t>
      </w:r>
      <w:r w:rsidR="000534CF">
        <w:rPr>
          <w:rFonts w:hint="cs"/>
          <w:color w:val="000000" w:themeColor="text1"/>
          <w:rtl/>
          <w:lang w:bidi="ar-SA"/>
        </w:rPr>
        <w:t>َم</w:t>
      </w:r>
      <w:r w:rsidR="005C57FB" w:rsidRPr="00054CCC">
        <w:rPr>
          <w:color w:val="000000" w:themeColor="text1"/>
          <w:rtl/>
          <w:lang w:bidi="ar-SA"/>
        </w:rPr>
        <w:t xml:space="preserve"> فيه من ثمن الرهن، ولا من ذمة الضامن، حذر</w:t>
      </w:r>
      <w:r w:rsidR="00720C76">
        <w:rPr>
          <w:rFonts w:hint="cs"/>
          <w:color w:val="000000" w:themeColor="text1"/>
          <w:rtl/>
          <w:lang w:bidi="ar-SA"/>
        </w:rPr>
        <w:t>ًا</w:t>
      </w:r>
      <w:r w:rsidR="005C57FB" w:rsidRPr="00054CCC">
        <w:rPr>
          <w:color w:val="000000" w:themeColor="text1"/>
          <w:rtl/>
          <w:lang w:bidi="ar-SA"/>
        </w:rPr>
        <w:t xml:space="preserve"> من أن يصرفه إلى غيره، قال في المبدع: وفيه نظر؛ لأن الضمير في </w:t>
      </w:r>
      <w:r w:rsidR="000534CF">
        <w:rPr>
          <w:rFonts w:hint="cs"/>
          <w:color w:val="000000" w:themeColor="text1"/>
          <w:rtl/>
          <w:lang w:bidi="ar-SA"/>
        </w:rPr>
        <w:t>(</w:t>
      </w:r>
      <w:r w:rsidR="005C57FB" w:rsidRPr="00054CCC">
        <w:rPr>
          <w:color w:val="000000" w:themeColor="text1"/>
          <w:rtl/>
          <w:lang w:bidi="ar-SA"/>
        </w:rPr>
        <w:t>لا يصرفه</w:t>
      </w:r>
      <w:r w:rsidR="000534CF">
        <w:rPr>
          <w:rFonts w:hint="cs"/>
          <w:color w:val="000000" w:themeColor="text1"/>
          <w:rtl/>
          <w:lang w:bidi="ar-SA"/>
        </w:rPr>
        <w:t>)</w:t>
      </w:r>
      <w:r w:rsidR="00356BFF">
        <w:rPr>
          <w:rStyle w:val="FootnoteReference"/>
          <w:color w:val="000000" w:themeColor="text1"/>
          <w:rtl/>
          <w:lang w:bidi="ar-SA"/>
        </w:rPr>
        <w:footnoteReference w:id="74"/>
      </w:r>
      <w:r w:rsidR="005C57FB" w:rsidRPr="00054CCC">
        <w:rPr>
          <w:color w:val="000000" w:themeColor="text1"/>
          <w:rtl/>
          <w:lang w:bidi="ar-SA"/>
        </w:rPr>
        <w:t xml:space="preserve"> راجع إلى </w:t>
      </w:r>
      <w:r w:rsidR="005C57FB" w:rsidRPr="00054CCC">
        <w:rPr>
          <w:color w:val="000000" w:themeColor="text1"/>
          <w:rtl/>
          <w:lang w:bidi="ar-SA"/>
        </w:rPr>
        <w:lastRenderedPageBreak/>
        <w:t>المسلم فيه، ولكن يشترى ذلك من ثمن الرهن ويسلمه، ويشتريه الضامن ويسلمه</w:t>
      </w:r>
      <w:r w:rsidR="00054CCC" w:rsidRPr="00054CCC">
        <w:rPr>
          <w:rFonts w:hint="cs"/>
          <w:color w:val="000000" w:themeColor="text1"/>
          <w:rtl/>
          <w:lang w:bidi="ar-SA"/>
        </w:rPr>
        <w:t xml:space="preserve"> </w:t>
      </w:r>
      <w:r w:rsidR="00054CCC" w:rsidRPr="00054CCC">
        <w:rPr>
          <w:rFonts w:hint="eastAsia"/>
          <w:color w:val="000000" w:themeColor="text1"/>
          <w:rtl/>
          <w:lang w:bidi="ar-SA"/>
        </w:rPr>
        <w:t>لئلا</w:t>
      </w:r>
      <w:r w:rsidR="00054CCC" w:rsidRPr="00054CCC">
        <w:rPr>
          <w:color w:val="000000" w:themeColor="text1"/>
          <w:rtl/>
          <w:lang w:bidi="ar-SA"/>
        </w:rPr>
        <w:t xml:space="preserve"> </w:t>
      </w:r>
      <w:r w:rsidR="00054CCC" w:rsidRPr="00054CCC">
        <w:rPr>
          <w:rFonts w:hint="eastAsia"/>
          <w:color w:val="000000" w:themeColor="text1"/>
          <w:rtl/>
          <w:lang w:bidi="ar-SA"/>
        </w:rPr>
        <w:t>يصرفه</w:t>
      </w:r>
      <w:r w:rsidR="00054CCC" w:rsidRPr="00054CCC">
        <w:rPr>
          <w:color w:val="000000" w:themeColor="text1"/>
          <w:rtl/>
          <w:lang w:bidi="ar-SA"/>
        </w:rPr>
        <w:t xml:space="preserve"> </w:t>
      </w:r>
      <w:r w:rsidR="00054CCC" w:rsidRPr="00054CCC">
        <w:rPr>
          <w:rFonts w:hint="eastAsia"/>
          <w:color w:val="000000" w:themeColor="text1"/>
          <w:rtl/>
          <w:lang w:bidi="ar-SA"/>
        </w:rPr>
        <w:t>إلى</w:t>
      </w:r>
      <w:r w:rsidR="00054CCC" w:rsidRPr="00054CCC">
        <w:rPr>
          <w:color w:val="000000" w:themeColor="text1"/>
          <w:rtl/>
          <w:lang w:bidi="ar-SA"/>
        </w:rPr>
        <w:t xml:space="preserve"> </w:t>
      </w:r>
      <w:r w:rsidR="00054CCC" w:rsidRPr="00054CCC">
        <w:rPr>
          <w:rFonts w:hint="eastAsia"/>
          <w:color w:val="000000" w:themeColor="text1"/>
          <w:rtl/>
          <w:lang w:bidi="ar-SA"/>
        </w:rPr>
        <w:t>غيره،</w:t>
      </w:r>
      <w:r w:rsidR="00054CCC" w:rsidRPr="00054CCC">
        <w:rPr>
          <w:color w:val="000000" w:themeColor="text1"/>
          <w:rtl/>
          <w:lang w:bidi="ar-SA"/>
        </w:rPr>
        <w:t xml:space="preserve"> </w:t>
      </w:r>
      <w:r w:rsidR="00054CCC" w:rsidRPr="00054CCC">
        <w:rPr>
          <w:rFonts w:hint="eastAsia"/>
          <w:color w:val="000000" w:themeColor="text1"/>
          <w:rtl/>
          <w:lang w:bidi="ar-SA"/>
        </w:rPr>
        <w:t>ولهذا</w:t>
      </w:r>
      <w:r w:rsidR="00054CCC" w:rsidRPr="00054CCC">
        <w:rPr>
          <w:color w:val="000000" w:themeColor="text1"/>
          <w:rtl/>
          <w:lang w:bidi="ar-SA"/>
        </w:rPr>
        <w:t xml:space="preserve"> </w:t>
      </w:r>
      <w:r w:rsidR="00054CCC" w:rsidRPr="00054CCC">
        <w:rPr>
          <w:rFonts w:hint="eastAsia"/>
          <w:color w:val="000000" w:themeColor="text1"/>
          <w:rtl/>
          <w:lang w:bidi="ar-SA"/>
        </w:rPr>
        <w:t>اختار</w:t>
      </w:r>
      <w:r w:rsidR="00054CCC" w:rsidRPr="00054CCC">
        <w:rPr>
          <w:color w:val="000000" w:themeColor="text1"/>
          <w:rtl/>
          <w:lang w:bidi="ar-SA"/>
        </w:rPr>
        <w:t xml:space="preserve"> </w:t>
      </w:r>
      <w:r w:rsidR="00054CCC" w:rsidRPr="00054CCC">
        <w:rPr>
          <w:rFonts w:hint="eastAsia"/>
          <w:color w:val="000000" w:themeColor="text1"/>
          <w:rtl/>
          <w:lang w:bidi="ar-SA"/>
        </w:rPr>
        <w:t>الموفق</w:t>
      </w:r>
      <w:r w:rsidR="00054CCC" w:rsidRPr="00054CCC">
        <w:rPr>
          <w:color w:val="000000" w:themeColor="text1"/>
          <w:rtl/>
          <w:lang w:bidi="ar-SA"/>
        </w:rPr>
        <w:t xml:space="preserve"> </w:t>
      </w:r>
      <w:r w:rsidR="00054CCC" w:rsidRPr="00054CCC">
        <w:rPr>
          <w:rFonts w:hint="eastAsia"/>
          <w:color w:val="000000" w:themeColor="text1"/>
          <w:rtl/>
          <w:lang w:bidi="ar-SA"/>
        </w:rPr>
        <w:t>وجمع</w:t>
      </w:r>
      <w:r w:rsidR="00054CCC" w:rsidRPr="00054CCC">
        <w:rPr>
          <w:color w:val="000000" w:themeColor="text1"/>
          <w:rtl/>
          <w:lang w:bidi="ar-SA"/>
        </w:rPr>
        <w:t xml:space="preserve"> </w:t>
      </w:r>
      <w:r w:rsidR="00054CCC" w:rsidRPr="00054CCC">
        <w:rPr>
          <w:rFonts w:hint="eastAsia"/>
          <w:color w:val="000000" w:themeColor="text1"/>
          <w:rtl/>
          <w:lang w:bidi="ar-SA"/>
        </w:rPr>
        <w:t>الصحة</w:t>
      </w:r>
      <w:r w:rsidR="00054CCC" w:rsidRPr="00054CCC">
        <w:rPr>
          <w:rFonts w:hint="cs"/>
          <w:color w:val="000000" w:themeColor="text1"/>
          <w:rtl/>
          <w:lang w:bidi="ar-SA"/>
        </w:rPr>
        <w:t>"</w:t>
      </w:r>
      <w:r w:rsidR="009875E0">
        <w:rPr>
          <w:rStyle w:val="FootnoteReference"/>
          <w:color w:val="000000" w:themeColor="text1"/>
          <w:rtl/>
          <w:lang w:bidi="ar-SA"/>
        </w:rPr>
        <w:footnoteReference w:id="75"/>
      </w:r>
      <w:r w:rsidR="00AA4EEC">
        <w:rPr>
          <w:rFonts w:hint="cs"/>
          <w:color w:val="000000" w:themeColor="text1"/>
          <w:rtl/>
          <w:lang w:bidi="ar-SA"/>
        </w:rPr>
        <w:t>.</w:t>
      </w:r>
    </w:p>
    <w:p w14:paraId="3820091B" w14:textId="3A6C6A29" w:rsidR="00B82B41" w:rsidRDefault="00A3205E" w:rsidP="008D581F">
      <w:pPr>
        <w:ind w:firstLine="0"/>
        <w:rPr>
          <w:color w:val="000000" w:themeColor="text1"/>
          <w:rtl/>
          <w:lang w:bidi="ar-SA"/>
        </w:rPr>
      </w:pPr>
      <w:r>
        <w:rPr>
          <w:rFonts w:hint="cs"/>
          <w:color w:val="000000" w:themeColor="text1"/>
          <w:rtl/>
          <w:lang w:bidi="ar-SA"/>
        </w:rPr>
        <w:t>"(</w:t>
      </w:r>
      <w:r w:rsidRPr="00A3205E">
        <w:rPr>
          <w:color w:val="000000" w:themeColor="text1"/>
          <w:rtl/>
          <w:lang w:bidi="ar-SA"/>
        </w:rPr>
        <w:t>ولا يصح بيع المسل</w:t>
      </w:r>
      <w:r w:rsidR="00394B85">
        <w:rPr>
          <w:rFonts w:hint="cs"/>
          <w:color w:val="000000" w:themeColor="text1"/>
          <w:rtl/>
          <w:lang w:bidi="ar-SA"/>
        </w:rPr>
        <w:t>َم</w:t>
      </w:r>
      <w:r w:rsidRPr="00A3205E">
        <w:rPr>
          <w:color w:val="000000" w:themeColor="text1"/>
          <w:rtl/>
          <w:lang w:bidi="ar-SA"/>
        </w:rPr>
        <w:t xml:space="preserve"> فيه) لمن هو عليه أو غيره (قبل قبضه) لنهيه عليه السلام عن بيع الطعام قبل قبضه</w:t>
      </w:r>
      <w:r w:rsidR="003348E0">
        <w:rPr>
          <w:rStyle w:val="FootnoteReference"/>
          <w:color w:val="000000" w:themeColor="text1"/>
          <w:rtl/>
          <w:lang w:bidi="ar-SA"/>
        </w:rPr>
        <w:footnoteReference w:id="76"/>
      </w:r>
      <w:r w:rsidR="00394B85">
        <w:rPr>
          <w:rFonts w:hint="cs"/>
          <w:color w:val="000000" w:themeColor="text1"/>
          <w:rtl/>
          <w:lang w:bidi="ar-SA"/>
        </w:rPr>
        <w:t xml:space="preserve"> </w:t>
      </w:r>
      <w:r w:rsidRPr="00A3205E">
        <w:rPr>
          <w:color w:val="000000" w:themeColor="text1"/>
          <w:rtl/>
          <w:lang w:bidi="ar-SA"/>
        </w:rPr>
        <w:t>(ولا) تصح أيض</w:t>
      </w:r>
      <w:r w:rsidR="00394B85">
        <w:rPr>
          <w:rFonts w:hint="cs"/>
          <w:color w:val="000000" w:themeColor="text1"/>
          <w:rtl/>
          <w:lang w:bidi="ar-SA"/>
        </w:rPr>
        <w:t>ًا</w:t>
      </w:r>
      <w:r w:rsidRPr="00A3205E">
        <w:rPr>
          <w:color w:val="000000" w:themeColor="text1"/>
          <w:rtl/>
          <w:lang w:bidi="ar-SA"/>
        </w:rPr>
        <w:t xml:space="preserve"> (هبته) لغير من هو عليه، لعدم القدرة على تسليمه</w:t>
      </w:r>
      <w:r w:rsidR="008D581F">
        <w:rPr>
          <w:rFonts w:hint="cs"/>
          <w:color w:val="000000" w:themeColor="text1"/>
          <w:rtl/>
          <w:lang w:bidi="ar-SA"/>
        </w:rPr>
        <w:t xml:space="preserve"> (</w:t>
      </w:r>
      <w:r w:rsidR="008D581F" w:rsidRPr="008D581F">
        <w:rPr>
          <w:color w:val="000000" w:themeColor="text1"/>
          <w:rtl/>
          <w:lang w:bidi="ar-SA"/>
        </w:rPr>
        <w:t>ولا الحوالة به</w:t>
      </w:r>
      <w:r w:rsidR="00A456D4">
        <w:rPr>
          <w:rStyle w:val="FootnoteReference"/>
          <w:color w:val="000000" w:themeColor="text1"/>
          <w:rtl/>
          <w:lang w:bidi="ar-SA"/>
        </w:rPr>
        <w:footnoteReference w:id="77"/>
      </w:r>
      <w:r w:rsidR="008D581F" w:rsidRPr="008D581F">
        <w:rPr>
          <w:color w:val="000000" w:themeColor="text1"/>
          <w:rtl/>
          <w:lang w:bidi="ar-SA"/>
        </w:rPr>
        <w:t xml:space="preserve">) </w:t>
      </w:r>
      <w:r w:rsidR="00DD029E">
        <w:rPr>
          <w:rFonts w:hint="cs"/>
          <w:color w:val="000000" w:themeColor="text1"/>
          <w:rtl/>
          <w:lang w:bidi="ar-SA"/>
        </w:rPr>
        <w:t xml:space="preserve">… </w:t>
      </w:r>
      <w:r w:rsidR="008D581F" w:rsidRPr="008D581F">
        <w:rPr>
          <w:color w:val="000000" w:themeColor="text1"/>
          <w:rtl/>
          <w:lang w:bidi="ar-SA"/>
        </w:rPr>
        <w:t>(ولا) الحوالة (عليه) أي على المسل</w:t>
      </w:r>
      <w:r w:rsidR="00D708D0">
        <w:rPr>
          <w:rFonts w:hint="cs"/>
          <w:color w:val="000000" w:themeColor="text1"/>
          <w:rtl/>
          <w:lang w:bidi="ar-SA"/>
        </w:rPr>
        <w:t>َم فيه</w:t>
      </w:r>
      <w:r w:rsidR="00D708D0">
        <w:rPr>
          <w:rStyle w:val="FootnoteReference"/>
          <w:color w:val="000000" w:themeColor="text1"/>
          <w:rtl/>
          <w:lang w:bidi="ar-SA"/>
        </w:rPr>
        <w:footnoteReference w:id="78"/>
      </w:r>
      <w:r w:rsidR="008D581F" w:rsidRPr="008D581F">
        <w:rPr>
          <w:color w:val="000000" w:themeColor="text1"/>
          <w:rtl/>
          <w:lang w:bidi="ar-SA"/>
        </w:rPr>
        <w:t xml:space="preserve"> </w:t>
      </w:r>
      <w:r w:rsidR="009820AD">
        <w:rPr>
          <w:rFonts w:hint="cs"/>
          <w:color w:val="000000" w:themeColor="text1"/>
          <w:rtl/>
          <w:lang w:bidi="ar-SA"/>
        </w:rPr>
        <w:t xml:space="preserve">… </w:t>
      </w:r>
      <w:r w:rsidR="008D581F" w:rsidRPr="008D581F">
        <w:rPr>
          <w:color w:val="000000" w:themeColor="text1"/>
          <w:rtl/>
          <w:lang w:bidi="ar-SA"/>
        </w:rPr>
        <w:t>(ولا أخذ عوضه) لقوله عليه السلام «من أسلم في شيء فلا يصرفه إلى غيره»</w:t>
      </w:r>
      <w:r w:rsidR="00394B85">
        <w:rPr>
          <w:rFonts w:hint="cs"/>
          <w:color w:val="000000" w:themeColor="text1"/>
          <w:rtl/>
          <w:lang w:bidi="ar-SA"/>
        </w:rPr>
        <w:t xml:space="preserve"> … </w:t>
      </w:r>
      <w:r w:rsidR="00394B85" w:rsidRPr="00394B85">
        <w:rPr>
          <w:color w:val="000000" w:themeColor="text1"/>
          <w:rtl/>
          <w:lang w:bidi="ar-SA"/>
        </w:rPr>
        <w:t>وتصح الإقالة في السلم</w:t>
      </w:r>
      <w:r w:rsidR="00050660">
        <w:rPr>
          <w:rStyle w:val="FootnoteReference"/>
          <w:color w:val="000000" w:themeColor="text1"/>
          <w:rtl/>
          <w:lang w:bidi="ar-SA"/>
        </w:rPr>
        <w:footnoteReference w:id="79"/>
      </w:r>
      <w:r w:rsidR="00394B85">
        <w:rPr>
          <w:rFonts w:hint="cs"/>
          <w:color w:val="000000" w:themeColor="text1"/>
          <w:rtl/>
          <w:lang w:bidi="ar-SA"/>
        </w:rPr>
        <w:t>"</w:t>
      </w:r>
      <w:r w:rsidR="00DE68D2">
        <w:rPr>
          <w:rStyle w:val="FootnoteReference"/>
          <w:color w:val="000000" w:themeColor="text1"/>
          <w:rtl/>
          <w:lang w:bidi="ar-SA"/>
        </w:rPr>
        <w:footnoteReference w:id="80"/>
      </w:r>
      <w:r w:rsidR="00FF22C9">
        <w:rPr>
          <w:rFonts w:hint="cs"/>
          <w:color w:val="000000" w:themeColor="text1"/>
          <w:rtl/>
          <w:lang w:bidi="ar-SA"/>
        </w:rPr>
        <w:t>.</w:t>
      </w:r>
    </w:p>
    <w:p w14:paraId="0BD8A31C" w14:textId="56492F77" w:rsidR="003C5685" w:rsidRDefault="00EC2AD7" w:rsidP="00384F50">
      <w:pPr>
        <w:ind w:firstLine="0"/>
        <w:rPr>
          <w:color w:val="000000" w:themeColor="text1"/>
          <w:lang w:bidi="ar-SA"/>
        </w:rPr>
      </w:pPr>
      <w:r>
        <w:rPr>
          <w:rFonts w:hint="cs"/>
          <w:color w:val="000000" w:themeColor="text1"/>
          <w:rtl/>
          <w:lang w:bidi="ar-SA"/>
        </w:rPr>
        <w:lastRenderedPageBreak/>
        <w:t xml:space="preserve">قال البهوتي في شرح المنتهى: </w:t>
      </w:r>
      <w:r w:rsidR="00384F50">
        <w:rPr>
          <w:rFonts w:hint="cs"/>
          <w:color w:val="000000" w:themeColor="text1"/>
          <w:rtl/>
          <w:lang w:bidi="ar-SA"/>
        </w:rPr>
        <w:t>"</w:t>
      </w:r>
      <w:r w:rsidR="00384F50" w:rsidRPr="00384F50">
        <w:rPr>
          <w:color w:val="000000" w:themeColor="text1"/>
          <w:rtl/>
          <w:lang w:bidi="ar-SA"/>
        </w:rPr>
        <w:t>(وتصح هبة كل دين) سلم</w:t>
      </w:r>
      <w:r w:rsidR="00384F50">
        <w:rPr>
          <w:rFonts w:hint="cs"/>
          <w:color w:val="000000" w:themeColor="text1"/>
          <w:rtl/>
          <w:lang w:bidi="ar-SA"/>
        </w:rPr>
        <w:t>ٍ</w:t>
      </w:r>
      <w:r w:rsidR="00384F50" w:rsidRPr="00384F50">
        <w:rPr>
          <w:color w:val="000000" w:themeColor="text1"/>
          <w:rtl/>
          <w:lang w:bidi="ar-SA"/>
        </w:rPr>
        <w:t xml:space="preserve"> أو غي</w:t>
      </w:r>
      <w:r w:rsidR="00EC4E96">
        <w:rPr>
          <w:rFonts w:hint="cs"/>
          <w:color w:val="000000" w:themeColor="text1"/>
          <w:rtl/>
          <w:lang w:bidi="ar-SA"/>
        </w:rPr>
        <w:t>رِه</w:t>
      </w:r>
      <w:r w:rsidR="00384F50" w:rsidRPr="00384F50">
        <w:rPr>
          <w:color w:val="000000" w:themeColor="text1"/>
          <w:rtl/>
          <w:lang w:bidi="ar-SA"/>
        </w:rPr>
        <w:t xml:space="preserve"> (لمدين) لأنه إسقاط، فإن وهبه دينه هبة حقيقية لم يصح لانتفاء معنى الإسقاط واقتضاء</w:t>
      </w:r>
      <w:r w:rsidR="003A5097">
        <w:rPr>
          <w:rFonts w:hint="cs"/>
          <w:color w:val="000000" w:themeColor="text1"/>
          <w:rtl/>
          <w:lang w:bidi="ar-SA"/>
        </w:rPr>
        <w:t>ِ</w:t>
      </w:r>
      <w:r w:rsidR="00384F50" w:rsidRPr="00384F50">
        <w:rPr>
          <w:color w:val="000000" w:themeColor="text1"/>
          <w:rtl/>
          <w:lang w:bidi="ar-SA"/>
        </w:rPr>
        <w:t xml:space="preserve"> الهبة</w:t>
      </w:r>
      <w:r w:rsidR="003A5097">
        <w:rPr>
          <w:rFonts w:hint="cs"/>
          <w:color w:val="000000" w:themeColor="text1"/>
          <w:rtl/>
          <w:lang w:bidi="ar-SA"/>
        </w:rPr>
        <w:t>ِ</w:t>
      </w:r>
      <w:r w:rsidR="00384F50" w:rsidRPr="00384F50">
        <w:rPr>
          <w:color w:val="000000" w:themeColor="text1"/>
          <w:rtl/>
          <w:lang w:bidi="ar-SA"/>
        </w:rPr>
        <w:t xml:space="preserve"> وجود</w:t>
      </w:r>
      <w:r w:rsidR="003A5097">
        <w:rPr>
          <w:rFonts w:hint="cs"/>
          <w:color w:val="000000" w:themeColor="text1"/>
          <w:rtl/>
          <w:lang w:bidi="ar-SA"/>
        </w:rPr>
        <w:t>َ</w:t>
      </w:r>
      <w:r w:rsidR="00384F50" w:rsidRPr="00384F50">
        <w:rPr>
          <w:color w:val="000000" w:themeColor="text1"/>
          <w:rtl/>
          <w:lang w:bidi="ar-SA"/>
        </w:rPr>
        <w:t xml:space="preserve"> معين وهو منتف</w:t>
      </w:r>
      <w:r w:rsidR="003A5097">
        <w:rPr>
          <w:rFonts w:hint="cs"/>
          <w:color w:val="000000" w:themeColor="text1"/>
          <w:rtl/>
          <w:lang w:bidi="ar-SA"/>
        </w:rPr>
        <w:t>،</w:t>
      </w:r>
      <w:r w:rsidR="00384F50" w:rsidRPr="00384F50">
        <w:rPr>
          <w:color w:val="000000" w:themeColor="text1"/>
          <w:rtl/>
          <w:lang w:bidi="ar-SA"/>
        </w:rPr>
        <w:t xml:space="preserve"> ومن هنا امتنع هبته لغير من هو عليه</w:t>
      </w:r>
      <w:r w:rsidR="00384F50">
        <w:rPr>
          <w:rFonts w:hint="cs"/>
          <w:color w:val="000000" w:themeColor="text1"/>
          <w:rtl/>
          <w:lang w:bidi="ar-SA"/>
        </w:rPr>
        <w:t>"</w:t>
      </w:r>
      <w:r w:rsidR="003A5097">
        <w:rPr>
          <w:rStyle w:val="FootnoteReference"/>
          <w:color w:val="000000" w:themeColor="text1"/>
          <w:rtl/>
          <w:lang w:bidi="ar-SA"/>
        </w:rPr>
        <w:footnoteReference w:id="81"/>
      </w:r>
      <w:r w:rsidR="00C1029B">
        <w:rPr>
          <w:rFonts w:hint="cs"/>
          <w:color w:val="000000" w:themeColor="text1"/>
          <w:rtl/>
          <w:lang w:bidi="ar-SA"/>
        </w:rPr>
        <w:t>.</w:t>
      </w:r>
    </w:p>
    <w:p w14:paraId="50FE7952" w14:textId="4DBEF563" w:rsidR="00B63906" w:rsidRDefault="00B63906" w:rsidP="00423547">
      <w:pPr>
        <w:ind w:firstLine="0"/>
        <w:rPr>
          <w:color w:val="000000" w:themeColor="text1"/>
          <w:rtl/>
          <w:lang w:bidi="ar-SA"/>
        </w:rPr>
      </w:pPr>
      <w:r>
        <w:rPr>
          <w:rFonts w:hint="cs"/>
          <w:color w:val="000000" w:themeColor="text1"/>
          <w:rtl/>
          <w:lang w:bidi="ar-SA"/>
        </w:rPr>
        <w:t>وقال أيضًا في باب الهبة: "</w:t>
      </w:r>
      <w:r w:rsidR="00CC40A5">
        <w:rPr>
          <w:rFonts w:hint="cs"/>
          <w:color w:val="000000" w:themeColor="text1"/>
          <w:rtl/>
          <w:lang w:bidi="ar-SA"/>
        </w:rPr>
        <w:t>(</w:t>
      </w:r>
      <w:r w:rsidRPr="00B63906">
        <w:rPr>
          <w:rFonts w:hint="eastAsia"/>
          <w:color w:val="000000" w:themeColor="text1"/>
          <w:rtl/>
          <w:lang w:bidi="ar-SA"/>
        </w:rPr>
        <w:t>ومن</w:t>
      </w:r>
      <w:r w:rsidRPr="00B63906">
        <w:rPr>
          <w:color w:val="000000" w:themeColor="text1"/>
          <w:rtl/>
          <w:lang w:bidi="ar-SA"/>
        </w:rPr>
        <w:t xml:space="preserve"> </w:t>
      </w:r>
      <w:r w:rsidRPr="00B63906">
        <w:rPr>
          <w:rFonts w:hint="eastAsia"/>
          <w:color w:val="000000" w:themeColor="text1"/>
          <w:rtl/>
          <w:lang w:bidi="ar-SA"/>
        </w:rPr>
        <w:t>أبرأ</w:t>
      </w:r>
      <w:r w:rsidR="00CC40A5">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مدين</w:t>
      </w:r>
      <w:r w:rsidR="00CC40A5">
        <w:rPr>
          <w:rFonts w:hint="cs"/>
          <w:color w:val="000000" w:themeColor="text1"/>
          <w:rtl/>
          <w:lang w:bidi="ar-SA"/>
        </w:rPr>
        <w:t>َه</w:t>
      </w:r>
      <w:r w:rsidRPr="00B63906">
        <w:rPr>
          <w:color w:val="000000" w:themeColor="text1"/>
          <w:rtl/>
          <w:lang w:bidi="ar-SA"/>
        </w:rPr>
        <w:t xml:space="preserve"> </w:t>
      </w:r>
      <w:r w:rsidR="00CC40A5">
        <w:rPr>
          <w:rFonts w:hint="cs"/>
          <w:color w:val="000000" w:themeColor="text1"/>
          <w:rtl/>
          <w:lang w:bidi="ar-SA"/>
        </w:rPr>
        <w:t>(</w:t>
      </w:r>
      <w:r w:rsidRPr="00B63906">
        <w:rPr>
          <w:rFonts w:hint="eastAsia"/>
          <w:color w:val="000000" w:themeColor="text1"/>
          <w:rtl/>
          <w:lang w:bidi="ar-SA"/>
        </w:rPr>
        <w:t>من</w:t>
      </w:r>
      <w:r w:rsidRPr="00B63906">
        <w:rPr>
          <w:color w:val="000000" w:themeColor="text1"/>
          <w:rtl/>
          <w:lang w:bidi="ar-SA"/>
        </w:rPr>
        <w:t xml:space="preserve"> </w:t>
      </w:r>
      <w:r w:rsidRPr="00B63906">
        <w:rPr>
          <w:rFonts w:hint="eastAsia"/>
          <w:color w:val="000000" w:themeColor="text1"/>
          <w:rtl/>
          <w:lang w:bidi="ar-SA"/>
        </w:rPr>
        <w:t>دينه</w:t>
      </w:r>
      <w:r w:rsidRPr="00B63906">
        <w:rPr>
          <w:color w:val="000000" w:themeColor="text1"/>
          <w:rtl/>
          <w:lang w:bidi="ar-SA"/>
        </w:rPr>
        <w:t xml:space="preserve"> </w:t>
      </w:r>
      <w:r w:rsidRPr="00B63906">
        <w:rPr>
          <w:rFonts w:hint="eastAsia"/>
          <w:color w:val="000000" w:themeColor="text1"/>
          <w:rtl/>
          <w:lang w:bidi="ar-SA"/>
        </w:rPr>
        <w:t>أو</w:t>
      </w:r>
      <w:r w:rsidRPr="00B63906">
        <w:rPr>
          <w:color w:val="000000" w:themeColor="text1"/>
          <w:rtl/>
          <w:lang w:bidi="ar-SA"/>
        </w:rPr>
        <w:t xml:space="preserve"> </w:t>
      </w:r>
      <w:r w:rsidRPr="00B63906">
        <w:rPr>
          <w:rFonts w:hint="eastAsia"/>
          <w:color w:val="000000" w:themeColor="text1"/>
          <w:rtl/>
          <w:lang w:bidi="ar-SA"/>
        </w:rPr>
        <w:t>وهبه</w:t>
      </w:r>
      <w:r w:rsidR="00CC40A5">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أي</w:t>
      </w:r>
      <w:r w:rsidRPr="00B63906">
        <w:rPr>
          <w:color w:val="000000" w:themeColor="text1"/>
          <w:rtl/>
          <w:lang w:bidi="ar-SA"/>
        </w:rPr>
        <w:t xml:space="preserve">: </w:t>
      </w:r>
      <w:r w:rsidRPr="00B63906">
        <w:rPr>
          <w:rFonts w:hint="eastAsia"/>
          <w:color w:val="000000" w:themeColor="text1"/>
          <w:rtl/>
          <w:lang w:bidi="ar-SA"/>
        </w:rPr>
        <w:t>الدين</w:t>
      </w:r>
      <w:r w:rsidR="00ED15E8">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لمدينه</w:t>
      </w:r>
      <w:r w:rsidRPr="00B63906">
        <w:rPr>
          <w:color w:val="000000" w:themeColor="text1"/>
          <w:rtl/>
          <w:lang w:bidi="ar-SA"/>
        </w:rPr>
        <w:t xml:space="preserve"> </w:t>
      </w:r>
      <w:r w:rsidRPr="00B63906">
        <w:rPr>
          <w:rFonts w:hint="eastAsia"/>
          <w:color w:val="000000" w:themeColor="text1"/>
          <w:rtl/>
          <w:lang w:bidi="ar-SA"/>
        </w:rPr>
        <w:t>أو</w:t>
      </w:r>
      <w:r w:rsidRPr="00B63906">
        <w:rPr>
          <w:color w:val="000000" w:themeColor="text1"/>
          <w:rtl/>
          <w:lang w:bidi="ar-SA"/>
        </w:rPr>
        <w:t xml:space="preserve"> </w:t>
      </w:r>
      <w:r w:rsidRPr="00B63906">
        <w:rPr>
          <w:rFonts w:hint="eastAsia"/>
          <w:color w:val="000000" w:themeColor="text1"/>
          <w:rtl/>
          <w:lang w:bidi="ar-SA"/>
        </w:rPr>
        <w:t>أحل</w:t>
      </w:r>
      <w:r w:rsidR="00ED15E8">
        <w:rPr>
          <w:rFonts w:hint="cs"/>
          <w:color w:val="000000" w:themeColor="text1"/>
          <w:rtl/>
          <w:lang w:bidi="ar-SA"/>
        </w:rPr>
        <w:t>َّه</w:t>
      </w:r>
      <w:r w:rsidRPr="00B63906">
        <w:rPr>
          <w:color w:val="000000" w:themeColor="text1"/>
          <w:rtl/>
          <w:lang w:bidi="ar-SA"/>
        </w:rPr>
        <w:t xml:space="preserve"> </w:t>
      </w:r>
      <w:r w:rsidRPr="00B63906">
        <w:rPr>
          <w:rFonts w:hint="eastAsia"/>
          <w:color w:val="000000" w:themeColor="text1"/>
          <w:rtl/>
          <w:lang w:bidi="ar-SA"/>
        </w:rPr>
        <w:t>منه</w:t>
      </w:r>
      <w:r w:rsidR="00ED15E8">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بأن</w:t>
      </w:r>
      <w:r w:rsidRPr="00B63906">
        <w:rPr>
          <w:color w:val="000000" w:themeColor="text1"/>
          <w:rtl/>
          <w:lang w:bidi="ar-SA"/>
        </w:rPr>
        <w:t xml:space="preserve"> </w:t>
      </w:r>
      <w:r w:rsidRPr="00B63906">
        <w:rPr>
          <w:rFonts w:hint="eastAsia"/>
          <w:color w:val="000000" w:themeColor="text1"/>
          <w:rtl/>
          <w:lang w:bidi="ar-SA"/>
        </w:rPr>
        <w:t>قال</w:t>
      </w:r>
      <w:r w:rsidRPr="00B63906">
        <w:rPr>
          <w:color w:val="000000" w:themeColor="text1"/>
          <w:rtl/>
          <w:lang w:bidi="ar-SA"/>
        </w:rPr>
        <w:t xml:space="preserve"> </w:t>
      </w:r>
      <w:r w:rsidRPr="00B63906">
        <w:rPr>
          <w:rFonts w:hint="eastAsia"/>
          <w:color w:val="000000" w:themeColor="text1"/>
          <w:rtl/>
          <w:lang w:bidi="ar-SA"/>
        </w:rPr>
        <w:t>له</w:t>
      </w:r>
      <w:r w:rsidRPr="00B63906">
        <w:rPr>
          <w:color w:val="000000" w:themeColor="text1"/>
          <w:rtl/>
          <w:lang w:bidi="ar-SA"/>
        </w:rPr>
        <w:t xml:space="preserve">: </w:t>
      </w:r>
      <w:r w:rsidRPr="00B63906">
        <w:rPr>
          <w:rFonts w:hint="eastAsia"/>
          <w:color w:val="000000" w:themeColor="text1"/>
          <w:rtl/>
          <w:lang w:bidi="ar-SA"/>
        </w:rPr>
        <w:t>أنت</w:t>
      </w:r>
      <w:r w:rsidRPr="00B63906">
        <w:rPr>
          <w:color w:val="000000" w:themeColor="text1"/>
          <w:rtl/>
          <w:lang w:bidi="ar-SA"/>
        </w:rPr>
        <w:t xml:space="preserve"> </w:t>
      </w:r>
      <w:r w:rsidRPr="00B63906">
        <w:rPr>
          <w:rFonts w:hint="eastAsia"/>
          <w:color w:val="000000" w:themeColor="text1"/>
          <w:rtl/>
          <w:lang w:bidi="ar-SA"/>
        </w:rPr>
        <w:t>في</w:t>
      </w:r>
      <w:r w:rsidRPr="00B63906">
        <w:rPr>
          <w:color w:val="000000" w:themeColor="text1"/>
          <w:rtl/>
          <w:lang w:bidi="ar-SA"/>
        </w:rPr>
        <w:t xml:space="preserve"> </w:t>
      </w:r>
      <w:r w:rsidRPr="00B63906">
        <w:rPr>
          <w:rFonts w:hint="eastAsia"/>
          <w:color w:val="000000" w:themeColor="text1"/>
          <w:rtl/>
          <w:lang w:bidi="ar-SA"/>
        </w:rPr>
        <w:t>حل</w:t>
      </w:r>
      <w:r w:rsidR="008C1754">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منه</w:t>
      </w:r>
      <w:r w:rsidRPr="00B63906">
        <w:rPr>
          <w:color w:val="000000" w:themeColor="text1"/>
          <w:rtl/>
          <w:lang w:bidi="ar-SA"/>
        </w:rPr>
        <w:t xml:space="preserve"> </w:t>
      </w:r>
      <w:r w:rsidR="008C1754">
        <w:rPr>
          <w:rFonts w:hint="cs"/>
          <w:color w:val="000000" w:themeColor="text1"/>
          <w:rtl/>
          <w:lang w:bidi="ar-SA"/>
        </w:rPr>
        <w:t>(</w:t>
      </w:r>
      <w:r w:rsidRPr="00B63906">
        <w:rPr>
          <w:rFonts w:hint="eastAsia"/>
          <w:color w:val="000000" w:themeColor="text1"/>
          <w:rtl/>
          <w:lang w:bidi="ar-SA"/>
        </w:rPr>
        <w:t>أو</w:t>
      </w:r>
      <w:r w:rsidRPr="00B63906">
        <w:rPr>
          <w:color w:val="000000" w:themeColor="text1"/>
          <w:rtl/>
          <w:lang w:bidi="ar-SA"/>
        </w:rPr>
        <w:t xml:space="preserve"> </w:t>
      </w:r>
      <w:r w:rsidRPr="00B63906">
        <w:rPr>
          <w:rFonts w:hint="eastAsia"/>
          <w:color w:val="000000" w:themeColor="text1"/>
          <w:rtl/>
          <w:lang w:bidi="ar-SA"/>
        </w:rPr>
        <w:t>أسقطه</w:t>
      </w:r>
      <w:r w:rsidRPr="00B63906">
        <w:rPr>
          <w:color w:val="000000" w:themeColor="text1"/>
          <w:rtl/>
          <w:lang w:bidi="ar-SA"/>
        </w:rPr>
        <w:t xml:space="preserve"> </w:t>
      </w:r>
      <w:r w:rsidRPr="00B63906">
        <w:rPr>
          <w:rFonts w:hint="eastAsia"/>
          <w:color w:val="000000" w:themeColor="text1"/>
          <w:rtl/>
          <w:lang w:bidi="ar-SA"/>
        </w:rPr>
        <w:t>عنه</w:t>
      </w:r>
      <w:r w:rsidRPr="00B63906">
        <w:rPr>
          <w:color w:val="000000" w:themeColor="text1"/>
          <w:rtl/>
          <w:lang w:bidi="ar-SA"/>
        </w:rPr>
        <w:t xml:space="preserve"> </w:t>
      </w:r>
      <w:r w:rsidRPr="00B63906">
        <w:rPr>
          <w:rFonts w:hint="eastAsia"/>
          <w:color w:val="000000" w:themeColor="text1"/>
          <w:rtl/>
          <w:lang w:bidi="ar-SA"/>
        </w:rPr>
        <w:t>أو</w:t>
      </w:r>
      <w:r w:rsidRPr="00B63906">
        <w:rPr>
          <w:color w:val="000000" w:themeColor="text1"/>
          <w:rtl/>
          <w:lang w:bidi="ar-SA"/>
        </w:rPr>
        <w:t xml:space="preserve"> </w:t>
      </w:r>
      <w:r w:rsidRPr="00B63906">
        <w:rPr>
          <w:rFonts w:hint="eastAsia"/>
          <w:color w:val="000000" w:themeColor="text1"/>
          <w:rtl/>
          <w:lang w:bidi="ar-SA"/>
        </w:rPr>
        <w:t>تركه</w:t>
      </w:r>
      <w:r w:rsidR="008C1754">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له</w:t>
      </w:r>
      <w:r w:rsidRPr="00B63906">
        <w:rPr>
          <w:color w:val="000000" w:themeColor="text1"/>
          <w:rtl/>
          <w:lang w:bidi="ar-SA"/>
        </w:rPr>
        <w:t xml:space="preserve"> </w:t>
      </w:r>
      <w:r w:rsidR="008C1754">
        <w:rPr>
          <w:rFonts w:hint="cs"/>
          <w:color w:val="000000" w:themeColor="text1"/>
          <w:rtl/>
          <w:lang w:bidi="ar-SA"/>
        </w:rPr>
        <w:t>(</w:t>
      </w:r>
      <w:r w:rsidRPr="00B63906">
        <w:rPr>
          <w:rFonts w:hint="eastAsia"/>
          <w:color w:val="000000" w:themeColor="text1"/>
          <w:rtl/>
          <w:lang w:bidi="ar-SA"/>
        </w:rPr>
        <w:t>أو</w:t>
      </w:r>
      <w:r w:rsidRPr="00B63906">
        <w:rPr>
          <w:color w:val="000000" w:themeColor="text1"/>
          <w:rtl/>
          <w:lang w:bidi="ar-SA"/>
        </w:rPr>
        <w:t xml:space="preserve"> </w:t>
      </w:r>
      <w:r w:rsidRPr="00B63906">
        <w:rPr>
          <w:rFonts w:hint="eastAsia"/>
          <w:color w:val="000000" w:themeColor="text1"/>
          <w:rtl/>
          <w:lang w:bidi="ar-SA"/>
        </w:rPr>
        <w:t>مل</w:t>
      </w:r>
      <w:r w:rsidR="008C1754">
        <w:rPr>
          <w:rFonts w:hint="cs"/>
          <w:color w:val="000000" w:themeColor="text1"/>
          <w:rtl/>
          <w:lang w:bidi="ar-SA"/>
        </w:rPr>
        <w:t>َّ</w:t>
      </w:r>
      <w:r w:rsidRPr="00B63906">
        <w:rPr>
          <w:rFonts w:hint="eastAsia"/>
          <w:color w:val="000000" w:themeColor="text1"/>
          <w:rtl/>
          <w:lang w:bidi="ar-SA"/>
        </w:rPr>
        <w:t>ك</w:t>
      </w:r>
      <w:r w:rsidR="008C1754">
        <w:rPr>
          <w:rFonts w:hint="cs"/>
          <w:color w:val="000000" w:themeColor="text1"/>
          <w:rtl/>
          <w:lang w:bidi="ar-SA"/>
        </w:rPr>
        <w:t>َ</w:t>
      </w:r>
      <w:r w:rsidRPr="00B63906">
        <w:rPr>
          <w:rFonts w:hint="eastAsia"/>
          <w:color w:val="000000" w:themeColor="text1"/>
          <w:rtl/>
          <w:lang w:bidi="ar-SA"/>
        </w:rPr>
        <w:t>ه</w:t>
      </w:r>
      <w:r w:rsidRPr="00B63906">
        <w:rPr>
          <w:color w:val="000000" w:themeColor="text1"/>
          <w:rtl/>
          <w:lang w:bidi="ar-SA"/>
        </w:rPr>
        <w:t xml:space="preserve"> </w:t>
      </w:r>
      <w:r w:rsidRPr="00B63906">
        <w:rPr>
          <w:rFonts w:hint="eastAsia"/>
          <w:color w:val="000000" w:themeColor="text1"/>
          <w:rtl/>
          <w:lang w:bidi="ar-SA"/>
        </w:rPr>
        <w:t>له</w:t>
      </w:r>
      <w:r w:rsidRPr="00B63906">
        <w:rPr>
          <w:color w:val="000000" w:themeColor="text1"/>
          <w:rtl/>
          <w:lang w:bidi="ar-SA"/>
        </w:rPr>
        <w:t xml:space="preserve"> </w:t>
      </w:r>
      <w:r w:rsidRPr="00B63906">
        <w:rPr>
          <w:rFonts w:hint="eastAsia"/>
          <w:color w:val="000000" w:themeColor="text1"/>
          <w:rtl/>
          <w:lang w:bidi="ar-SA"/>
        </w:rPr>
        <w:t>أو</w:t>
      </w:r>
      <w:r w:rsidRPr="00B63906">
        <w:rPr>
          <w:color w:val="000000" w:themeColor="text1"/>
          <w:rtl/>
          <w:lang w:bidi="ar-SA"/>
        </w:rPr>
        <w:t xml:space="preserve"> </w:t>
      </w:r>
      <w:r w:rsidRPr="00B63906">
        <w:rPr>
          <w:rFonts w:hint="eastAsia"/>
          <w:color w:val="000000" w:themeColor="text1"/>
          <w:rtl/>
          <w:lang w:bidi="ar-SA"/>
        </w:rPr>
        <w:t>تصد</w:t>
      </w:r>
      <w:r w:rsidR="00AB5CC2">
        <w:rPr>
          <w:rFonts w:hint="cs"/>
          <w:color w:val="000000" w:themeColor="text1"/>
          <w:rtl/>
          <w:lang w:bidi="ar-SA"/>
        </w:rPr>
        <w:t>َّ</w:t>
      </w:r>
      <w:r w:rsidRPr="00B63906">
        <w:rPr>
          <w:rFonts w:hint="eastAsia"/>
          <w:color w:val="000000" w:themeColor="text1"/>
          <w:rtl/>
          <w:lang w:bidi="ar-SA"/>
        </w:rPr>
        <w:t>ق</w:t>
      </w:r>
      <w:r w:rsidRPr="00B63906">
        <w:rPr>
          <w:color w:val="000000" w:themeColor="text1"/>
          <w:rtl/>
          <w:lang w:bidi="ar-SA"/>
        </w:rPr>
        <w:t xml:space="preserve"> </w:t>
      </w:r>
      <w:r w:rsidRPr="00B63906">
        <w:rPr>
          <w:rFonts w:hint="eastAsia"/>
          <w:color w:val="000000" w:themeColor="text1"/>
          <w:rtl/>
          <w:lang w:bidi="ar-SA"/>
        </w:rPr>
        <w:t>به</w:t>
      </w:r>
      <w:r w:rsidR="00155FF0">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أي</w:t>
      </w:r>
      <w:r w:rsidRPr="00B63906">
        <w:rPr>
          <w:color w:val="000000" w:themeColor="text1"/>
          <w:rtl/>
          <w:lang w:bidi="ar-SA"/>
        </w:rPr>
        <w:t xml:space="preserve">: </w:t>
      </w:r>
      <w:r w:rsidRPr="00B63906">
        <w:rPr>
          <w:rFonts w:hint="eastAsia"/>
          <w:color w:val="000000" w:themeColor="text1"/>
          <w:rtl/>
          <w:lang w:bidi="ar-SA"/>
        </w:rPr>
        <w:t>الدين</w:t>
      </w:r>
      <w:r w:rsidRPr="00B63906">
        <w:rPr>
          <w:color w:val="000000" w:themeColor="text1"/>
          <w:rtl/>
          <w:lang w:bidi="ar-SA"/>
        </w:rPr>
        <w:t xml:space="preserve"> </w:t>
      </w:r>
      <w:r w:rsidR="00155FF0">
        <w:rPr>
          <w:rFonts w:hint="cs"/>
          <w:color w:val="000000" w:themeColor="text1"/>
          <w:rtl/>
          <w:lang w:bidi="ar-SA"/>
        </w:rPr>
        <w:t>(</w:t>
      </w:r>
      <w:r w:rsidRPr="00B63906">
        <w:rPr>
          <w:rFonts w:hint="eastAsia"/>
          <w:color w:val="000000" w:themeColor="text1"/>
          <w:rtl/>
          <w:lang w:bidi="ar-SA"/>
        </w:rPr>
        <w:t>عليه</w:t>
      </w:r>
      <w:r w:rsidR="00155FF0">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أي</w:t>
      </w:r>
      <w:r w:rsidRPr="00B63906">
        <w:rPr>
          <w:color w:val="000000" w:themeColor="text1"/>
          <w:rtl/>
          <w:lang w:bidi="ar-SA"/>
        </w:rPr>
        <w:t xml:space="preserve">: </w:t>
      </w:r>
      <w:r w:rsidRPr="00B63906">
        <w:rPr>
          <w:rFonts w:hint="eastAsia"/>
          <w:color w:val="000000" w:themeColor="text1"/>
          <w:rtl/>
          <w:lang w:bidi="ar-SA"/>
        </w:rPr>
        <w:t>المدين</w:t>
      </w:r>
      <w:r w:rsidR="00155FF0">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أو</w:t>
      </w:r>
      <w:r w:rsidRPr="00B63906">
        <w:rPr>
          <w:color w:val="000000" w:themeColor="text1"/>
          <w:rtl/>
          <w:lang w:bidi="ar-SA"/>
        </w:rPr>
        <w:t xml:space="preserve"> </w:t>
      </w:r>
      <w:r w:rsidR="00155FF0">
        <w:rPr>
          <w:rFonts w:hint="cs"/>
          <w:color w:val="000000" w:themeColor="text1"/>
          <w:rtl/>
          <w:lang w:bidi="ar-SA"/>
        </w:rPr>
        <w:t>(</w:t>
      </w:r>
      <w:r w:rsidRPr="00B63906">
        <w:rPr>
          <w:rFonts w:hint="eastAsia"/>
          <w:color w:val="000000" w:themeColor="text1"/>
          <w:rtl/>
          <w:lang w:bidi="ar-SA"/>
        </w:rPr>
        <w:t>عفا</w:t>
      </w:r>
      <w:r w:rsidRPr="00B63906">
        <w:rPr>
          <w:color w:val="000000" w:themeColor="text1"/>
          <w:rtl/>
          <w:lang w:bidi="ar-SA"/>
        </w:rPr>
        <w:t xml:space="preserve"> </w:t>
      </w:r>
      <w:r w:rsidRPr="00B63906">
        <w:rPr>
          <w:rFonts w:hint="eastAsia"/>
          <w:color w:val="000000" w:themeColor="text1"/>
          <w:rtl/>
          <w:lang w:bidi="ar-SA"/>
        </w:rPr>
        <w:t>عنه</w:t>
      </w:r>
      <w:r w:rsidR="00155FF0">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أي</w:t>
      </w:r>
      <w:r w:rsidRPr="00B63906">
        <w:rPr>
          <w:color w:val="000000" w:themeColor="text1"/>
          <w:rtl/>
          <w:lang w:bidi="ar-SA"/>
        </w:rPr>
        <w:t xml:space="preserve">: </w:t>
      </w:r>
      <w:r w:rsidRPr="00B63906">
        <w:rPr>
          <w:rFonts w:hint="eastAsia"/>
          <w:color w:val="000000" w:themeColor="text1"/>
          <w:rtl/>
          <w:lang w:bidi="ar-SA"/>
        </w:rPr>
        <w:t>الدين</w:t>
      </w:r>
      <w:r w:rsidRPr="00B63906">
        <w:rPr>
          <w:color w:val="000000" w:themeColor="text1"/>
          <w:rtl/>
          <w:lang w:bidi="ar-SA"/>
        </w:rPr>
        <w:t xml:space="preserve"> </w:t>
      </w:r>
      <w:r w:rsidR="00AA3AF5">
        <w:rPr>
          <w:rFonts w:hint="cs"/>
          <w:color w:val="000000" w:themeColor="text1"/>
          <w:rtl/>
          <w:lang w:bidi="ar-SA"/>
        </w:rPr>
        <w:t>(</w:t>
      </w:r>
      <w:r w:rsidRPr="00B63906">
        <w:rPr>
          <w:rFonts w:hint="eastAsia"/>
          <w:color w:val="000000" w:themeColor="text1"/>
          <w:rtl/>
          <w:lang w:bidi="ar-SA"/>
        </w:rPr>
        <w:t>صح</w:t>
      </w:r>
      <w:r w:rsidR="00AA3AF5">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ذلك</w:t>
      </w:r>
      <w:r w:rsidRPr="00B63906">
        <w:rPr>
          <w:color w:val="000000" w:themeColor="text1"/>
          <w:rtl/>
          <w:lang w:bidi="ar-SA"/>
        </w:rPr>
        <w:t xml:space="preserve"> </w:t>
      </w:r>
      <w:r w:rsidRPr="00B63906">
        <w:rPr>
          <w:rFonts w:hint="eastAsia"/>
          <w:color w:val="000000" w:themeColor="text1"/>
          <w:rtl/>
          <w:lang w:bidi="ar-SA"/>
        </w:rPr>
        <w:t>جميع</w:t>
      </w:r>
      <w:r w:rsidR="00AA3AF5">
        <w:rPr>
          <w:rFonts w:hint="cs"/>
          <w:color w:val="000000" w:themeColor="text1"/>
          <w:rtl/>
          <w:lang w:bidi="ar-SA"/>
        </w:rPr>
        <w:t>ُه،</w:t>
      </w:r>
      <w:r w:rsidRPr="00B63906">
        <w:rPr>
          <w:color w:val="000000" w:themeColor="text1"/>
          <w:rtl/>
          <w:lang w:bidi="ar-SA"/>
        </w:rPr>
        <w:t xml:space="preserve"> </w:t>
      </w:r>
      <w:r w:rsidRPr="00B63906">
        <w:rPr>
          <w:rFonts w:hint="eastAsia"/>
          <w:color w:val="000000" w:themeColor="text1"/>
          <w:rtl/>
          <w:lang w:bidi="ar-SA"/>
        </w:rPr>
        <w:t>وكان</w:t>
      </w:r>
      <w:r w:rsidRPr="00B63906">
        <w:rPr>
          <w:color w:val="000000" w:themeColor="text1"/>
          <w:rtl/>
          <w:lang w:bidi="ar-SA"/>
        </w:rPr>
        <w:t xml:space="preserve"> </w:t>
      </w:r>
      <w:r w:rsidRPr="00B63906">
        <w:rPr>
          <w:rFonts w:hint="eastAsia"/>
          <w:color w:val="000000" w:themeColor="text1"/>
          <w:rtl/>
          <w:lang w:bidi="ar-SA"/>
        </w:rPr>
        <w:t>مسقط</w:t>
      </w:r>
      <w:r w:rsidR="00AA3AF5">
        <w:rPr>
          <w:rFonts w:hint="cs"/>
          <w:color w:val="000000" w:themeColor="text1"/>
          <w:rtl/>
          <w:lang w:bidi="ar-SA"/>
        </w:rPr>
        <w:t>ًا</w:t>
      </w:r>
      <w:r w:rsidRPr="00B63906">
        <w:rPr>
          <w:color w:val="000000" w:themeColor="text1"/>
          <w:rtl/>
          <w:lang w:bidi="ar-SA"/>
        </w:rPr>
        <w:t xml:space="preserve"> </w:t>
      </w:r>
      <w:r w:rsidRPr="00B63906">
        <w:rPr>
          <w:rFonts w:hint="eastAsia"/>
          <w:color w:val="000000" w:themeColor="text1"/>
          <w:rtl/>
          <w:lang w:bidi="ar-SA"/>
        </w:rPr>
        <w:t>للدين</w:t>
      </w:r>
      <w:r w:rsidR="00AA3AF5">
        <w:rPr>
          <w:rFonts w:hint="cs"/>
          <w:color w:val="000000" w:themeColor="text1"/>
          <w:rtl/>
          <w:lang w:bidi="ar-SA"/>
        </w:rPr>
        <w:t xml:space="preserve">، </w:t>
      </w:r>
      <w:r w:rsidRPr="00B63906">
        <w:rPr>
          <w:rFonts w:hint="eastAsia"/>
          <w:color w:val="000000" w:themeColor="text1"/>
          <w:rtl/>
          <w:lang w:bidi="ar-SA"/>
        </w:rPr>
        <w:t>وكذا</w:t>
      </w:r>
      <w:r w:rsidRPr="00B63906">
        <w:rPr>
          <w:color w:val="000000" w:themeColor="text1"/>
          <w:rtl/>
          <w:lang w:bidi="ar-SA"/>
        </w:rPr>
        <w:t xml:space="preserve"> </w:t>
      </w:r>
      <w:r w:rsidRPr="00B63906">
        <w:rPr>
          <w:rFonts w:hint="eastAsia"/>
          <w:color w:val="000000" w:themeColor="text1"/>
          <w:rtl/>
          <w:lang w:bidi="ar-SA"/>
        </w:rPr>
        <w:t>لو</w:t>
      </w:r>
      <w:r w:rsidRPr="00B63906">
        <w:rPr>
          <w:color w:val="000000" w:themeColor="text1"/>
          <w:rtl/>
          <w:lang w:bidi="ar-SA"/>
        </w:rPr>
        <w:t xml:space="preserve"> </w:t>
      </w:r>
      <w:r w:rsidRPr="00B63906">
        <w:rPr>
          <w:rFonts w:hint="eastAsia"/>
          <w:color w:val="000000" w:themeColor="text1"/>
          <w:rtl/>
          <w:lang w:bidi="ar-SA"/>
        </w:rPr>
        <w:t>قال</w:t>
      </w:r>
      <w:r w:rsidR="00423547">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أعطيتكه</w:t>
      </w:r>
      <w:r w:rsidR="00423547">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وإنما</w:t>
      </w:r>
      <w:r w:rsidRPr="00B63906">
        <w:rPr>
          <w:color w:val="000000" w:themeColor="text1"/>
          <w:rtl/>
          <w:lang w:bidi="ar-SA"/>
        </w:rPr>
        <w:t xml:space="preserve"> </w:t>
      </w:r>
      <w:r w:rsidRPr="00B63906">
        <w:rPr>
          <w:rFonts w:hint="eastAsia"/>
          <w:color w:val="000000" w:themeColor="text1"/>
          <w:rtl/>
          <w:lang w:bidi="ar-SA"/>
        </w:rPr>
        <w:t>صح</w:t>
      </w:r>
      <w:r w:rsidRPr="00B63906">
        <w:rPr>
          <w:color w:val="000000" w:themeColor="text1"/>
          <w:rtl/>
          <w:lang w:bidi="ar-SA"/>
        </w:rPr>
        <w:t xml:space="preserve"> </w:t>
      </w:r>
      <w:r w:rsidRPr="00B63906">
        <w:rPr>
          <w:rFonts w:hint="eastAsia"/>
          <w:color w:val="000000" w:themeColor="text1"/>
          <w:rtl/>
          <w:lang w:bidi="ar-SA"/>
        </w:rPr>
        <w:t>بلفظ</w:t>
      </w:r>
      <w:r w:rsidRPr="00B63906">
        <w:rPr>
          <w:color w:val="000000" w:themeColor="text1"/>
          <w:rtl/>
          <w:lang w:bidi="ar-SA"/>
        </w:rPr>
        <w:t xml:space="preserve"> </w:t>
      </w:r>
      <w:r w:rsidRPr="00B63906">
        <w:rPr>
          <w:rFonts w:hint="eastAsia"/>
          <w:color w:val="000000" w:themeColor="text1"/>
          <w:rtl/>
          <w:lang w:bidi="ar-SA"/>
        </w:rPr>
        <w:t>الهبة</w:t>
      </w:r>
      <w:r w:rsidRPr="00B63906">
        <w:rPr>
          <w:color w:val="000000" w:themeColor="text1"/>
          <w:rtl/>
          <w:lang w:bidi="ar-SA"/>
        </w:rPr>
        <w:t xml:space="preserve"> </w:t>
      </w:r>
      <w:r w:rsidRPr="00B63906">
        <w:rPr>
          <w:rFonts w:hint="eastAsia"/>
          <w:color w:val="000000" w:themeColor="text1"/>
          <w:rtl/>
          <w:lang w:bidi="ar-SA"/>
        </w:rPr>
        <w:t>والصدقة</w:t>
      </w:r>
      <w:r w:rsidRPr="00B63906">
        <w:rPr>
          <w:color w:val="000000" w:themeColor="text1"/>
          <w:rtl/>
          <w:lang w:bidi="ar-SA"/>
        </w:rPr>
        <w:t xml:space="preserve"> </w:t>
      </w:r>
      <w:r w:rsidRPr="00B63906">
        <w:rPr>
          <w:rFonts w:hint="eastAsia"/>
          <w:color w:val="000000" w:themeColor="text1"/>
          <w:rtl/>
          <w:lang w:bidi="ar-SA"/>
        </w:rPr>
        <w:t>والعطية</w:t>
      </w:r>
      <w:r w:rsidRPr="00B63906">
        <w:rPr>
          <w:color w:val="000000" w:themeColor="text1"/>
          <w:rtl/>
          <w:lang w:bidi="ar-SA"/>
        </w:rPr>
        <w:t xml:space="preserve"> </w:t>
      </w:r>
      <w:r w:rsidRPr="00B63906">
        <w:rPr>
          <w:rFonts w:hint="eastAsia"/>
          <w:color w:val="000000" w:themeColor="text1"/>
          <w:rtl/>
          <w:lang w:bidi="ar-SA"/>
        </w:rPr>
        <w:t>لأنه</w:t>
      </w:r>
      <w:r w:rsidRPr="00B63906">
        <w:rPr>
          <w:color w:val="000000" w:themeColor="text1"/>
          <w:rtl/>
          <w:lang w:bidi="ar-SA"/>
        </w:rPr>
        <w:t xml:space="preserve"> </w:t>
      </w:r>
      <w:r w:rsidRPr="00B63906">
        <w:rPr>
          <w:rFonts w:hint="eastAsia"/>
          <w:color w:val="000000" w:themeColor="text1"/>
          <w:rtl/>
          <w:lang w:bidi="ar-SA"/>
        </w:rPr>
        <w:t>لما</w:t>
      </w:r>
      <w:r w:rsidRPr="00B63906">
        <w:rPr>
          <w:color w:val="000000" w:themeColor="text1"/>
          <w:rtl/>
          <w:lang w:bidi="ar-SA"/>
        </w:rPr>
        <w:t xml:space="preserve"> </w:t>
      </w:r>
      <w:r w:rsidRPr="00B63906">
        <w:rPr>
          <w:rFonts w:hint="eastAsia"/>
          <w:color w:val="000000" w:themeColor="text1"/>
          <w:rtl/>
          <w:lang w:bidi="ar-SA"/>
        </w:rPr>
        <w:t>لم</w:t>
      </w:r>
      <w:r w:rsidRPr="00B63906">
        <w:rPr>
          <w:color w:val="000000" w:themeColor="text1"/>
          <w:rtl/>
          <w:lang w:bidi="ar-SA"/>
        </w:rPr>
        <w:t xml:space="preserve"> </w:t>
      </w:r>
      <w:r w:rsidRPr="00B63906">
        <w:rPr>
          <w:rFonts w:hint="eastAsia"/>
          <w:color w:val="000000" w:themeColor="text1"/>
          <w:rtl/>
          <w:lang w:bidi="ar-SA"/>
        </w:rPr>
        <w:t>يكن</w:t>
      </w:r>
      <w:r w:rsidRPr="00B63906">
        <w:rPr>
          <w:color w:val="000000" w:themeColor="text1"/>
          <w:rtl/>
          <w:lang w:bidi="ar-SA"/>
        </w:rPr>
        <w:t xml:space="preserve"> </w:t>
      </w:r>
      <w:r w:rsidRPr="00B63906">
        <w:rPr>
          <w:rFonts w:hint="eastAsia"/>
          <w:color w:val="000000" w:themeColor="text1"/>
          <w:rtl/>
          <w:lang w:bidi="ar-SA"/>
        </w:rPr>
        <w:t>هناك</w:t>
      </w:r>
      <w:r w:rsidRPr="00B63906">
        <w:rPr>
          <w:color w:val="000000" w:themeColor="text1"/>
          <w:rtl/>
          <w:lang w:bidi="ar-SA"/>
        </w:rPr>
        <w:t xml:space="preserve"> </w:t>
      </w:r>
      <w:r w:rsidRPr="00B63906">
        <w:rPr>
          <w:rFonts w:hint="eastAsia"/>
          <w:color w:val="000000" w:themeColor="text1"/>
          <w:rtl/>
          <w:lang w:bidi="ar-SA"/>
        </w:rPr>
        <w:t>عين</w:t>
      </w:r>
      <w:r w:rsidRPr="00B63906">
        <w:rPr>
          <w:color w:val="000000" w:themeColor="text1"/>
          <w:rtl/>
          <w:lang w:bidi="ar-SA"/>
        </w:rPr>
        <w:t xml:space="preserve"> </w:t>
      </w:r>
      <w:r w:rsidRPr="00B63906">
        <w:rPr>
          <w:rFonts w:hint="eastAsia"/>
          <w:color w:val="000000" w:themeColor="text1"/>
          <w:rtl/>
          <w:lang w:bidi="ar-SA"/>
        </w:rPr>
        <w:t>موجودة</w:t>
      </w:r>
      <w:r w:rsidRPr="00B63906">
        <w:rPr>
          <w:color w:val="000000" w:themeColor="text1"/>
          <w:rtl/>
          <w:lang w:bidi="ar-SA"/>
        </w:rPr>
        <w:t xml:space="preserve"> </w:t>
      </w:r>
      <w:r w:rsidRPr="00B63906">
        <w:rPr>
          <w:rFonts w:hint="eastAsia"/>
          <w:color w:val="000000" w:themeColor="text1"/>
          <w:rtl/>
          <w:lang w:bidi="ar-SA"/>
        </w:rPr>
        <w:t>يتناولها</w:t>
      </w:r>
      <w:r w:rsidRPr="00B63906">
        <w:rPr>
          <w:color w:val="000000" w:themeColor="text1"/>
          <w:rtl/>
          <w:lang w:bidi="ar-SA"/>
        </w:rPr>
        <w:t xml:space="preserve"> </w:t>
      </w:r>
      <w:r w:rsidRPr="00B63906">
        <w:rPr>
          <w:rFonts w:hint="eastAsia"/>
          <w:color w:val="000000" w:themeColor="text1"/>
          <w:rtl/>
          <w:lang w:bidi="ar-SA"/>
        </w:rPr>
        <w:t>اللفظ</w:t>
      </w:r>
      <w:r w:rsidRPr="00B63906">
        <w:rPr>
          <w:color w:val="000000" w:themeColor="text1"/>
          <w:rtl/>
          <w:lang w:bidi="ar-SA"/>
        </w:rPr>
        <w:t xml:space="preserve"> </w:t>
      </w:r>
      <w:r w:rsidRPr="00B63906">
        <w:rPr>
          <w:rFonts w:hint="eastAsia"/>
          <w:color w:val="000000" w:themeColor="text1"/>
          <w:rtl/>
          <w:lang w:bidi="ar-SA"/>
        </w:rPr>
        <w:t>انصرف</w:t>
      </w:r>
      <w:r w:rsidRPr="00B63906">
        <w:rPr>
          <w:color w:val="000000" w:themeColor="text1"/>
          <w:rtl/>
          <w:lang w:bidi="ar-SA"/>
        </w:rPr>
        <w:t xml:space="preserve"> </w:t>
      </w:r>
      <w:r w:rsidRPr="00B63906">
        <w:rPr>
          <w:rFonts w:hint="eastAsia"/>
          <w:color w:val="000000" w:themeColor="text1"/>
          <w:rtl/>
          <w:lang w:bidi="ar-SA"/>
        </w:rPr>
        <w:t>إلى</w:t>
      </w:r>
      <w:r w:rsidRPr="00B63906">
        <w:rPr>
          <w:color w:val="000000" w:themeColor="text1"/>
          <w:rtl/>
          <w:lang w:bidi="ar-SA"/>
        </w:rPr>
        <w:t xml:space="preserve"> </w:t>
      </w:r>
      <w:r w:rsidRPr="00B63906">
        <w:rPr>
          <w:rFonts w:hint="eastAsia"/>
          <w:color w:val="000000" w:themeColor="text1"/>
          <w:rtl/>
          <w:lang w:bidi="ar-SA"/>
        </w:rPr>
        <w:t>معنى</w:t>
      </w:r>
      <w:r w:rsidRPr="00B63906">
        <w:rPr>
          <w:color w:val="000000" w:themeColor="text1"/>
          <w:rtl/>
          <w:lang w:bidi="ar-SA"/>
        </w:rPr>
        <w:t xml:space="preserve"> </w:t>
      </w:r>
      <w:r w:rsidRPr="00B63906">
        <w:rPr>
          <w:rFonts w:hint="eastAsia"/>
          <w:color w:val="000000" w:themeColor="text1"/>
          <w:rtl/>
          <w:lang w:bidi="ar-SA"/>
        </w:rPr>
        <w:t>الإبراء</w:t>
      </w:r>
      <w:r w:rsidRPr="00B63906">
        <w:rPr>
          <w:color w:val="000000" w:themeColor="text1"/>
          <w:rtl/>
          <w:lang w:bidi="ar-SA"/>
        </w:rPr>
        <w:t xml:space="preserve">. </w:t>
      </w:r>
      <w:r w:rsidRPr="00B63906">
        <w:rPr>
          <w:rFonts w:hint="eastAsia"/>
          <w:color w:val="000000" w:themeColor="text1"/>
          <w:rtl/>
          <w:lang w:bidi="ar-SA"/>
        </w:rPr>
        <w:t>قال</w:t>
      </w:r>
      <w:r w:rsidRPr="00B63906">
        <w:rPr>
          <w:color w:val="000000" w:themeColor="text1"/>
          <w:rtl/>
          <w:lang w:bidi="ar-SA"/>
        </w:rPr>
        <w:t xml:space="preserve"> </w:t>
      </w:r>
      <w:r w:rsidRPr="00B63906">
        <w:rPr>
          <w:rFonts w:hint="eastAsia"/>
          <w:color w:val="000000" w:themeColor="text1"/>
          <w:rtl/>
          <w:lang w:bidi="ar-SA"/>
        </w:rPr>
        <w:t>الحارثي</w:t>
      </w:r>
      <w:r w:rsidR="00423547">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ولهذا</w:t>
      </w:r>
      <w:r w:rsidRPr="00B63906">
        <w:rPr>
          <w:color w:val="000000" w:themeColor="text1"/>
          <w:rtl/>
          <w:lang w:bidi="ar-SA"/>
        </w:rPr>
        <w:t xml:space="preserve"> </w:t>
      </w:r>
      <w:r w:rsidRPr="00B63906">
        <w:rPr>
          <w:rFonts w:hint="eastAsia"/>
          <w:color w:val="000000" w:themeColor="text1"/>
          <w:rtl/>
          <w:lang w:bidi="ar-SA"/>
        </w:rPr>
        <w:t>لو</w:t>
      </w:r>
      <w:r w:rsidRPr="00B63906">
        <w:rPr>
          <w:color w:val="000000" w:themeColor="text1"/>
          <w:rtl/>
          <w:lang w:bidi="ar-SA"/>
        </w:rPr>
        <w:t xml:space="preserve"> </w:t>
      </w:r>
      <w:r w:rsidRPr="00B63906">
        <w:rPr>
          <w:rFonts w:hint="eastAsia"/>
          <w:color w:val="000000" w:themeColor="text1"/>
          <w:rtl/>
          <w:lang w:bidi="ar-SA"/>
        </w:rPr>
        <w:t>وهبه</w:t>
      </w:r>
      <w:r w:rsidRPr="00B63906">
        <w:rPr>
          <w:color w:val="000000" w:themeColor="text1"/>
          <w:rtl/>
          <w:lang w:bidi="ar-SA"/>
        </w:rPr>
        <w:t xml:space="preserve"> </w:t>
      </w:r>
      <w:r w:rsidRPr="00B63906">
        <w:rPr>
          <w:rFonts w:hint="eastAsia"/>
          <w:color w:val="000000" w:themeColor="text1"/>
          <w:rtl/>
          <w:lang w:bidi="ar-SA"/>
        </w:rPr>
        <w:t>دينه</w:t>
      </w:r>
      <w:r w:rsidRPr="00B63906">
        <w:rPr>
          <w:color w:val="000000" w:themeColor="text1"/>
          <w:rtl/>
          <w:lang w:bidi="ar-SA"/>
        </w:rPr>
        <w:t xml:space="preserve"> </w:t>
      </w:r>
      <w:r w:rsidRPr="00B63906">
        <w:rPr>
          <w:rFonts w:hint="eastAsia"/>
          <w:color w:val="000000" w:themeColor="text1"/>
          <w:rtl/>
          <w:lang w:bidi="ar-SA"/>
        </w:rPr>
        <w:t>هبة</w:t>
      </w:r>
      <w:r w:rsidRPr="00B63906">
        <w:rPr>
          <w:color w:val="000000" w:themeColor="text1"/>
          <w:rtl/>
          <w:lang w:bidi="ar-SA"/>
        </w:rPr>
        <w:t xml:space="preserve"> </w:t>
      </w:r>
      <w:r w:rsidRPr="00B63906">
        <w:rPr>
          <w:rFonts w:hint="eastAsia"/>
          <w:color w:val="000000" w:themeColor="text1"/>
          <w:rtl/>
          <w:lang w:bidi="ar-SA"/>
        </w:rPr>
        <w:t>حقيقية</w:t>
      </w:r>
      <w:r w:rsidRPr="00B63906">
        <w:rPr>
          <w:color w:val="000000" w:themeColor="text1"/>
          <w:rtl/>
          <w:lang w:bidi="ar-SA"/>
        </w:rPr>
        <w:t xml:space="preserve"> </w:t>
      </w:r>
      <w:r w:rsidRPr="00B63906">
        <w:rPr>
          <w:rFonts w:hint="eastAsia"/>
          <w:color w:val="000000" w:themeColor="text1"/>
          <w:rtl/>
          <w:lang w:bidi="ar-SA"/>
        </w:rPr>
        <w:t>لم</w:t>
      </w:r>
      <w:r w:rsidRPr="00B63906">
        <w:rPr>
          <w:color w:val="000000" w:themeColor="text1"/>
          <w:rtl/>
          <w:lang w:bidi="ar-SA"/>
        </w:rPr>
        <w:t xml:space="preserve"> </w:t>
      </w:r>
      <w:r w:rsidRPr="00B63906">
        <w:rPr>
          <w:rFonts w:hint="eastAsia"/>
          <w:color w:val="000000" w:themeColor="text1"/>
          <w:rtl/>
          <w:lang w:bidi="ar-SA"/>
        </w:rPr>
        <w:t>يصح</w:t>
      </w:r>
      <w:r w:rsidR="00423547">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لانتفاء</w:t>
      </w:r>
      <w:r w:rsidRPr="00B63906">
        <w:rPr>
          <w:color w:val="000000" w:themeColor="text1"/>
          <w:rtl/>
          <w:lang w:bidi="ar-SA"/>
        </w:rPr>
        <w:t xml:space="preserve"> </w:t>
      </w:r>
      <w:r w:rsidRPr="00B63906">
        <w:rPr>
          <w:rFonts w:hint="eastAsia"/>
          <w:color w:val="000000" w:themeColor="text1"/>
          <w:rtl/>
          <w:lang w:bidi="ar-SA"/>
        </w:rPr>
        <w:t>معنى</w:t>
      </w:r>
      <w:r w:rsidRPr="00B63906">
        <w:rPr>
          <w:color w:val="000000" w:themeColor="text1"/>
          <w:rtl/>
          <w:lang w:bidi="ar-SA"/>
        </w:rPr>
        <w:t xml:space="preserve"> </w:t>
      </w:r>
      <w:r w:rsidRPr="00B63906">
        <w:rPr>
          <w:rFonts w:hint="eastAsia"/>
          <w:color w:val="000000" w:themeColor="text1"/>
          <w:rtl/>
          <w:lang w:bidi="ar-SA"/>
        </w:rPr>
        <w:t>الإسقاط</w:t>
      </w:r>
      <w:r w:rsidRPr="00B63906">
        <w:rPr>
          <w:color w:val="000000" w:themeColor="text1"/>
          <w:rtl/>
          <w:lang w:bidi="ar-SA"/>
        </w:rPr>
        <w:t xml:space="preserve"> </w:t>
      </w:r>
      <w:r w:rsidRPr="00B63906">
        <w:rPr>
          <w:rFonts w:hint="eastAsia"/>
          <w:color w:val="000000" w:themeColor="text1"/>
          <w:rtl/>
          <w:lang w:bidi="ar-SA"/>
        </w:rPr>
        <w:t>وانتفاء</w:t>
      </w:r>
      <w:r w:rsidRPr="00B63906">
        <w:rPr>
          <w:color w:val="000000" w:themeColor="text1"/>
          <w:rtl/>
          <w:lang w:bidi="ar-SA"/>
        </w:rPr>
        <w:t xml:space="preserve"> </w:t>
      </w:r>
      <w:r w:rsidRPr="00B63906">
        <w:rPr>
          <w:rFonts w:hint="eastAsia"/>
          <w:color w:val="000000" w:themeColor="text1"/>
          <w:rtl/>
          <w:lang w:bidi="ar-SA"/>
        </w:rPr>
        <w:t>شرط</w:t>
      </w:r>
      <w:r w:rsidRPr="00B63906">
        <w:rPr>
          <w:color w:val="000000" w:themeColor="text1"/>
          <w:rtl/>
          <w:lang w:bidi="ar-SA"/>
        </w:rPr>
        <w:t xml:space="preserve"> </w:t>
      </w:r>
      <w:r w:rsidRPr="00B63906">
        <w:rPr>
          <w:rFonts w:hint="eastAsia"/>
          <w:color w:val="000000" w:themeColor="text1"/>
          <w:rtl/>
          <w:lang w:bidi="ar-SA"/>
        </w:rPr>
        <w:t>الهبة</w:t>
      </w:r>
      <w:r w:rsidR="00423547">
        <w:rPr>
          <w:rFonts w:hint="cs"/>
          <w:color w:val="000000" w:themeColor="text1"/>
          <w:rtl/>
          <w:lang w:bidi="ar-SA"/>
        </w:rPr>
        <w:t>،</w:t>
      </w:r>
      <w:r w:rsidRPr="00B63906">
        <w:rPr>
          <w:color w:val="000000" w:themeColor="text1"/>
          <w:rtl/>
          <w:lang w:bidi="ar-SA"/>
        </w:rPr>
        <w:t xml:space="preserve"> </w:t>
      </w:r>
      <w:r w:rsidRPr="00B63906">
        <w:rPr>
          <w:rFonts w:hint="eastAsia"/>
          <w:color w:val="000000" w:themeColor="text1"/>
          <w:rtl/>
          <w:lang w:bidi="ar-SA"/>
        </w:rPr>
        <w:t>ومن</w:t>
      </w:r>
      <w:r w:rsidRPr="00B63906">
        <w:rPr>
          <w:color w:val="000000" w:themeColor="text1"/>
          <w:rtl/>
          <w:lang w:bidi="ar-SA"/>
        </w:rPr>
        <w:t xml:space="preserve"> </w:t>
      </w:r>
      <w:r w:rsidRPr="00B63906">
        <w:rPr>
          <w:rFonts w:hint="eastAsia"/>
          <w:color w:val="000000" w:themeColor="text1"/>
          <w:rtl/>
          <w:lang w:bidi="ar-SA"/>
        </w:rPr>
        <w:t>هنا</w:t>
      </w:r>
      <w:r w:rsidRPr="00B63906">
        <w:rPr>
          <w:color w:val="000000" w:themeColor="text1"/>
          <w:rtl/>
          <w:lang w:bidi="ar-SA"/>
        </w:rPr>
        <w:t xml:space="preserve"> </w:t>
      </w:r>
      <w:r w:rsidRPr="00B63906">
        <w:rPr>
          <w:rFonts w:hint="eastAsia"/>
          <w:color w:val="000000" w:themeColor="text1"/>
          <w:rtl/>
          <w:lang w:bidi="ar-SA"/>
        </w:rPr>
        <w:t>امتنع</w:t>
      </w:r>
      <w:r w:rsidRPr="00B63906">
        <w:rPr>
          <w:color w:val="000000" w:themeColor="text1"/>
          <w:rtl/>
          <w:lang w:bidi="ar-SA"/>
        </w:rPr>
        <w:t xml:space="preserve"> </w:t>
      </w:r>
      <w:r w:rsidRPr="00B63906">
        <w:rPr>
          <w:rFonts w:hint="eastAsia"/>
          <w:color w:val="000000" w:themeColor="text1"/>
          <w:rtl/>
          <w:lang w:bidi="ar-SA"/>
        </w:rPr>
        <w:t>هب</w:t>
      </w:r>
      <w:r w:rsidR="00440EAA">
        <w:rPr>
          <w:rFonts w:hint="cs"/>
          <w:color w:val="000000" w:themeColor="text1"/>
          <w:rtl/>
          <w:lang w:bidi="ar-SA"/>
        </w:rPr>
        <w:t>ته</w:t>
      </w:r>
      <w:r w:rsidRPr="00B63906">
        <w:rPr>
          <w:color w:val="000000" w:themeColor="text1"/>
          <w:rtl/>
          <w:lang w:bidi="ar-SA"/>
        </w:rPr>
        <w:t xml:space="preserve"> </w:t>
      </w:r>
      <w:r w:rsidRPr="00B63906">
        <w:rPr>
          <w:rFonts w:hint="eastAsia"/>
          <w:color w:val="000000" w:themeColor="text1"/>
          <w:rtl/>
          <w:lang w:bidi="ar-SA"/>
        </w:rPr>
        <w:t>لغير</w:t>
      </w:r>
      <w:r w:rsidRPr="00B63906">
        <w:rPr>
          <w:color w:val="000000" w:themeColor="text1"/>
          <w:rtl/>
          <w:lang w:bidi="ar-SA"/>
        </w:rPr>
        <w:t xml:space="preserve"> </w:t>
      </w:r>
      <w:r w:rsidRPr="00B63906">
        <w:rPr>
          <w:rFonts w:hint="eastAsia"/>
          <w:color w:val="000000" w:themeColor="text1"/>
          <w:rtl/>
          <w:lang w:bidi="ar-SA"/>
        </w:rPr>
        <w:t>من</w:t>
      </w:r>
      <w:r w:rsidRPr="00B63906">
        <w:rPr>
          <w:color w:val="000000" w:themeColor="text1"/>
          <w:rtl/>
          <w:lang w:bidi="ar-SA"/>
        </w:rPr>
        <w:t xml:space="preserve"> </w:t>
      </w:r>
      <w:r w:rsidRPr="00B63906">
        <w:rPr>
          <w:rFonts w:hint="eastAsia"/>
          <w:color w:val="000000" w:themeColor="text1"/>
          <w:rtl/>
          <w:lang w:bidi="ar-SA"/>
        </w:rPr>
        <w:t>هو</w:t>
      </w:r>
      <w:r w:rsidRPr="00B63906">
        <w:rPr>
          <w:color w:val="000000" w:themeColor="text1"/>
          <w:rtl/>
          <w:lang w:bidi="ar-SA"/>
        </w:rPr>
        <w:t xml:space="preserve"> </w:t>
      </w:r>
      <w:r w:rsidRPr="00B63906">
        <w:rPr>
          <w:rFonts w:hint="eastAsia"/>
          <w:color w:val="000000" w:themeColor="text1"/>
          <w:rtl/>
          <w:lang w:bidi="ar-SA"/>
        </w:rPr>
        <w:t>عليه</w:t>
      </w:r>
      <w:r w:rsidR="006967DF">
        <w:rPr>
          <w:rFonts w:hint="cs"/>
          <w:color w:val="000000" w:themeColor="text1"/>
          <w:rtl/>
          <w:lang w:bidi="ar-SA"/>
        </w:rPr>
        <w:t>، وامتنع إجزاؤه عن الزكاة؛ لانتفاء حقيقة الم</w:t>
      </w:r>
      <w:r w:rsidR="003B7D23">
        <w:rPr>
          <w:rFonts w:hint="cs"/>
          <w:color w:val="000000" w:themeColor="text1"/>
          <w:rtl/>
          <w:lang w:bidi="ar-SA"/>
        </w:rPr>
        <w:t>لك"</w:t>
      </w:r>
      <w:r w:rsidR="003B7D23">
        <w:rPr>
          <w:rStyle w:val="FootnoteReference"/>
          <w:color w:val="000000" w:themeColor="text1"/>
          <w:rtl/>
          <w:lang w:bidi="ar-SA"/>
        </w:rPr>
        <w:footnoteReference w:id="82"/>
      </w:r>
      <w:r w:rsidR="003B7D23">
        <w:rPr>
          <w:rFonts w:hint="cs"/>
          <w:color w:val="000000" w:themeColor="text1"/>
          <w:rtl/>
          <w:lang w:bidi="ar-SA"/>
        </w:rPr>
        <w:t>.</w:t>
      </w:r>
    </w:p>
    <w:p w14:paraId="515573FC" w14:textId="77777777" w:rsidR="00F05051" w:rsidRDefault="00F05051" w:rsidP="00423547">
      <w:pPr>
        <w:ind w:firstLine="0"/>
        <w:rPr>
          <w:color w:val="000000" w:themeColor="text1"/>
          <w:rtl/>
          <w:lang w:bidi="ar-SA"/>
        </w:rPr>
      </w:pPr>
    </w:p>
    <w:p w14:paraId="78D64D5B" w14:textId="77777777" w:rsidR="00FF22C9" w:rsidRPr="00417C78" w:rsidRDefault="00FF22C9" w:rsidP="006776B7">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t>وإن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تعذ</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حصوله</w:t>
      </w:r>
      <w:r w:rsidRPr="00417C78">
        <w:rPr>
          <w:color w:val="1F3864" w:themeColor="accent1" w:themeShade="80"/>
          <w:sz w:val="72"/>
          <w:szCs w:val="72"/>
          <w:rtl/>
          <w:lang w:bidi="ar-SA"/>
        </w:rPr>
        <w:t xml:space="preserve"> </w:t>
      </w:r>
      <w:r w:rsidRPr="00417C78">
        <w:rPr>
          <w:rFonts w:hint="cs"/>
          <w:color w:val="1F3864" w:themeColor="accent1" w:themeShade="80"/>
          <w:sz w:val="72"/>
          <w:szCs w:val="72"/>
          <w:rtl/>
          <w:lang w:bidi="ar-SA"/>
        </w:rPr>
        <w:t>خُيِّر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رب</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السلم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بين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صبر</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أو</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فسخ</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ويرجع</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برأس</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ماله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أو</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بدله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إن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تعذ</w:t>
      </w:r>
      <w:r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ر</w:t>
      </w:r>
      <w:r w:rsidRPr="00417C78">
        <w:rPr>
          <w:color w:val="1F3864" w:themeColor="accent1" w:themeShade="80"/>
          <w:sz w:val="72"/>
          <w:szCs w:val="72"/>
          <w:rtl/>
          <w:lang w:bidi="ar-SA"/>
        </w:rPr>
        <w:t>.</w:t>
      </w:r>
    </w:p>
    <w:p w14:paraId="11C0098B" w14:textId="725746BF" w:rsidR="009431EE" w:rsidRPr="00417C78" w:rsidRDefault="009431EE" w:rsidP="009431EE">
      <w:pPr>
        <w:ind w:firstLine="0"/>
        <w:rPr>
          <w:color w:val="1F3864" w:themeColor="accent1" w:themeShade="80"/>
          <w:sz w:val="72"/>
          <w:szCs w:val="72"/>
          <w:rtl/>
          <w:lang w:bidi="ar-SA"/>
        </w:rPr>
      </w:pPr>
      <w:r w:rsidRPr="007B55FE">
        <w:rPr>
          <w:rFonts w:hint="cs"/>
          <w:color w:val="000000" w:themeColor="text1"/>
          <w:rtl/>
          <w:lang w:bidi="ar-SA"/>
        </w:rPr>
        <w:t>"</w:t>
      </w:r>
      <w:r w:rsidRPr="007B55FE">
        <w:rPr>
          <w:color w:val="000000" w:themeColor="text1"/>
          <w:rtl/>
          <w:lang w:bidi="ar-SA"/>
        </w:rPr>
        <w:t>أي: إن تعذ</w:t>
      </w:r>
      <w:r w:rsidR="0003757B">
        <w:rPr>
          <w:rFonts w:hint="cs"/>
          <w:color w:val="000000" w:themeColor="text1"/>
          <w:rtl/>
          <w:lang w:bidi="ar-SA"/>
        </w:rPr>
        <w:t>َّر</w:t>
      </w:r>
      <w:r w:rsidRPr="007B55FE">
        <w:rPr>
          <w:color w:val="000000" w:themeColor="text1"/>
          <w:rtl/>
          <w:lang w:bidi="ar-SA"/>
        </w:rPr>
        <w:t xml:space="preserve"> حصول</w:t>
      </w:r>
      <w:r w:rsidR="0003757B">
        <w:rPr>
          <w:rFonts w:hint="cs"/>
          <w:color w:val="000000" w:themeColor="text1"/>
          <w:rtl/>
          <w:lang w:bidi="ar-SA"/>
        </w:rPr>
        <w:t>ُ</w:t>
      </w:r>
      <w:r w:rsidRPr="007B55FE">
        <w:rPr>
          <w:color w:val="000000" w:themeColor="text1"/>
          <w:rtl/>
          <w:lang w:bidi="ar-SA"/>
        </w:rPr>
        <w:t xml:space="preserve"> المسل</w:t>
      </w:r>
      <w:r w:rsidR="0003757B">
        <w:rPr>
          <w:rFonts w:hint="cs"/>
          <w:color w:val="000000" w:themeColor="text1"/>
          <w:rtl/>
          <w:lang w:bidi="ar-SA"/>
        </w:rPr>
        <w:t>َم</w:t>
      </w:r>
      <w:r w:rsidRPr="007B55FE">
        <w:rPr>
          <w:color w:val="000000" w:themeColor="text1"/>
          <w:rtl/>
          <w:lang w:bidi="ar-SA"/>
        </w:rPr>
        <w:t xml:space="preserve"> فيه بأن لم يوجد عند حلول الأجل خ</w:t>
      </w:r>
      <w:r w:rsidR="0003757B">
        <w:rPr>
          <w:rFonts w:hint="cs"/>
          <w:color w:val="000000" w:themeColor="text1"/>
          <w:rtl/>
          <w:lang w:bidi="ar-SA"/>
        </w:rPr>
        <w:t>ُيِّر</w:t>
      </w:r>
      <w:r w:rsidRPr="007B55FE">
        <w:rPr>
          <w:color w:val="000000" w:themeColor="text1"/>
          <w:rtl/>
          <w:lang w:bidi="ar-SA"/>
        </w:rPr>
        <w:t xml:space="preserve"> رب السلم بين أن يصبر حتى يوجد المسلم فيه فيطالب به أو يفسخ ويأخذ رأس المال إن كان موجود</w:t>
      </w:r>
      <w:r w:rsidR="002159BA">
        <w:rPr>
          <w:rFonts w:hint="cs"/>
          <w:color w:val="000000" w:themeColor="text1"/>
          <w:rtl/>
          <w:lang w:bidi="ar-SA"/>
        </w:rPr>
        <w:t>ًا</w:t>
      </w:r>
      <w:r w:rsidRPr="007B55FE">
        <w:rPr>
          <w:color w:val="000000" w:themeColor="text1"/>
          <w:rtl/>
          <w:lang w:bidi="ar-SA"/>
        </w:rPr>
        <w:t xml:space="preserve"> بعينه، أو بدله إن تعذ</w:t>
      </w:r>
      <w:r w:rsidR="002159BA">
        <w:rPr>
          <w:rFonts w:hint="cs"/>
          <w:color w:val="000000" w:themeColor="text1"/>
          <w:rtl/>
          <w:lang w:bidi="ar-SA"/>
        </w:rPr>
        <w:t>ّر</w:t>
      </w:r>
      <w:r w:rsidRPr="007B55FE">
        <w:rPr>
          <w:color w:val="000000" w:themeColor="text1"/>
          <w:rtl/>
          <w:lang w:bidi="ar-SA"/>
        </w:rPr>
        <w:t xml:space="preserve"> وهو مثل المثلي وقيمة المتقوم</w:t>
      </w:r>
      <w:r w:rsidR="00294566" w:rsidRPr="007B55FE">
        <w:rPr>
          <w:rFonts w:hint="cs"/>
          <w:color w:val="000000" w:themeColor="text1"/>
          <w:rtl/>
          <w:lang w:bidi="ar-SA"/>
        </w:rPr>
        <w:t>"</w:t>
      </w:r>
      <w:r w:rsidR="007F5013">
        <w:rPr>
          <w:rStyle w:val="FootnoteReference"/>
          <w:color w:val="000000" w:themeColor="text1"/>
          <w:rtl/>
          <w:lang w:bidi="ar-SA"/>
        </w:rPr>
        <w:footnoteReference w:id="83"/>
      </w:r>
      <w:r w:rsidR="00C77031" w:rsidRPr="00417C78">
        <w:rPr>
          <w:rFonts w:hint="cs"/>
          <w:color w:val="1F3864" w:themeColor="accent1" w:themeShade="80"/>
          <w:sz w:val="72"/>
          <w:szCs w:val="72"/>
          <w:rtl/>
          <w:lang w:bidi="ar-SA"/>
        </w:rPr>
        <w:t>.</w:t>
      </w:r>
    </w:p>
    <w:p w14:paraId="18302387" w14:textId="77777777" w:rsidR="00C5073F" w:rsidRPr="00417C78" w:rsidRDefault="00C5073F" w:rsidP="009431EE">
      <w:pPr>
        <w:ind w:firstLine="0"/>
        <w:rPr>
          <w:color w:val="1F3864" w:themeColor="accent1" w:themeShade="80"/>
          <w:sz w:val="72"/>
          <w:szCs w:val="72"/>
          <w:rtl/>
          <w:lang w:bidi="ar-SA"/>
        </w:rPr>
      </w:pPr>
    </w:p>
    <w:p w14:paraId="00217911" w14:textId="77777777" w:rsidR="00C5073F" w:rsidRPr="00417C78" w:rsidRDefault="00C5073F" w:rsidP="009431EE">
      <w:pPr>
        <w:ind w:firstLine="0"/>
        <w:rPr>
          <w:color w:val="1F3864" w:themeColor="accent1" w:themeShade="80"/>
          <w:sz w:val="72"/>
          <w:szCs w:val="72"/>
          <w:rtl/>
          <w:lang w:bidi="ar-SA"/>
        </w:rPr>
      </w:pPr>
    </w:p>
    <w:p w14:paraId="68B077CB" w14:textId="46DC3139" w:rsidR="00895B37" w:rsidRPr="00417C78" w:rsidRDefault="00895B37" w:rsidP="006776B7">
      <w:pPr>
        <w:ind w:firstLine="0"/>
        <w:rPr>
          <w:color w:val="1F3864" w:themeColor="accent1" w:themeShade="80"/>
          <w:sz w:val="72"/>
          <w:szCs w:val="72"/>
          <w:rtl/>
          <w:lang w:bidi="ar-SA"/>
        </w:rPr>
      </w:pPr>
      <w:r w:rsidRPr="00417C78">
        <w:rPr>
          <w:rFonts w:hint="eastAsia"/>
          <w:color w:val="1F3864" w:themeColor="accent1" w:themeShade="80"/>
          <w:sz w:val="72"/>
          <w:szCs w:val="72"/>
          <w:rtl/>
          <w:lang w:bidi="ar-SA"/>
        </w:rPr>
        <w:lastRenderedPageBreak/>
        <w:t>ومن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أراد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قضاء</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دين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عن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غيره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فأبى</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ربه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w:t>
      </w:r>
      <w:r w:rsidR="0036687D"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لزم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بقبوله</w:t>
      </w:r>
      <w:r w:rsidRPr="00417C78">
        <w:rPr>
          <w:rFonts w:hint="cs"/>
          <w:color w:val="1F3864" w:themeColor="accent1" w:themeShade="80"/>
          <w:sz w:val="72"/>
          <w:szCs w:val="72"/>
          <w:rtl/>
          <w:lang w:bidi="ar-SA"/>
        </w:rPr>
        <w:t>.</w:t>
      </w:r>
    </w:p>
    <w:p w14:paraId="68F11673" w14:textId="63230602" w:rsidR="00923E08" w:rsidRDefault="00923E08" w:rsidP="001F0A8C">
      <w:pPr>
        <w:ind w:firstLine="0"/>
        <w:rPr>
          <w:color w:val="000000" w:themeColor="text1"/>
          <w:lang w:bidi="ar-SA"/>
        </w:rPr>
      </w:pPr>
      <w:r w:rsidRPr="00417C78">
        <w:rPr>
          <w:rFonts w:hint="eastAsia"/>
          <w:color w:val="1F3864" w:themeColor="accent1" w:themeShade="80"/>
          <w:sz w:val="72"/>
          <w:szCs w:val="72"/>
          <w:rtl/>
          <w:lang w:bidi="ar-SA"/>
        </w:rPr>
        <w:t>ومن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أراد</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قضاء</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دين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عن</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غيره</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فأبى</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ربه</w:t>
      </w:r>
      <w:r w:rsidR="005B7D79" w:rsidRPr="00417C78">
        <w:rPr>
          <w:rFonts w:hint="cs"/>
          <w:color w:val="1F3864" w:themeColor="accent1" w:themeShade="80"/>
          <w:sz w:val="72"/>
          <w:szCs w:val="72"/>
          <w:rtl/>
          <w:lang w:bidi="ar-SA"/>
        </w:rPr>
        <w:t xml:space="preserve"> </w:t>
      </w:r>
      <w:r w:rsidR="005B7D79" w:rsidRPr="005B7D79">
        <w:rPr>
          <w:rFonts w:hint="cs"/>
          <w:color w:val="000000" w:themeColor="text1"/>
          <w:rtl/>
          <w:lang w:bidi="ar-SA"/>
        </w:rPr>
        <w:t>"</w:t>
      </w:r>
      <w:r w:rsidR="005B7D79" w:rsidRPr="005B7D79">
        <w:rPr>
          <w:color w:val="000000" w:themeColor="text1"/>
          <w:rtl/>
          <w:lang w:bidi="ar-SA"/>
        </w:rPr>
        <w:t>أي رب</w:t>
      </w:r>
      <w:r w:rsidR="005B7D79" w:rsidRPr="005B7D79">
        <w:rPr>
          <w:rFonts w:hint="cs"/>
          <w:color w:val="000000" w:themeColor="text1"/>
          <w:rtl/>
          <w:lang w:bidi="ar-SA"/>
        </w:rPr>
        <w:t>ُّ</w:t>
      </w:r>
      <w:r w:rsidR="005B7D79" w:rsidRPr="005B7D79">
        <w:rPr>
          <w:color w:val="000000" w:themeColor="text1"/>
          <w:rtl/>
          <w:lang w:bidi="ar-SA"/>
        </w:rPr>
        <w:t xml:space="preserve"> الدين</w:t>
      </w:r>
      <w:r w:rsidR="007F2200">
        <w:rPr>
          <w:rStyle w:val="FootnoteReference"/>
          <w:color w:val="000000" w:themeColor="text1"/>
          <w:rtl/>
          <w:lang w:bidi="ar-SA"/>
        </w:rPr>
        <w:footnoteReference w:id="84"/>
      </w:r>
      <w:r w:rsidR="005B7D79" w:rsidRPr="005B7D79">
        <w:rPr>
          <w:color w:val="000000" w:themeColor="text1"/>
          <w:rtl/>
          <w:lang w:bidi="ar-SA"/>
        </w:rPr>
        <w:t xml:space="preserve"> قبض</w:t>
      </w:r>
      <w:r w:rsidR="005B7D79" w:rsidRPr="005B7D79">
        <w:rPr>
          <w:rFonts w:hint="cs"/>
          <w:color w:val="000000" w:themeColor="text1"/>
          <w:rtl/>
          <w:lang w:bidi="ar-SA"/>
        </w:rPr>
        <w:t>َه</w:t>
      </w:r>
      <w:r w:rsidR="005B7D79" w:rsidRPr="005B7D79">
        <w:rPr>
          <w:color w:val="000000" w:themeColor="text1"/>
          <w:rtl/>
          <w:lang w:bidi="ar-SA"/>
        </w:rPr>
        <w:t xml:space="preserve"> من غير المدين</w:t>
      </w:r>
      <w:r w:rsidR="005B7D79" w:rsidRPr="005B7D79">
        <w:rPr>
          <w:rFonts w:hint="cs"/>
          <w:color w:val="000000" w:themeColor="text1"/>
          <w:rtl/>
          <w:lang w:bidi="ar-SA"/>
        </w:rPr>
        <w:t>"</w:t>
      </w:r>
      <w:r w:rsidR="00C365D0">
        <w:rPr>
          <w:rStyle w:val="FootnoteReference"/>
          <w:color w:val="000000" w:themeColor="text1"/>
          <w:rtl/>
          <w:lang w:bidi="ar-SA"/>
        </w:rPr>
        <w:footnoteReference w:id="85"/>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لم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ي</w:t>
      </w:r>
      <w:r w:rsidR="0036687D" w:rsidRPr="00417C78">
        <w:rPr>
          <w:rFonts w:hint="cs"/>
          <w:color w:val="1F3864" w:themeColor="accent1" w:themeShade="80"/>
          <w:sz w:val="72"/>
          <w:szCs w:val="72"/>
          <w:rtl/>
          <w:lang w:bidi="ar-SA"/>
        </w:rPr>
        <w:t>ُ</w:t>
      </w:r>
      <w:r w:rsidRPr="00417C78">
        <w:rPr>
          <w:rFonts w:hint="eastAsia"/>
          <w:color w:val="1F3864" w:themeColor="accent1" w:themeShade="80"/>
          <w:sz w:val="72"/>
          <w:szCs w:val="72"/>
          <w:rtl/>
          <w:lang w:bidi="ar-SA"/>
        </w:rPr>
        <w:t>لزم</w:t>
      </w:r>
      <w:r w:rsidRPr="00417C78">
        <w:rPr>
          <w:color w:val="1F3864" w:themeColor="accent1" w:themeShade="80"/>
          <w:sz w:val="72"/>
          <w:szCs w:val="72"/>
          <w:rtl/>
          <w:lang w:bidi="ar-SA"/>
        </w:rPr>
        <w:t xml:space="preserve"> </w:t>
      </w:r>
      <w:r w:rsidRPr="00417C78">
        <w:rPr>
          <w:rFonts w:hint="eastAsia"/>
          <w:color w:val="1F3864" w:themeColor="accent1" w:themeShade="80"/>
          <w:sz w:val="72"/>
          <w:szCs w:val="72"/>
          <w:rtl/>
          <w:lang w:bidi="ar-SA"/>
        </w:rPr>
        <w:t>بقبوله</w:t>
      </w:r>
      <w:r w:rsidR="00875822" w:rsidRPr="00417C78">
        <w:rPr>
          <w:rFonts w:hint="cs"/>
          <w:color w:val="1F3864" w:themeColor="accent1" w:themeShade="80"/>
          <w:sz w:val="72"/>
          <w:szCs w:val="72"/>
          <w:rtl/>
          <w:lang w:bidi="ar-SA"/>
        </w:rPr>
        <w:t xml:space="preserve"> </w:t>
      </w:r>
      <w:r w:rsidR="00875822" w:rsidRPr="001F0A8C">
        <w:rPr>
          <w:rFonts w:hint="cs"/>
          <w:color w:val="000000" w:themeColor="text1"/>
          <w:rtl/>
          <w:lang w:bidi="ar-SA"/>
        </w:rPr>
        <w:t>"</w:t>
      </w:r>
      <w:r w:rsidR="00875822" w:rsidRPr="001F0A8C">
        <w:rPr>
          <w:color w:val="000000" w:themeColor="text1"/>
          <w:rtl/>
          <w:lang w:bidi="ar-SA"/>
        </w:rPr>
        <w:t>لما فيه من المنة</w:t>
      </w:r>
      <w:r w:rsidR="001F0A8C" w:rsidRPr="001F0A8C">
        <w:rPr>
          <w:rFonts w:hint="cs"/>
          <w:color w:val="000000" w:themeColor="text1"/>
          <w:rtl/>
          <w:lang w:bidi="ar-SA"/>
        </w:rPr>
        <w:t>"</w:t>
      </w:r>
      <w:r w:rsidR="001E448E">
        <w:rPr>
          <w:rStyle w:val="FootnoteReference"/>
          <w:color w:val="000000" w:themeColor="text1"/>
          <w:rtl/>
          <w:lang w:bidi="ar-SA"/>
        </w:rPr>
        <w:footnoteReference w:id="86"/>
      </w:r>
      <w:r w:rsidR="002A2E80">
        <w:rPr>
          <w:rFonts w:hint="cs"/>
          <w:color w:val="000000" w:themeColor="text1"/>
          <w:rtl/>
          <w:lang w:bidi="ar-SA"/>
        </w:rPr>
        <w:t>، "</w:t>
      </w:r>
      <w:r w:rsidR="002A2E80" w:rsidRPr="002A2E80">
        <w:rPr>
          <w:color w:val="000000" w:themeColor="text1"/>
          <w:rtl/>
          <w:lang w:bidi="ar-SA"/>
        </w:rPr>
        <w:t>لكن لو ملَّك شخصٌ المدينَ المبلغَ ثم أعطى المدينُ الدائنَ دينه من ذلك المبلغ فإن الدائن يجبر على قبوله إن امتنع؛ لعدم المنة فيه كما في الإقناع، وذكره البهوتي في شرح المنتهى</w:t>
      </w:r>
      <w:r w:rsidR="002A2E80">
        <w:rPr>
          <w:rFonts w:hint="cs"/>
          <w:color w:val="000000" w:themeColor="text1"/>
          <w:rtl/>
          <w:lang w:bidi="ar-SA"/>
        </w:rPr>
        <w:t>"</w:t>
      </w:r>
      <w:r w:rsidR="00511C2D">
        <w:rPr>
          <w:rStyle w:val="FootnoteReference"/>
          <w:color w:val="000000" w:themeColor="text1"/>
          <w:rtl/>
          <w:lang w:bidi="ar-SA"/>
        </w:rPr>
        <w:footnoteReference w:id="87"/>
      </w:r>
      <w:r w:rsidR="00CB62B5">
        <w:rPr>
          <w:rFonts w:hint="cs"/>
          <w:color w:val="000000" w:themeColor="text1"/>
          <w:rtl/>
          <w:lang w:bidi="ar-SA"/>
        </w:rPr>
        <w:t xml:space="preserve">، </w:t>
      </w:r>
      <w:r w:rsidR="00F8472C">
        <w:rPr>
          <w:rFonts w:hint="cs"/>
          <w:color w:val="000000" w:themeColor="text1"/>
          <w:rtl/>
          <w:lang w:bidi="ar-SA"/>
        </w:rPr>
        <w:t xml:space="preserve">وكذا لو كان من </w:t>
      </w:r>
      <w:r w:rsidR="00F8472C">
        <w:rPr>
          <w:rFonts w:hint="cs"/>
          <w:color w:val="000000" w:themeColor="text1"/>
          <w:rtl/>
          <w:lang w:bidi="ar-SA"/>
        </w:rPr>
        <w:lastRenderedPageBreak/>
        <w:t>أراد قضاء الدين عن غيره وكيلًا</w:t>
      </w:r>
      <w:r w:rsidR="00C00570">
        <w:rPr>
          <w:rFonts w:hint="cs"/>
          <w:color w:val="000000" w:themeColor="text1"/>
          <w:rtl/>
          <w:lang w:bidi="ar-SA"/>
        </w:rPr>
        <w:t xml:space="preserve"> عن المدين فإن رب الدين يجبر على القبول منه لقيامه مقام موكله</w:t>
      </w:r>
      <w:r w:rsidR="00EA431A">
        <w:rPr>
          <w:rStyle w:val="FootnoteReference"/>
          <w:color w:val="000000" w:themeColor="text1"/>
          <w:rtl/>
          <w:lang w:bidi="ar-SA"/>
        </w:rPr>
        <w:footnoteReference w:id="88"/>
      </w:r>
      <w:r w:rsidR="00EA431A">
        <w:rPr>
          <w:rFonts w:hint="cs"/>
          <w:color w:val="000000" w:themeColor="text1"/>
          <w:rtl/>
          <w:lang w:bidi="ar-SA"/>
        </w:rPr>
        <w:t>.</w:t>
      </w:r>
    </w:p>
    <w:p w14:paraId="2B9D7A1E" w14:textId="4AA6107D" w:rsidR="007A4257" w:rsidRDefault="007A4257" w:rsidP="006B2FC1">
      <w:pPr>
        <w:ind w:firstLine="0"/>
        <w:jc w:val="center"/>
        <w:rPr>
          <w:color w:val="000000" w:themeColor="text1"/>
          <w:u w:val="single"/>
          <w:rtl/>
          <w:lang w:bidi="ar-SA"/>
        </w:rPr>
      </w:pPr>
      <w:r>
        <w:rPr>
          <w:rFonts w:hint="cs"/>
          <w:color w:val="000000" w:themeColor="text1"/>
          <w:u w:val="single"/>
          <w:rtl/>
          <w:lang w:bidi="ar-SA"/>
        </w:rPr>
        <w:t>بعض المسائل المتعلقة بباب السلم</w:t>
      </w:r>
    </w:p>
    <w:p w14:paraId="1360DEEE" w14:textId="2ACD936D" w:rsidR="00F141F4" w:rsidRDefault="00F141F4" w:rsidP="001F0A8C">
      <w:pPr>
        <w:ind w:firstLine="0"/>
        <w:rPr>
          <w:color w:val="000000" w:themeColor="text1"/>
          <w:u w:val="single"/>
          <w:rtl/>
          <w:lang w:bidi="ar-SA"/>
        </w:rPr>
      </w:pPr>
      <w:r w:rsidRPr="00F141F4">
        <w:rPr>
          <w:rFonts w:hint="cs"/>
          <w:color w:val="000000" w:themeColor="text1"/>
          <w:u w:val="single"/>
          <w:rtl/>
          <w:lang w:bidi="ar-SA"/>
        </w:rPr>
        <w:t>السلم الموازي</w:t>
      </w:r>
    </w:p>
    <w:p w14:paraId="2D913B2A" w14:textId="7A5BADAB" w:rsidR="00403DBD" w:rsidRPr="00403DBD" w:rsidRDefault="00F141F4" w:rsidP="00281D8E">
      <w:pPr>
        <w:ind w:firstLine="0"/>
        <w:rPr>
          <w:color w:val="000000" w:themeColor="text1"/>
          <w:rtl/>
          <w:lang w:bidi="ar-SA"/>
        </w:rPr>
      </w:pPr>
      <w:r>
        <w:rPr>
          <w:rFonts w:hint="cs"/>
          <w:color w:val="000000" w:themeColor="text1"/>
          <w:rtl/>
          <w:lang w:bidi="ar-SA"/>
        </w:rPr>
        <w:t>قال الشيخ محمد تقي العثماني: "</w:t>
      </w:r>
      <w:r w:rsidR="00F533BF" w:rsidRPr="00F533BF">
        <w:rPr>
          <w:color w:val="000000" w:themeColor="text1"/>
          <w:rtl/>
          <w:lang w:bidi="ar-SA"/>
        </w:rPr>
        <w:t xml:space="preserve">وقد راج في بعض المؤسسات المالية اصطلاح </w:t>
      </w:r>
      <w:r w:rsidR="00281D8E">
        <w:rPr>
          <w:rFonts w:hint="cs"/>
          <w:color w:val="000000" w:themeColor="text1"/>
          <w:rtl/>
          <w:lang w:bidi="ar-SA"/>
        </w:rPr>
        <w:t>(</w:t>
      </w:r>
      <w:r w:rsidR="00F533BF" w:rsidRPr="00F533BF">
        <w:rPr>
          <w:color w:val="000000" w:themeColor="text1"/>
          <w:rtl/>
          <w:lang w:bidi="ar-SA"/>
        </w:rPr>
        <w:t>السلم الموازي</w:t>
      </w:r>
      <w:r w:rsidR="00281D8E">
        <w:rPr>
          <w:rFonts w:hint="cs"/>
          <w:color w:val="000000" w:themeColor="text1"/>
          <w:rtl/>
          <w:lang w:bidi="ar-SA"/>
        </w:rPr>
        <w:t>)</w:t>
      </w:r>
      <w:r w:rsidR="000A11E8">
        <w:rPr>
          <w:rFonts w:hint="cs"/>
          <w:color w:val="000000" w:themeColor="text1"/>
          <w:rtl/>
          <w:lang w:bidi="ar-SA"/>
        </w:rPr>
        <w:t>،</w:t>
      </w:r>
      <w:r w:rsidR="00F533BF" w:rsidRPr="00F533BF">
        <w:rPr>
          <w:color w:val="000000" w:themeColor="text1"/>
          <w:rtl/>
          <w:lang w:bidi="ar-SA"/>
        </w:rPr>
        <w:t xml:space="preserve"> والمقصود منه أن المسلم إليه بعد التزامه بتسليم المسلم فيه إلى رب السلم في موعد محدد، قد يعقد السلم مع جهة أخرى، يكون هو فيه رب السلم. مثاله: أن شركة ألف أسلمت مائة وعشرة آلاف في كمية محددة من القطن تسلم إليها شركة ب في أول شهر يناير. وشركة ب في هذا العقد مُسلم إليها. ثم تُسلم شركة ب مائة ألف إلى أحد زارعي القطن في نفس كمية القطن بالتزام التسليم في أول شهر يناير. وشركة ب في هذا</w:t>
      </w:r>
      <w:r w:rsidR="00403DBD">
        <w:rPr>
          <w:rFonts w:hint="cs"/>
          <w:color w:val="000000" w:themeColor="text1"/>
          <w:rtl/>
          <w:lang w:bidi="ar-SA"/>
        </w:rPr>
        <w:t xml:space="preserve"> </w:t>
      </w:r>
      <w:r w:rsidR="00403DBD" w:rsidRPr="00403DBD">
        <w:rPr>
          <w:color w:val="000000" w:themeColor="text1"/>
          <w:rtl/>
          <w:lang w:bidi="ar-SA"/>
        </w:rPr>
        <w:t xml:space="preserve">العقد الثاني ربة السلم، وزارع القطن هو المسلم إليه. ومقصود شركة ب أن تحصل على </w:t>
      </w:r>
      <w:r w:rsidR="00403DBD" w:rsidRPr="00403DBD">
        <w:rPr>
          <w:color w:val="000000" w:themeColor="text1"/>
          <w:rtl/>
          <w:lang w:bidi="ar-SA"/>
        </w:rPr>
        <w:lastRenderedPageBreak/>
        <w:t xml:space="preserve">الكمية المطلوبة من القطن في أول شهر يناير، لتتمكن من تسليمها إلى شركة ألف حسب العقد الأول، وتنتفع بالفرق بين رأس مال السلمين. وإن هذا العقد الثاني الذي عقدته شركة ب مع زارع القطن يُسمّى </w:t>
      </w:r>
      <w:r w:rsidR="00281D8E">
        <w:rPr>
          <w:rFonts w:hint="cs"/>
          <w:color w:val="000000" w:themeColor="text1"/>
          <w:rtl/>
          <w:lang w:bidi="ar-SA"/>
        </w:rPr>
        <w:t>(</w:t>
      </w:r>
      <w:r w:rsidR="00403DBD" w:rsidRPr="00403DBD">
        <w:rPr>
          <w:color w:val="000000" w:themeColor="text1"/>
          <w:rtl/>
          <w:lang w:bidi="ar-SA"/>
        </w:rPr>
        <w:t>السلم الموازي</w:t>
      </w:r>
      <w:r w:rsidR="00281D8E">
        <w:rPr>
          <w:rFonts w:hint="cs"/>
          <w:color w:val="000000" w:themeColor="text1"/>
          <w:rtl/>
          <w:lang w:bidi="ar-SA"/>
        </w:rPr>
        <w:t>).</w:t>
      </w:r>
    </w:p>
    <w:p w14:paraId="582827D9" w14:textId="0F5E5758" w:rsidR="00F141F4" w:rsidRDefault="00403DBD" w:rsidP="001F0A8C">
      <w:pPr>
        <w:ind w:firstLine="0"/>
        <w:rPr>
          <w:color w:val="000000" w:themeColor="text1"/>
          <w:rtl/>
          <w:lang w:bidi="ar-SA"/>
        </w:rPr>
      </w:pPr>
      <w:r w:rsidRPr="00403DBD">
        <w:rPr>
          <w:color w:val="000000" w:themeColor="text1"/>
          <w:rtl/>
          <w:lang w:bidi="ar-SA"/>
        </w:rPr>
        <w:t xml:space="preserve">وإن السلم الموازي بهذا الشكل إنما يجوز إن لم يكن هناك ربط بين العقدين، وأن تكون الحقوق والالتزامات الناشئة عن السلم الموازى مستقلة عن السلم الأول، بمعنى أن زارع القطن في المثال المذكور إن أخل بالتزاماته في السلم الموازي، فإنّ المسلم إليه في السلم الأول لا يتحلّل من التزاماته، بل يجب عليه أن يُسلّم الكمية المطلوبة من القطن إلى رب السلم الأول، الذى هو </w:t>
      </w:r>
      <w:r w:rsidR="004C3176">
        <w:rPr>
          <w:rFonts w:hint="cs"/>
          <w:color w:val="000000" w:themeColor="text1"/>
          <w:rtl/>
          <w:lang w:bidi="ar-SA"/>
        </w:rPr>
        <w:t>(</w:t>
      </w:r>
      <w:r w:rsidRPr="00403DBD">
        <w:rPr>
          <w:color w:val="000000" w:themeColor="text1"/>
          <w:rtl/>
          <w:lang w:bidi="ar-SA"/>
        </w:rPr>
        <w:t>شركة ألف في المثال المذكور) ولو اضطر لذلك إلى شراءها من السوق</w:t>
      </w:r>
      <w:r w:rsidR="004C3176">
        <w:rPr>
          <w:rFonts w:hint="cs"/>
          <w:color w:val="000000" w:themeColor="text1"/>
          <w:rtl/>
          <w:lang w:bidi="ar-SA"/>
        </w:rPr>
        <w:t>"</w:t>
      </w:r>
      <w:r w:rsidR="00D130D2">
        <w:rPr>
          <w:rStyle w:val="FootnoteReference"/>
          <w:color w:val="000000" w:themeColor="text1"/>
          <w:rtl/>
          <w:lang w:bidi="ar-SA"/>
        </w:rPr>
        <w:footnoteReference w:id="89"/>
      </w:r>
      <w:r w:rsidR="001A44B9">
        <w:rPr>
          <w:rFonts w:hint="cs"/>
          <w:color w:val="000000" w:themeColor="text1"/>
          <w:rtl/>
          <w:lang w:bidi="ar-SA"/>
        </w:rPr>
        <w:t>.</w:t>
      </w:r>
    </w:p>
    <w:p w14:paraId="79E49AC3" w14:textId="14440C14" w:rsidR="001520ED" w:rsidRDefault="001520ED" w:rsidP="001F0A8C">
      <w:pPr>
        <w:ind w:firstLine="0"/>
        <w:rPr>
          <w:color w:val="000000" w:themeColor="text1"/>
          <w:u w:val="single"/>
          <w:rtl/>
          <w:lang w:bidi="ar-SA"/>
        </w:rPr>
      </w:pPr>
      <w:r w:rsidRPr="001520ED">
        <w:rPr>
          <w:rFonts w:hint="cs"/>
          <w:color w:val="000000" w:themeColor="text1"/>
          <w:u w:val="single"/>
          <w:rtl/>
          <w:lang w:bidi="ar-SA"/>
        </w:rPr>
        <w:t>حصول غلاء للمُسلَم فيه</w:t>
      </w:r>
    </w:p>
    <w:p w14:paraId="36E21AD5" w14:textId="77777777" w:rsidR="00CE0B2A" w:rsidRDefault="00345099" w:rsidP="00A35034">
      <w:pPr>
        <w:ind w:firstLine="0"/>
        <w:rPr>
          <w:color w:val="000000" w:themeColor="text1"/>
          <w:rtl/>
          <w:lang w:bidi="ar-SA"/>
        </w:rPr>
      </w:pPr>
      <w:r>
        <w:rPr>
          <w:rFonts w:hint="cs"/>
          <w:color w:val="000000" w:themeColor="text1"/>
          <w:rtl/>
          <w:lang w:bidi="ar-SA"/>
        </w:rPr>
        <w:lastRenderedPageBreak/>
        <w:t xml:space="preserve">قال الشيخ عبد الله بن عبد العزيز </w:t>
      </w:r>
      <w:r w:rsidR="000534A4">
        <w:rPr>
          <w:rFonts w:hint="cs"/>
          <w:color w:val="000000" w:themeColor="text1"/>
          <w:rtl/>
          <w:lang w:bidi="ar-SA"/>
        </w:rPr>
        <w:t>الجبرين</w:t>
      </w:r>
      <w:r w:rsidR="00C03BB4">
        <w:rPr>
          <w:rFonts w:hint="cs"/>
          <w:color w:val="000000" w:themeColor="text1"/>
          <w:rtl/>
          <w:lang w:bidi="ar-SA"/>
        </w:rPr>
        <w:t>:</w:t>
      </w:r>
    </w:p>
    <w:p w14:paraId="452B8B41" w14:textId="3F6BEF71" w:rsidR="00A35034" w:rsidRPr="00A35034" w:rsidRDefault="00C03BB4" w:rsidP="007A4257">
      <w:pPr>
        <w:ind w:firstLine="0"/>
        <w:rPr>
          <w:color w:val="000000" w:themeColor="text1"/>
          <w:rtl/>
          <w:lang w:bidi="ar-SA"/>
        </w:rPr>
      </w:pPr>
      <w:r>
        <w:rPr>
          <w:rFonts w:hint="cs"/>
          <w:color w:val="000000" w:themeColor="text1"/>
          <w:rtl/>
          <w:lang w:bidi="ar-SA"/>
        </w:rPr>
        <w:t>"</w:t>
      </w:r>
      <w:r w:rsidR="00920132">
        <w:rPr>
          <w:rFonts w:hint="cs"/>
          <w:color w:val="000000" w:themeColor="text1"/>
          <w:rtl/>
          <w:lang w:bidi="ar-SA"/>
        </w:rPr>
        <w:t xml:space="preserve"> • </w:t>
      </w:r>
      <w:r w:rsidR="00A35034" w:rsidRPr="00A35034">
        <w:rPr>
          <w:rFonts w:hint="eastAsia"/>
          <w:color w:val="000000" w:themeColor="text1"/>
          <w:rtl/>
          <w:lang w:bidi="ar-SA"/>
        </w:rPr>
        <w:t>إذا</w:t>
      </w:r>
      <w:r w:rsidR="00A35034" w:rsidRPr="00A35034">
        <w:rPr>
          <w:color w:val="000000" w:themeColor="text1"/>
          <w:rtl/>
          <w:lang w:bidi="ar-SA"/>
        </w:rPr>
        <w:t xml:space="preserve"> </w:t>
      </w:r>
      <w:r w:rsidR="00A35034" w:rsidRPr="00A35034">
        <w:rPr>
          <w:rFonts w:hint="eastAsia"/>
          <w:color w:val="000000" w:themeColor="text1"/>
          <w:rtl/>
          <w:lang w:bidi="ar-SA"/>
        </w:rPr>
        <w:t>حصل</w:t>
      </w:r>
      <w:r w:rsidR="00A35034" w:rsidRPr="00A35034">
        <w:rPr>
          <w:color w:val="000000" w:themeColor="text1"/>
          <w:rtl/>
          <w:lang w:bidi="ar-SA"/>
        </w:rPr>
        <w:t xml:space="preserve"> </w:t>
      </w:r>
      <w:r w:rsidR="00A35034" w:rsidRPr="00A35034">
        <w:rPr>
          <w:rFonts w:hint="eastAsia"/>
          <w:color w:val="000000" w:themeColor="text1"/>
          <w:rtl/>
          <w:lang w:bidi="ar-SA"/>
        </w:rPr>
        <w:t>غلاء</w:t>
      </w:r>
      <w:r w:rsidR="00A35034" w:rsidRPr="00A35034">
        <w:rPr>
          <w:color w:val="000000" w:themeColor="text1"/>
          <w:rtl/>
          <w:lang w:bidi="ar-SA"/>
        </w:rPr>
        <w:t xml:space="preserve"> </w:t>
      </w:r>
      <w:r w:rsidR="00A35034" w:rsidRPr="00A35034">
        <w:rPr>
          <w:rFonts w:hint="eastAsia"/>
          <w:color w:val="000000" w:themeColor="text1"/>
          <w:rtl/>
          <w:lang w:bidi="ar-SA"/>
        </w:rPr>
        <w:t>للسلعة</w:t>
      </w:r>
      <w:r w:rsidR="00A35034" w:rsidRPr="00A35034">
        <w:rPr>
          <w:color w:val="000000" w:themeColor="text1"/>
          <w:rtl/>
          <w:lang w:bidi="ar-SA"/>
        </w:rPr>
        <w:t xml:space="preserve"> </w:t>
      </w:r>
      <w:r w:rsidR="00A35034" w:rsidRPr="00A35034">
        <w:rPr>
          <w:rFonts w:hint="eastAsia"/>
          <w:color w:val="000000" w:themeColor="text1"/>
          <w:rtl/>
          <w:lang w:bidi="ar-SA"/>
        </w:rPr>
        <w:t>المسلم</w:t>
      </w:r>
      <w:r w:rsidR="00A35034" w:rsidRPr="00A35034">
        <w:rPr>
          <w:color w:val="000000" w:themeColor="text1"/>
          <w:rtl/>
          <w:lang w:bidi="ar-SA"/>
        </w:rPr>
        <w:t xml:space="preserve"> </w:t>
      </w:r>
      <w:r w:rsidR="00A35034" w:rsidRPr="00A35034">
        <w:rPr>
          <w:rFonts w:hint="eastAsia"/>
          <w:color w:val="000000" w:themeColor="text1"/>
          <w:rtl/>
          <w:lang w:bidi="ar-SA"/>
        </w:rPr>
        <w:t>فيها،</w:t>
      </w:r>
      <w:r w:rsidR="00A35034" w:rsidRPr="00A35034">
        <w:rPr>
          <w:color w:val="000000" w:themeColor="text1"/>
          <w:rtl/>
          <w:lang w:bidi="ar-SA"/>
        </w:rPr>
        <w:t xml:space="preserve"> </w:t>
      </w:r>
      <w:r w:rsidR="00A35034" w:rsidRPr="00A35034">
        <w:rPr>
          <w:rFonts w:hint="eastAsia"/>
          <w:color w:val="000000" w:themeColor="text1"/>
          <w:rtl/>
          <w:lang w:bidi="ar-SA"/>
        </w:rPr>
        <w:t>وكان</w:t>
      </w:r>
      <w:r w:rsidR="00A35034" w:rsidRPr="00A35034">
        <w:rPr>
          <w:color w:val="000000" w:themeColor="text1"/>
          <w:rtl/>
          <w:lang w:bidi="ar-SA"/>
        </w:rPr>
        <w:t xml:space="preserve"> </w:t>
      </w:r>
      <w:r w:rsidR="00A35034" w:rsidRPr="00A35034">
        <w:rPr>
          <w:rFonts w:hint="eastAsia"/>
          <w:color w:val="000000" w:themeColor="text1"/>
          <w:rtl/>
          <w:lang w:bidi="ar-SA"/>
        </w:rPr>
        <w:t>هذا</w:t>
      </w:r>
      <w:r w:rsidR="00A35034" w:rsidRPr="00A35034">
        <w:rPr>
          <w:color w:val="000000" w:themeColor="text1"/>
          <w:rtl/>
          <w:lang w:bidi="ar-SA"/>
        </w:rPr>
        <w:t xml:space="preserve"> </w:t>
      </w:r>
      <w:r w:rsidR="00A35034" w:rsidRPr="00A35034">
        <w:rPr>
          <w:rFonts w:hint="eastAsia"/>
          <w:color w:val="000000" w:themeColor="text1"/>
          <w:rtl/>
          <w:lang w:bidi="ar-SA"/>
        </w:rPr>
        <w:t>الغلاء</w:t>
      </w:r>
      <w:r w:rsidR="00A35034" w:rsidRPr="00A35034">
        <w:rPr>
          <w:color w:val="000000" w:themeColor="text1"/>
          <w:rtl/>
          <w:lang w:bidi="ar-SA"/>
        </w:rPr>
        <w:t xml:space="preserve"> </w:t>
      </w:r>
      <w:r w:rsidR="00A35034" w:rsidRPr="00A35034">
        <w:rPr>
          <w:rFonts w:hint="eastAsia"/>
          <w:color w:val="000000" w:themeColor="text1"/>
          <w:rtl/>
          <w:lang w:bidi="ar-SA"/>
        </w:rPr>
        <w:t>معتاد</w:t>
      </w:r>
      <w:r w:rsidR="00CE0B2A">
        <w:rPr>
          <w:rFonts w:hint="cs"/>
          <w:color w:val="000000" w:themeColor="text1"/>
          <w:rtl/>
          <w:lang w:bidi="ar-SA"/>
        </w:rPr>
        <w:t>ًا</w:t>
      </w:r>
      <w:r w:rsidR="00A35034" w:rsidRPr="00A35034">
        <w:rPr>
          <w:rFonts w:hint="eastAsia"/>
          <w:color w:val="000000" w:themeColor="text1"/>
          <w:rtl/>
          <w:lang w:bidi="ar-SA"/>
        </w:rPr>
        <w:t>،</w:t>
      </w:r>
      <w:r w:rsidR="00A35034" w:rsidRPr="00A35034">
        <w:rPr>
          <w:color w:val="000000" w:themeColor="text1"/>
          <w:rtl/>
          <w:lang w:bidi="ar-SA"/>
        </w:rPr>
        <w:t xml:space="preserve"> </w:t>
      </w:r>
      <w:r w:rsidR="00A35034" w:rsidRPr="00A35034">
        <w:rPr>
          <w:rFonts w:hint="eastAsia"/>
          <w:color w:val="000000" w:themeColor="text1"/>
          <w:rtl/>
          <w:lang w:bidi="ar-SA"/>
        </w:rPr>
        <w:t>لا</w:t>
      </w:r>
      <w:r w:rsidR="00A35034" w:rsidRPr="00A35034">
        <w:rPr>
          <w:color w:val="000000" w:themeColor="text1"/>
          <w:rtl/>
          <w:lang w:bidi="ar-SA"/>
        </w:rPr>
        <w:t xml:space="preserve"> </w:t>
      </w:r>
      <w:r w:rsidR="00A35034" w:rsidRPr="00A35034">
        <w:rPr>
          <w:rFonts w:hint="eastAsia"/>
          <w:color w:val="000000" w:themeColor="text1"/>
          <w:rtl/>
          <w:lang w:bidi="ar-SA"/>
        </w:rPr>
        <w:t>يضر</w:t>
      </w:r>
      <w:r w:rsidR="00A35034" w:rsidRPr="00A35034">
        <w:rPr>
          <w:color w:val="000000" w:themeColor="text1"/>
          <w:rtl/>
          <w:lang w:bidi="ar-SA"/>
        </w:rPr>
        <w:t xml:space="preserve"> </w:t>
      </w:r>
      <w:r w:rsidR="00A35034" w:rsidRPr="00A35034">
        <w:rPr>
          <w:rFonts w:hint="eastAsia"/>
          <w:color w:val="000000" w:themeColor="text1"/>
          <w:rtl/>
          <w:lang w:bidi="ar-SA"/>
        </w:rPr>
        <w:t>المسلم</w:t>
      </w:r>
      <w:r w:rsidR="00A35034" w:rsidRPr="00A35034">
        <w:rPr>
          <w:color w:val="000000" w:themeColor="text1"/>
          <w:rtl/>
          <w:lang w:bidi="ar-SA"/>
        </w:rPr>
        <w:t xml:space="preserve"> </w:t>
      </w:r>
      <w:r w:rsidR="00A35034" w:rsidRPr="00A35034">
        <w:rPr>
          <w:rFonts w:hint="eastAsia"/>
          <w:color w:val="000000" w:themeColor="text1"/>
          <w:rtl/>
          <w:lang w:bidi="ar-SA"/>
        </w:rPr>
        <w:t>إليه</w:t>
      </w:r>
      <w:r w:rsidR="00A35034" w:rsidRPr="00A35034">
        <w:rPr>
          <w:color w:val="000000" w:themeColor="text1"/>
          <w:rtl/>
          <w:lang w:bidi="ar-SA"/>
        </w:rPr>
        <w:t xml:space="preserve"> (</w:t>
      </w:r>
      <w:r w:rsidR="00A35034" w:rsidRPr="00A35034">
        <w:rPr>
          <w:rFonts w:hint="eastAsia"/>
          <w:color w:val="000000" w:themeColor="text1"/>
          <w:rtl/>
          <w:lang w:bidi="ar-SA"/>
        </w:rPr>
        <w:t>المدين</w:t>
      </w:r>
      <w:r w:rsidR="00A35034" w:rsidRPr="00A35034">
        <w:rPr>
          <w:color w:val="000000" w:themeColor="text1"/>
          <w:rtl/>
          <w:lang w:bidi="ar-SA"/>
        </w:rPr>
        <w:t xml:space="preserve">) </w:t>
      </w:r>
      <w:r w:rsidR="00A35034" w:rsidRPr="00A35034">
        <w:rPr>
          <w:rFonts w:hint="eastAsia"/>
          <w:color w:val="000000" w:themeColor="text1"/>
          <w:rtl/>
          <w:lang w:bidi="ar-SA"/>
        </w:rPr>
        <w:t>ضرر</w:t>
      </w:r>
      <w:r w:rsidR="00CE0B2A">
        <w:rPr>
          <w:rFonts w:hint="cs"/>
          <w:color w:val="000000" w:themeColor="text1"/>
          <w:rtl/>
          <w:lang w:bidi="ar-SA"/>
        </w:rPr>
        <w:t>ًا</w:t>
      </w:r>
      <w:r w:rsidR="00A35034" w:rsidRPr="00A35034">
        <w:rPr>
          <w:color w:val="000000" w:themeColor="text1"/>
          <w:rtl/>
          <w:lang w:bidi="ar-SA"/>
        </w:rPr>
        <w:t xml:space="preserve"> </w:t>
      </w:r>
      <w:r w:rsidR="00A35034" w:rsidRPr="00A35034">
        <w:rPr>
          <w:rFonts w:hint="eastAsia"/>
          <w:color w:val="000000" w:themeColor="text1"/>
          <w:rtl/>
          <w:lang w:bidi="ar-SA"/>
        </w:rPr>
        <w:t>بالغ</w:t>
      </w:r>
      <w:r w:rsidR="00CE0B2A">
        <w:rPr>
          <w:rFonts w:hint="cs"/>
          <w:color w:val="000000" w:themeColor="text1"/>
          <w:rtl/>
          <w:lang w:bidi="ar-SA"/>
        </w:rPr>
        <w:t>ًا</w:t>
      </w:r>
      <w:r w:rsidR="00A35034" w:rsidRPr="00A35034">
        <w:rPr>
          <w:rFonts w:hint="eastAsia"/>
          <w:color w:val="000000" w:themeColor="text1"/>
          <w:rtl/>
          <w:lang w:bidi="ar-SA"/>
        </w:rPr>
        <w:t>،</w:t>
      </w:r>
      <w:r w:rsidR="00A35034" w:rsidRPr="00A35034">
        <w:rPr>
          <w:color w:val="000000" w:themeColor="text1"/>
          <w:rtl/>
          <w:lang w:bidi="ar-SA"/>
        </w:rPr>
        <w:t xml:space="preserve"> </w:t>
      </w:r>
      <w:r w:rsidR="00A35034" w:rsidRPr="00A35034">
        <w:rPr>
          <w:rFonts w:hint="eastAsia"/>
          <w:color w:val="000000" w:themeColor="text1"/>
          <w:rtl/>
          <w:lang w:bidi="ar-SA"/>
        </w:rPr>
        <w:t>أجبر</w:t>
      </w:r>
      <w:r w:rsidR="00A35034" w:rsidRPr="00A35034">
        <w:rPr>
          <w:color w:val="000000" w:themeColor="text1"/>
          <w:rtl/>
          <w:lang w:bidi="ar-SA"/>
        </w:rPr>
        <w:t xml:space="preserve"> </w:t>
      </w:r>
      <w:r w:rsidR="00A35034" w:rsidRPr="00A35034">
        <w:rPr>
          <w:rFonts w:hint="eastAsia"/>
          <w:color w:val="000000" w:themeColor="text1"/>
          <w:rtl/>
          <w:lang w:bidi="ar-SA"/>
        </w:rPr>
        <w:t>على</w:t>
      </w:r>
      <w:r w:rsidR="00A35034" w:rsidRPr="00A35034">
        <w:rPr>
          <w:color w:val="000000" w:themeColor="text1"/>
          <w:rtl/>
          <w:lang w:bidi="ar-SA"/>
        </w:rPr>
        <w:t xml:space="preserve"> </w:t>
      </w:r>
      <w:r w:rsidR="00A35034" w:rsidRPr="00A35034">
        <w:rPr>
          <w:rFonts w:hint="eastAsia"/>
          <w:color w:val="000000" w:themeColor="text1"/>
          <w:rtl/>
          <w:lang w:bidi="ar-SA"/>
        </w:rPr>
        <w:t>تسليمها</w:t>
      </w:r>
      <w:r w:rsidR="00A35034" w:rsidRPr="00A35034">
        <w:rPr>
          <w:color w:val="000000" w:themeColor="text1"/>
          <w:rtl/>
          <w:lang w:bidi="ar-SA"/>
        </w:rPr>
        <w:t xml:space="preserve"> </w:t>
      </w:r>
      <w:r w:rsidR="00A35034" w:rsidRPr="00A35034">
        <w:rPr>
          <w:rFonts w:hint="eastAsia"/>
          <w:color w:val="000000" w:themeColor="text1"/>
          <w:rtl/>
          <w:lang w:bidi="ar-SA"/>
        </w:rPr>
        <w:t>للدائن؛</w:t>
      </w:r>
      <w:r w:rsidR="00A35034" w:rsidRPr="00A35034">
        <w:rPr>
          <w:color w:val="000000" w:themeColor="text1"/>
          <w:rtl/>
          <w:lang w:bidi="ar-SA"/>
        </w:rPr>
        <w:t xml:space="preserve"> </w:t>
      </w:r>
      <w:r w:rsidR="00A35034" w:rsidRPr="00A35034">
        <w:rPr>
          <w:rFonts w:hint="eastAsia"/>
          <w:color w:val="000000" w:themeColor="text1"/>
          <w:rtl/>
          <w:lang w:bidi="ar-SA"/>
        </w:rPr>
        <w:t>لأنه</w:t>
      </w:r>
      <w:r w:rsidR="00A35034" w:rsidRPr="00A35034">
        <w:rPr>
          <w:color w:val="000000" w:themeColor="text1"/>
          <w:rtl/>
          <w:lang w:bidi="ar-SA"/>
        </w:rPr>
        <w:t xml:space="preserve"> </w:t>
      </w:r>
      <w:r w:rsidR="00A35034" w:rsidRPr="00A35034">
        <w:rPr>
          <w:rFonts w:hint="eastAsia"/>
          <w:color w:val="000000" w:themeColor="text1"/>
          <w:rtl/>
          <w:lang w:bidi="ar-SA"/>
        </w:rPr>
        <w:t>قد</w:t>
      </w:r>
      <w:r w:rsidR="00A35034" w:rsidRPr="00A35034">
        <w:rPr>
          <w:color w:val="000000" w:themeColor="text1"/>
          <w:rtl/>
          <w:lang w:bidi="ar-SA"/>
        </w:rPr>
        <w:t xml:space="preserve"> </w:t>
      </w:r>
      <w:r w:rsidR="00A35034" w:rsidRPr="00A35034">
        <w:rPr>
          <w:rFonts w:hint="eastAsia"/>
          <w:color w:val="000000" w:themeColor="text1"/>
          <w:rtl/>
          <w:lang w:bidi="ar-SA"/>
        </w:rPr>
        <w:t>أقدم</w:t>
      </w:r>
      <w:r w:rsidR="00A35034" w:rsidRPr="00A35034">
        <w:rPr>
          <w:color w:val="000000" w:themeColor="text1"/>
          <w:rtl/>
          <w:lang w:bidi="ar-SA"/>
        </w:rPr>
        <w:t xml:space="preserve"> </w:t>
      </w:r>
      <w:r w:rsidR="00A35034" w:rsidRPr="00A35034">
        <w:rPr>
          <w:rFonts w:hint="eastAsia"/>
          <w:color w:val="000000" w:themeColor="text1"/>
          <w:rtl/>
          <w:lang w:bidi="ar-SA"/>
        </w:rPr>
        <w:t>على</w:t>
      </w:r>
      <w:r w:rsidR="00A35034" w:rsidRPr="00A35034">
        <w:rPr>
          <w:color w:val="000000" w:themeColor="text1"/>
          <w:rtl/>
          <w:lang w:bidi="ar-SA"/>
        </w:rPr>
        <w:t xml:space="preserve"> </w:t>
      </w:r>
      <w:r w:rsidR="00A35034" w:rsidRPr="00A35034">
        <w:rPr>
          <w:rFonts w:hint="eastAsia"/>
          <w:color w:val="000000" w:themeColor="text1"/>
          <w:rtl/>
          <w:lang w:bidi="ar-SA"/>
        </w:rPr>
        <w:t>هذا</w:t>
      </w:r>
      <w:r w:rsidR="00A35034" w:rsidRPr="00A35034">
        <w:rPr>
          <w:color w:val="000000" w:themeColor="text1"/>
          <w:rtl/>
          <w:lang w:bidi="ar-SA"/>
        </w:rPr>
        <w:t xml:space="preserve"> </w:t>
      </w:r>
      <w:r w:rsidR="00A35034" w:rsidRPr="00A35034">
        <w:rPr>
          <w:rFonts w:hint="eastAsia"/>
          <w:color w:val="000000" w:themeColor="text1"/>
          <w:rtl/>
          <w:lang w:bidi="ar-SA"/>
        </w:rPr>
        <w:t>عند</w:t>
      </w:r>
      <w:r w:rsidR="00A35034" w:rsidRPr="00A35034">
        <w:rPr>
          <w:color w:val="000000" w:themeColor="text1"/>
          <w:rtl/>
          <w:lang w:bidi="ar-SA"/>
        </w:rPr>
        <w:t xml:space="preserve"> </w:t>
      </w:r>
      <w:r w:rsidR="00A35034" w:rsidRPr="00A35034">
        <w:rPr>
          <w:rFonts w:hint="eastAsia"/>
          <w:color w:val="000000" w:themeColor="text1"/>
          <w:rtl/>
          <w:lang w:bidi="ar-SA"/>
        </w:rPr>
        <w:t>العقد؛</w:t>
      </w:r>
      <w:r w:rsidR="00A35034" w:rsidRPr="00A35034">
        <w:rPr>
          <w:color w:val="000000" w:themeColor="text1"/>
          <w:rtl/>
          <w:lang w:bidi="ar-SA"/>
        </w:rPr>
        <w:t xml:space="preserve"> </w:t>
      </w:r>
      <w:r w:rsidR="00A35034" w:rsidRPr="00A35034">
        <w:rPr>
          <w:rFonts w:hint="eastAsia"/>
          <w:color w:val="000000" w:themeColor="text1"/>
          <w:rtl/>
          <w:lang w:bidi="ar-SA"/>
        </w:rPr>
        <w:t>لأنه</w:t>
      </w:r>
      <w:r w:rsidR="00A35034" w:rsidRPr="00A35034">
        <w:rPr>
          <w:color w:val="000000" w:themeColor="text1"/>
          <w:rtl/>
          <w:lang w:bidi="ar-SA"/>
        </w:rPr>
        <w:t xml:space="preserve"> </w:t>
      </w:r>
      <w:r w:rsidR="00A35034" w:rsidRPr="00A35034">
        <w:rPr>
          <w:rFonts w:hint="eastAsia"/>
          <w:color w:val="000000" w:themeColor="text1"/>
          <w:rtl/>
          <w:lang w:bidi="ar-SA"/>
        </w:rPr>
        <w:t>من</w:t>
      </w:r>
      <w:r w:rsidR="00A35034" w:rsidRPr="00A35034">
        <w:rPr>
          <w:color w:val="000000" w:themeColor="text1"/>
          <w:rtl/>
          <w:lang w:bidi="ar-SA"/>
        </w:rPr>
        <w:t xml:space="preserve"> </w:t>
      </w:r>
      <w:r w:rsidR="00A35034" w:rsidRPr="00A35034">
        <w:rPr>
          <w:rFonts w:hint="eastAsia"/>
          <w:color w:val="000000" w:themeColor="text1"/>
          <w:rtl/>
          <w:lang w:bidi="ar-SA"/>
        </w:rPr>
        <w:t>المعلوم</w:t>
      </w:r>
      <w:r w:rsidR="00A35034" w:rsidRPr="00A35034">
        <w:rPr>
          <w:color w:val="000000" w:themeColor="text1"/>
          <w:rtl/>
          <w:lang w:bidi="ar-SA"/>
        </w:rPr>
        <w:t xml:space="preserve"> </w:t>
      </w:r>
      <w:r w:rsidR="00A35034" w:rsidRPr="00A35034">
        <w:rPr>
          <w:rFonts w:hint="eastAsia"/>
          <w:color w:val="000000" w:themeColor="text1"/>
          <w:rtl/>
          <w:lang w:bidi="ar-SA"/>
        </w:rPr>
        <w:t>أن</w:t>
      </w:r>
      <w:r w:rsidR="00A35034" w:rsidRPr="00A35034">
        <w:rPr>
          <w:color w:val="000000" w:themeColor="text1"/>
          <w:rtl/>
          <w:lang w:bidi="ar-SA"/>
        </w:rPr>
        <w:t xml:space="preserve"> </w:t>
      </w:r>
      <w:r w:rsidR="00A35034" w:rsidRPr="00A35034">
        <w:rPr>
          <w:rFonts w:hint="eastAsia"/>
          <w:color w:val="000000" w:themeColor="text1"/>
          <w:rtl/>
          <w:lang w:bidi="ar-SA"/>
        </w:rPr>
        <w:t>السلع</w:t>
      </w:r>
      <w:r w:rsidR="00A35034" w:rsidRPr="00A35034">
        <w:rPr>
          <w:color w:val="000000" w:themeColor="text1"/>
          <w:rtl/>
          <w:lang w:bidi="ar-SA"/>
        </w:rPr>
        <w:t xml:space="preserve"> </w:t>
      </w:r>
      <w:r w:rsidR="00A35034" w:rsidRPr="00A35034">
        <w:rPr>
          <w:rFonts w:hint="eastAsia"/>
          <w:color w:val="000000" w:themeColor="text1"/>
          <w:rtl/>
          <w:lang w:bidi="ar-SA"/>
        </w:rPr>
        <w:t>ترتفع</w:t>
      </w:r>
      <w:r w:rsidR="00A35034" w:rsidRPr="00A35034">
        <w:rPr>
          <w:color w:val="000000" w:themeColor="text1"/>
          <w:rtl/>
          <w:lang w:bidi="ar-SA"/>
        </w:rPr>
        <w:t xml:space="preserve"> </w:t>
      </w:r>
      <w:r w:rsidR="00A35034" w:rsidRPr="00A35034">
        <w:rPr>
          <w:rFonts w:hint="eastAsia"/>
          <w:color w:val="000000" w:themeColor="text1"/>
          <w:rtl/>
          <w:lang w:bidi="ar-SA"/>
        </w:rPr>
        <w:t>أسعارها</w:t>
      </w:r>
      <w:r w:rsidR="00A35034" w:rsidRPr="00A35034">
        <w:rPr>
          <w:color w:val="000000" w:themeColor="text1"/>
          <w:rtl/>
          <w:lang w:bidi="ar-SA"/>
        </w:rPr>
        <w:t xml:space="preserve"> </w:t>
      </w:r>
      <w:r w:rsidR="00A35034" w:rsidRPr="00A35034">
        <w:rPr>
          <w:rFonts w:hint="eastAsia"/>
          <w:color w:val="000000" w:themeColor="text1"/>
          <w:rtl/>
          <w:lang w:bidi="ar-SA"/>
        </w:rPr>
        <w:t>أو</w:t>
      </w:r>
      <w:r w:rsidR="00A35034" w:rsidRPr="00A35034">
        <w:rPr>
          <w:color w:val="000000" w:themeColor="text1"/>
          <w:rtl/>
          <w:lang w:bidi="ar-SA"/>
        </w:rPr>
        <w:t xml:space="preserve"> </w:t>
      </w:r>
      <w:r w:rsidR="00A35034" w:rsidRPr="00A35034">
        <w:rPr>
          <w:rFonts w:hint="eastAsia"/>
          <w:color w:val="000000" w:themeColor="text1"/>
          <w:rtl/>
          <w:lang w:bidi="ar-SA"/>
        </w:rPr>
        <w:t>تنخفض</w:t>
      </w:r>
      <w:r w:rsidR="00A35034" w:rsidRPr="00A35034">
        <w:rPr>
          <w:color w:val="000000" w:themeColor="text1"/>
          <w:rtl/>
          <w:lang w:bidi="ar-SA"/>
        </w:rPr>
        <w:t xml:space="preserve"> </w:t>
      </w:r>
      <w:r w:rsidR="00A35034" w:rsidRPr="00A35034">
        <w:rPr>
          <w:rFonts w:hint="eastAsia"/>
          <w:color w:val="000000" w:themeColor="text1"/>
          <w:rtl/>
          <w:lang w:bidi="ar-SA"/>
        </w:rPr>
        <w:t>في</w:t>
      </w:r>
      <w:r w:rsidR="00A35034" w:rsidRPr="00A35034">
        <w:rPr>
          <w:color w:val="000000" w:themeColor="text1"/>
          <w:rtl/>
          <w:lang w:bidi="ar-SA"/>
        </w:rPr>
        <w:t xml:space="preserve"> </w:t>
      </w:r>
      <w:r w:rsidR="00A35034" w:rsidRPr="00A35034">
        <w:rPr>
          <w:rFonts w:hint="eastAsia"/>
          <w:color w:val="000000" w:themeColor="text1"/>
          <w:rtl/>
          <w:lang w:bidi="ar-SA"/>
        </w:rPr>
        <w:t>كثير</w:t>
      </w:r>
      <w:r w:rsidR="00A35034" w:rsidRPr="00A35034">
        <w:rPr>
          <w:color w:val="000000" w:themeColor="text1"/>
          <w:rtl/>
          <w:lang w:bidi="ar-SA"/>
        </w:rPr>
        <w:t xml:space="preserve"> </w:t>
      </w:r>
      <w:r w:rsidR="00A35034" w:rsidRPr="00A35034">
        <w:rPr>
          <w:rFonts w:hint="eastAsia"/>
          <w:color w:val="000000" w:themeColor="text1"/>
          <w:rtl/>
          <w:lang w:bidi="ar-SA"/>
        </w:rPr>
        <w:t>من</w:t>
      </w:r>
      <w:r w:rsidR="00A35034" w:rsidRPr="00A35034">
        <w:rPr>
          <w:color w:val="000000" w:themeColor="text1"/>
          <w:rtl/>
          <w:lang w:bidi="ar-SA"/>
        </w:rPr>
        <w:t xml:space="preserve"> </w:t>
      </w:r>
      <w:r w:rsidR="00A35034" w:rsidRPr="00A35034">
        <w:rPr>
          <w:rFonts w:hint="eastAsia"/>
          <w:color w:val="000000" w:themeColor="text1"/>
          <w:rtl/>
          <w:lang w:bidi="ar-SA"/>
        </w:rPr>
        <w:t>الأعوام</w:t>
      </w:r>
      <w:r w:rsidR="00A35034" w:rsidRPr="00A35034">
        <w:rPr>
          <w:color w:val="000000" w:themeColor="text1"/>
          <w:rtl/>
          <w:lang w:bidi="ar-SA"/>
        </w:rPr>
        <w:t>.</w:t>
      </w:r>
    </w:p>
    <w:p w14:paraId="66DF5E76" w14:textId="22B87D09" w:rsidR="00A35034" w:rsidRPr="00A35034" w:rsidRDefault="00581351" w:rsidP="00A35034">
      <w:pPr>
        <w:ind w:firstLine="0"/>
        <w:rPr>
          <w:color w:val="000000" w:themeColor="text1"/>
          <w:rtl/>
          <w:lang w:bidi="ar-SA"/>
        </w:rPr>
      </w:pPr>
      <w:r>
        <w:rPr>
          <w:rFonts w:hint="cs"/>
          <w:color w:val="000000" w:themeColor="text1"/>
          <w:rtl/>
          <w:lang w:bidi="ar-SA"/>
        </w:rPr>
        <w:t xml:space="preserve">• </w:t>
      </w:r>
      <w:r w:rsidR="00A35034" w:rsidRPr="00A35034">
        <w:rPr>
          <w:rFonts w:hint="eastAsia"/>
          <w:color w:val="000000" w:themeColor="text1"/>
          <w:rtl/>
          <w:lang w:bidi="ar-SA"/>
        </w:rPr>
        <w:t>إذا</w:t>
      </w:r>
      <w:r w:rsidR="00A35034" w:rsidRPr="00A35034">
        <w:rPr>
          <w:color w:val="000000" w:themeColor="text1"/>
          <w:rtl/>
          <w:lang w:bidi="ar-SA"/>
        </w:rPr>
        <w:t xml:space="preserve"> </w:t>
      </w:r>
      <w:r w:rsidR="00A35034" w:rsidRPr="00A35034">
        <w:rPr>
          <w:rFonts w:hint="eastAsia"/>
          <w:color w:val="000000" w:themeColor="text1"/>
          <w:rtl/>
          <w:lang w:bidi="ar-SA"/>
        </w:rPr>
        <w:t>حصلت</w:t>
      </w:r>
      <w:r w:rsidR="00A35034" w:rsidRPr="00A35034">
        <w:rPr>
          <w:color w:val="000000" w:themeColor="text1"/>
          <w:rtl/>
          <w:lang w:bidi="ar-SA"/>
        </w:rPr>
        <w:t xml:space="preserve"> </w:t>
      </w:r>
      <w:r w:rsidR="00A35034" w:rsidRPr="00A35034">
        <w:rPr>
          <w:rFonts w:hint="eastAsia"/>
          <w:color w:val="000000" w:themeColor="text1"/>
          <w:rtl/>
          <w:lang w:bidi="ar-SA"/>
        </w:rPr>
        <w:t>ظروف</w:t>
      </w:r>
      <w:r w:rsidR="00A35034" w:rsidRPr="00A35034">
        <w:rPr>
          <w:color w:val="000000" w:themeColor="text1"/>
          <w:rtl/>
          <w:lang w:bidi="ar-SA"/>
        </w:rPr>
        <w:t xml:space="preserve"> </w:t>
      </w:r>
      <w:r w:rsidR="00A35034" w:rsidRPr="00A35034">
        <w:rPr>
          <w:rFonts w:hint="eastAsia"/>
          <w:color w:val="000000" w:themeColor="text1"/>
          <w:rtl/>
          <w:lang w:bidi="ar-SA"/>
        </w:rPr>
        <w:t>طارئة</w:t>
      </w:r>
      <w:r w:rsidR="00A35034" w:rsidRPr="00A35034">
        <w:rPr>
          <w:color w:val="000000" w:themeColor="text1"/>
          <w:rtl/>
          <w:lang w:bidi="ar-SA"/>
        </w:rPr>
        <w:t xml:space="preserve"> </w:t>
      </w:r>
      <w:r w:rsidR="00A35034" w:rsidRPr="00A35034">
        <w:rPr>
          <w:rFonts w:hint="eastAsia"/>
          <w:color w:val="000000" w:themeColor="text1"/>
          <w:rtl/>
          <w:lang w:bidi="ar-SA"/>
        </w:rPr>
        <w:t>عامة</w:t>
      </w:r>
      <w:r w:rsidR="00A35034" w:rsidRPr="00A35034">
        <w:rPr>
          <w:color w:val="000000" w:themeColor="text1"/>
          <w:rtl/>
          <w:lang w:bidi="ar-SA"/>
        </w:rPr>
        <w:t xml:space="preserve"> </w:t>
      </w:r>
      <w:r w:rsidR="00A35034" w:rsidRPr="00A35034">
        <w:rPr>
          <w:rFonts w:hint="eastAsia"/>
          <w:color w:val="000000" w:themeColor="text1"/>
          <w:rtl/>
          <w:lang w:bidi="ar-SA"/>
        </w:rPr>
        <w:t>بعد</w:t>
      </w:r>
      <w:r w:rsidR="00A35034" w:rsidRPr="00A35034">
        <w:rPr>
          <w:color w:val="000000" w:themeColor="text1"/>
          <w:rtl/>
          <w:lang w:bidi="ar-SA"/>
        </w:rPr>
        <w:t xml:space="preserve"> </w:t>
      </w:r>
      <w:r w:rsidR="00A35034" w:rsidRPr="00A35034">
        <w:rPr>
          <w:rFonts w:hint="eastAsia"/>
          <w:color w:val="000000" w:themeColor="text1"/>
          <w:rtl/>
          <w:lang w:bidi="ar-SA"/>
        </w:rPr>
        <w:t>عقد</w:t>
      </w:r>
      <w:r w:rsidR="00A35034" w:rsidRPr="00A35034">
        <w:rPr>
          <w:color w:val="000000" w:themeColor="text1"/>
          <w:rtl/>
          <w:lang w:bidi="ar-SA"/>
        </w:rPr>
        <w:t xml:space="preserve"> </w:t>
      </w:r>
      <w:r w:rsidR="00A35034" w:rsidRPr="00A35034">
        <w:rPr>
          <w:rFonts w:hint="eastAsia"/>
          <w:color w:val="000000" w:themeColor="text1"/>
          <w:rtl/>
          <w:lang w:bidi="ar-SA"/>
        </w:rPr>
        <w:t>السلم</w:t>
      </w:r>
      <w:r w:rsidR="00A35034" w:rsidRPr="00A35034">
        <w:rPr>
          <w:color w:val="000000" w:themeColor="text1"/>
          <w:rtl/>
          <w:lang w:bidi="ar-SA"/>
        </w:rPr>
        <w:t xml:space="preserve"> </w:t>
      </w:r>
      <w:r w:rsidR="00A35034" w:rsidRPr="00A35034">
        <w:rPr>
          <w:rFonts w:hint="eastAsia"/>
          <w:color w:val="000000" w:themeColor="text1"/>
          <w:rtl/>
          <w:lang w:bidi="ar-SA"/>
        </w:rPr>
        <w:t>وقبل</w:t>
      </w:r>
      <w:r w:rsidR="00A35034" w:rsidRPr="00A35034">
        <w:rPr>
          <w:color w:val="000000" w:themeColor="text1"/>
          <w:rtl/>
          <w:lang w:bidi="ar-SA"/>
        </w:rPr>
        <w:t xml:space="preserve"> </w:t>
      </w:r>
      <w:r w:rsidR="00A35034" w:rsidRPr="00A35034">
        <w:rPr>
          <w:rFonts w:hint="eastAsia"/>
          <w:color w:val="000000" w:themeColor="text1"/>
          <w:rtl/>
          <w:lang w:bidi="ar-SA"/>
        </w:rPr>
        <w:t>تسليم</w:t>
      </w:r>
      <w:r w:rsidR="00A35034" w:rsidRPr="00A35034">
        <w:rPr>
          <w:color w:val="000000" w:themeColor="text1"/>
          <w:rtl/>
          <w:lang w:bidi="ar-SA"/>
        </w:rPr>
        <w:t xml:space="preserve"> </w:t>
      </w:r>
      <w:r w:rsidR="00A35034" w:rsidRPr="00A35034">
        <w:rPr>
          <w:rFonts w:hint="eastAsia"/>
          <w:color w:val="000000" w:themeColor="text1"/>
          <w:rtl/>
          <w:lang w:bidi="ar-SA"/>
        </w:rPr>
        <w:t>المسلم</w:t>
      </w:r>
      <w:r w:rsidR="00A35034" w:rsidRPr="00A35034">
        <w:rPr>
          <w:color w:val="000000" w:themeColor="text1"/>
          <w:rtl/>
          <w:lang w:bidi="ar-SA"/>
        </w:rPr>
        <w:t xml:space="preserve"> </w:t>
      </w:r>
      <w:r w:rsidR="00A35034" w:rsidRPr="00A35034">
        <w:rPr>
          <w:rFonts w:hint="eastAsia"/>
          <w:color w:val="000000" w:themeColor="text1"/>
          <w:rtl/>
          <w:lang w:bidi="ar-SA"/>
        </w:rPr>
        <w:t>فيه،</w:t>
      </w:r>
      <w:r w:rsidR="00A35034" w:rsidRPr="00A35034">
        <w:rPr>
          <w:color w:val="000000" w:themeColor="text1"/>
          <w:rtl/>
          <w:lang w:bidi="ar-SA"/>
        </w:rPr>
        <w:t xml:space="preserve"> </w:t>
      </w:r>
      <w:r w:rsidR="00A35034" w:rsidRPr="00A35034">
        <w:rPr>
          <w:rFonts w:hint="eastAsia"/>
          <w:color w:val="000000" w:themeColor="text1"/>
          <w:rtl/>
          <w:lang w:bidi="ar-SA"/>
        </w:rPr>
        <w:t>وتسببت</w:t>
      </w:r>
      <w:r w:rsidR="00A35034" w:rsidRPr="00A35034">
        <w:rPr>
          <w:color w:val="000000" w:themeColor="text1"/>
          <w:rtl/>
          <w:lang w:bidi="ar-SA"/>
        </w:rPr>
        <w:t xml:space="preserve"> </w:t>
      </w:r>
      <w:r w:rsidR="00A35034" w:rsidRPr="00A35034">
        <w:rPr>
          <w:rFonts w:hint="eastAsia"/>
          <w:color w:val="000000" w:themeColor="text1"/>
          <w:rtl/>
          <w:lang w:bidi="ar-SA"/>
        </w:rPr>
        <w:t>هذه</w:t>
      </w:r>
      <w:r w:rsidR="00A35034" w:rsidRPr="00A35034">
        <w:rPr>
          <w:color w:val="000000" w:themeColor="text1"/>
          <w:rtl/>
          <w:lang w:bidi="ar-SA"/>
        </w:rPr>
        <w:t xml:space="preserve"> </w:t>
      </w:r>
      <w:r w:rsidR="00A35034" w:rsidRPr="00A35034">
        <w:rPr>
          <w:rFonts w:hint="eastAsia"/>
          <w:color w:val="000000" w:themeColor="text1"/>
          <w:rtl/>
          <w:lang w:bidi="ar-SA"/>
        </w:rPr>
        <w:t>الظروف</w:t>
      </w:r>
      <w:r w:rsidR="00A35034" w:rsidRPr="00A35034">
        <w:rPr>
          <w:color w:val="000000" w:themeColor="text1"/>
          <w:rtl/>
          <w:lang w:bidi="ar-SA"/>
        </w:rPr>
        <w:t xml:space="preserve"> </w:t>
      </w:r>
      <w:r w:rsidR="00A35034" w:rsidRPr="00A35034">
        <w:rPr>
          <w:rFonts w:hint="eastAsia"/>
          <w:color w:val="000000" w:themeColor="text1"/>
          <w:rtl/>
          <w:lang w:bidi="ar-SA"/>
        </w:rPr>
        <w:t>في</w:t>
      </w:r>
      <w:r w:rsidR="00A35034" w:rsidRPr="00A35034">
        <w:rPr>
          <w:color w:val="000000" w:themeColor="text1"/>
          <w:rtl/>
          <w:lang w:bidi="ar-SA"/>
        </w:rPr>
        <w:t xml:space="preserve"> </w:t>
      </w:r>
      <w:r w:rsidR="00A35034" w:rsidRPr="00A35034">
        <w:rPr>
          <w:rFonts w:hint="eastAsia"/>
          <w:color w:val="000000" w:themeColor="text1"/>
          <w:rtl/>
          <w:lang w:bidi="ar-SA"/>
        </w:rPr>
        <w:t>حصول</w:t>
      </w:r>
      <w:r w:rsidR="00A35034" w:rsidRPr="00A35034">
        <w:rPr>
          <w:color w:val="000000" w:themeColor="text1"/>
          <w:rtl/>
          <w:lang w:bidi="ar-SA"/>
        </w:rPr>
        <w:t xml:space="preserve"> </w:t>
      </w:r>
      <w:r w:rsidR="00A35034" w:rsidRPr="00A35034">
        <w:rPr>
          <w:rFonts w:hint="eastAsia"/>
          <w:color w:val="000000" w:themeColor="text1"/>
          <w:rtl/>
          <w:lang w:bidi="ar-SA"/>
        </w:rPr>
        <w:t>غلاء</w:t>
      </w:r>
      <w:r w:rsidR="00A35034" w:rsidRPr="00A35034">
        <w:rPr>
          <w:color w:val="000000" w:themeColor="text1"/>
          <w:rtl/>
          <w:lang w:bidi="ar-SA"/>
        </w:rPr>
        <w:t xml:space="preserve"> </w:t>
      </w:r>
      <w:r w:rsidR="00A35034" w:rsidRPr="00A35034">
        <w:rPr>
          <w:rFonts w:hint="eastAsia"/>
          <w:color w:val="000000" w:themeColor="text1"/>
          <w:rtl/>
          <w:lang w:bidi="ar-SA"/>
        </w:rPr>
        <w:t>فاحش</w:t>
      </w:r>
      <w:r w:rsidR="00A35034" w:rsidRPr="00A35034">
        <w:rPr>
          <w:color w:val="000000" w:themeColor="text1"/>
          <w:rtl/>
          <w:lang w:bidi="ar-SA"/>
        </w:rPr>
        <w:t xml:space="preserve"> </w:t>
      </w:r>
      <w:r w:rsidR="00A35034" w:rsidRPr="00A35034">
        <w:rPr>
          <w:rFonts w:hint="eastAsia"/>
          <w:color w:val="000000" w:themeColor="text1"/>
          <w:rtl/>
          <w:lang w:bidi="ar-SA"/>
        </w:rPr>
        <w:t>للسلع</w:t>
      </w:r>
      <w:r w:rsidR="00A35034" w:rsidRPr="00A35034">
        <w:rPr>
          <w:color w:val="000000" w:themeColor="text1"/>
          <w:rtl/>
          <w:lang w:bidi="ar-SA"/>
        </w:rPr>
        <w:t xml:space="preserve"> </w:t>
      </w:r>
      <w:r w:rsidR="00A35034" w:rsidRPr="00A35034">
        <w:rPr>
          <w:rFonts w:hint="eastAsia"/>
          <w:color w:val="000000" w:themeColor="text1"/>
          <w:rtl/>
          <w:lang w:bidi="ar-SA"/>
        </w:rPr>
        <w:t>المسلم</w:t>
      </w:r>
      <w:r w:rsidR="00A35034" w:rsidRPr="00A35034">
        <w:rPr>
          <w:color w:val="000000" w:themeColor="text1"/>
          <w:rtl/>
          <w:lang w:bidi="ar-SA"/>
        </w:rPr>
        <w:t xml:space="preserve"> </w:t>
      </w:r>
      <w:r w:rsidR="00A35034" w:rsidRPr="00A35034">
        <w:rPr>
          <w:rFonts w:hint="eastAsia"/>
          <w:color w:val="000000" w:themeColor="text1"/>
          <w:rtl/>
          <w:lang w:bidi="ar-SA"/>
        </w:rPr>
        <w:t>فيها</w:t>
      </w:r>
      <w:r w:rsidR="00A35034" w:rsidRPr="00A35034">
        <w:rPr>
          <w:color w:val="000000" w:themeColor="text1"/>
          <w:rtl/>
          <w:lang w:bidi="ar-SA"/>
        </w:rPr>
        <w:t xml:space="preserve"> - </w:t>
      </w:r>
      <w:r w:rsidR="00A35034" w:rsidRPr="00A35034">
        <w:rPr>
          <w:rFonts w:hint="eastAsia"/>
          <w:color w:val="000000" w:themeColor="text1"/>
          <w:rtl/>
          <w:lang w:bidi="ar-SA"/>
        </w:rPr>
        <w:t>ومثل</w:t>
      </w:r>
      <w:r w:rsidR="00A35034" w:rsidRPr="00A35034">
        <w:rPr>
          <w:color w:val="000000" w:themeColor="text1"/>
          <w:rtl/>
          <w:lang w:bidi="ar-SA"/>
        </w:rPr>
        <w:t xml:space="preserve"> </w:t>
      </w:r>
      <w:r w:rsidR="00A35034" w:rsidRPr="00A35034">
        <w:rPr>
          <w:rFonts w:hint="eastAsia"/>
          <w:color w:val="000000" w:themeColor="text1"/>
          <w:rtl/>
          <w:lang w:bidi="ar-SA"/>
        </w:rPr>
        <w:t>ذلك</w:t>
      </w:r>
      <w:r w:rsidR="00A35034" w:rsidRPr="00A35034">
        <w:rPr>
          <w:color w:val="000000" w:themeColor="text1"/>
          <w:rtl/>
          <w:lang w:bidi="ar-SA"/>
        </w:rPr>
        <w:t xml:space="preserve"> </w:t>
      </w:r>
      <w:r w:rsidR="00A35034" w:rsidRPr="00A35034">
        <w:rPr>
          <w:rFonts w:hint="eastAsia"/>
          <w:color w:val="000000" w:themeColor="text1"/>
          <w:rtl/>
          <w:lang w:bidi="ar-SA"/>
        </w:rPr>
        <w:t>المقاولات</w:t>
      </w:r>
      <w:r w:rsidR="00A35034" w:rsidRPr="00A35034">
        <w:rPr>
          <w:color w:val="000000" w:themeColor="text1"/>
          <w:rtl/>
          <w:lang w:bidi="ar-SA"/>
        </w:rPr>
        <w:t xml:space="preserve"> </w:t>
      </w:r>
      <w:r w:rsidR="00A35034" w:rsidRPr="00A35034">
        <w:rPr>
          <w:rFonts w:hint="eastAsia"/>
          <w:color w:val="000000" w:themeColor="text1"/>
          <w:rtl/>
          <w:lang w:bidi="ar-SA"/>
        </w:rPr>
        <w:t>وعقود</w:t>
      </w:r>
      <w:r w:rsidR="00A35034" w:rsidRPr="00A35034">
        <w:rPr>
          <w:color w:val="000000" w:themeColor="text1"/>
          <w:rtl/>
          <w:lang w:bidi="ar-SA"/>
        </w:rPr>
        <w:t xml:space="preserve"> </w:t>
      </w:r>
      <w:r w:rsidR="00A35034" w:rsidRPr="00A35034">
        <w:rPr>
          <w:rFonts w:hint="eastAsia"/>
          <w:color w:val="000000" w:themeColor="text1"/>
          <w:rtl/>
          <w:lang w:bidi="ar-SA"/>
        </w:rPr>
        <w:t>الاستصناع</w:t>
      </w:r>
      <w:r w:rsidR="00A35034" w:rsidRPr="00A35034">
        <w:rPr>
          <w:color w:val="000000" w:themeColor="text1"/>
          <w:rtl/>
          <w:lang w:bidi="ar-SA"/>
        </w:rPr>
        <w:t xml:space="preserve"> </w:t>
      </w:r>
      <w:r w:rsidR="00A35034" w:rsidRPr="00A35034">
        <w:rPr>
          <w:rFonts w:hint="eastAsia"/>
          <w:color w:val="000000" w:themeColor="text1"/>
          <w:rtl/>
          <w:lang w:bidi="ar-SA"/>
        </w:rPr>
        <w:t>التي</w:t>
      </w:r>
      <w:r w:rsidR="00A35034" w:rsidRPr="00A35034">
        <w:rPr>
          <w:color w:val="000000" w:themeColor="text1"/>
          <w:rtl/>
          <w:lang w:bidi="ar-SA"/>
        </w:rPr>
        <w:t xml:space="preserve"> </w:t>
      </w:r>
      <w:r w:rsidR="00A35034" w:rsidRPr="00A35034">
        <w:rPr>
          <w:rFonts w:hint="eastAsia"/>
          <w:color w:val="000000" w:themeColor="text1"/>
          <w:rtl/>
          <w:lang w:bidi="ar-SA"/>
        </w:rPr>
        <w:t>تحتاج</w:t>
      </w:r>
      <w:r w:rsidR="00A35034" w:rsidRPr="00A35034">
        <w:rPr>
          <w:color w:val="000000" w:themeColor="text1"/>
          <w:rtl/>
          <w:lang w:bidi="ar-SA"/>
        </w:rPr>
        <w:t xml:space="preserve"> </w:t>
      </w:r>
      <w:r w:rsidR="00A35034" w:rsidRPr="00A35034">
        <w:rPr>
          <w:rFonts w:hint="eastAsia"/>
          <w:color w:val="000000" w:themeColor="text1"/>
          <w:rtl/>
          <w:lang w:bidi="ar-SA"/>
        </w:rPr>
        <w:t>إلى</w:t>
      </w:r>
      <w:r w:rsidR="00A35034" w:rsidRPr="00A35034">
        <w:rPr>
          <w:color w:val="000000" w:themeColor="text1"/>
          <w:rtl/>
          <w:lang w:bidi="ar-SA"/>
        </w:rPr>
        <w:t xml:space="preserve"> </w:t>
      </w:r>
      <w:r w:rsidR="00A35034" w:rsidRPr="00A35034">
        <w:rPr>
          <w:rFonts w:hint="eastAsia"/>
          <w:color w:val="000000" w:themeColor="text1"/>
          <w:rtl/>
          <w:lang w:bidi="ar-SA"/>
        </w:rPr>
        <w:t>وقت</w:t>
      </w:r>
      <w:r w:rsidR="00A35034" w:rsidRPr="00A35034">
        <w:rPr>
          <w:color w:val="000000" w:themeColor="text1"/>
          <w:rtl/>
          <w:lang w:bidi="ar-SA"/>
        </w:rPr>
        <w:t xml:space="preserve"> </w:t>
      </w:r>
      <w:r w:rsidR="00A35034" w:rsidRPr="00A35034">
        <w:rPr>
          <w:rFonts w:hint="eastAsia"/>
          <w:color w:val="000000" w:themeColor="text1"/>
          <w:rtl/>
          <w:lang w:bidi="ar-SA"/>
        </w:rPr>
        <w:t>طويل</w:t>
      </w:r>
      <w:r w:rsidR="00A35034" w:rsidRPr="00A35034">
        <w:rPr>
          <w:color w:val="000000" w:themeColor="text1"/>
          <w:rtl/>
          <w:lang w:bidi="ar-SA"/>
        </w:rPr>
        <w:t xml:space="preserve"> </w:t>
      </w:r>
      <w:r w:rsidR="00A35034" w:rsidRPr="00A35034">
        <w:rPr>
          <w:rFonts w:hint="eastAsia"/>
          <w:color w:val="000000" w:themeColor="text1"/>
          <w:rtl/>
          <w:lang w:bidi="ar-SA"/>
        </w:rPr>
        <w:t>لتنفيذها</w:t>
      </w:r>
      <w:r w:rsidR="00A35034" w:rsidRPr="00A35034">
        <w:rPr>
          <w:color w:val="000000" w:themeColor="text1"/>
          <w:rtl/>
          <w:lang w:bidi="ar-SA"/>
        </w:rPr>
        <w:t xml:space="preserve"> </w:t>
      </w:r>
      <w:r w:rsidR="00A35034" w:rsidRPr="00A35034">
        <w:rPr>
          <w:rFonts w:hint="eastAsia"/>
          <w:color w:val="000000" w:themeColor="text1"/>
          <w:rtl/>
          <w:lang w:bidi="ar-SA"/>
        </w:rPr>
        <w:t>وحصل</w:t>
      </w:r>
      <w:r w:rsidR="00A35034" w:rsidRPr="00A35034">
        <w:rPr>
          <w:color w:val="000000" w:themeColor="text1"/>
          <w:rtl/>
          <w:lang w:bidi="ar-SA"/>
        </w:rPr>
        <w:t xml:space="preserve"> </w:t>
      </w:r>
      <w:r w:rsidR="00A35034" w:rsidRPr="00A35034">
        <w:rPr>
          <w:rFonts w:hint="eastAsia"/>
          <w:color w:val="000000" w:themeColor="text1"/>
          <w:rtl/>
          <w:lang w:bidi="ar-SA"/>
        </w:rPr>
        <w:t>ارتفاع</w:t>
      </w:r>
      <w:r w:rsidR="00A35034" w:rsidRPr="00A35034">
        <w:rPr>
          <w:color w:val="000000" w:themeColor="text1"/>
          <w:rtl/>
          <w:lang w:bidi="ar-SA"/>
        </w:rPr>
        <w:t xml:space="preserve"> </w:t>
      </w:r>
      <w:r w:rsidR="00A35034" w:rsidRPr="00A35034">
        <w:rPr>
          <w:rFonts w:hint="eastAsia"/>
          <w:color w:val="000000" w:themeColor="text1"/>
          <w:rtl/>
          <w:lang w:bidi="ar-SA"/>
        </w:rPr>
        <w:t>حاد</w:t>
      </w:r>
      <w:r w:rsidR="00A35034" w:rsidRPr="00A35034">
        <w:rPr>
          <w:color w:val="000000" w:themeColor="text1"/>
          <w:rtl/>
          <w:lang w:bidi="ar-SA"/>
        </w:rPr>
        <w:t xml:space="preserve"> </w:t>
      </w:r>
      <w:r w:rsidR="00A35034" w:rsidRPr="00A35034">
        <w:rPr>
          <w:rFonts w:hint="eastAsia"/>
          <w:color w:val="000000" w:themeColor="text1"/>
          <w:rtl/>
          <w:lang w:bidi="ar-SA"/>
        </w:rPr>
        <w:t>لأسعار</w:t>
      </w:r>
      <w:r w:rsidR="00A35034" w:rsidRPr="00A35034">
        <w:rPr>
          <w:color w:val="000000" w:themeColor="text1"/>
          <w:rtl/>
          <w:lang w:bidi="ar-SA"/>
        </w:rPr>
        <w:t xml:space="preserve"> </w:t>
      </w:r>
      <w:r w:rsidR="00A35034" w:rsidRPr="00A35034">
        <w:rPr>
          <w:rFonts w:hint="eastAsia"/>
          <w:color w:val="000000" w:themeColor="text1"/>
          <w:rtl/>
          <w:lang w:bidi="ar-SA"/>
        </w:rPr>
        <w:t>السلع</w:t>
      </w:r>
      <w:r w:rsidR="00A35034" w:rsidRPr="00A35034">
        <w:rPr>
          <w:color w:val="000000" w:themeColor="text1"/>
          <w:rtl/>
          <w:lang w:bidi="ar-SA"/>
        </w:rPr>
        <w:t xml:space="preserve"> </w:t>
      </w:r>
      <w:r w:rsidR="00A35034" w:rsidRPr="00A35034">
        <w:rPr>
          <w:rFonts w:hint="eastAsia"/>
          <w:color w:val="000000" w:themeColor="text1"/>
          <w:rtl/>
          <w:lang w:bidi="ar-SA"/>
        </w:rPr>
        <w:t>التي</w:t>
      </w:r>
      <w:r w:rsidR="00A35034" w:rsidRPr="00A35034">
        <w:rPr>
          <w:color w:val="000000" w:themeColor="text1"/>
          <w:rtl/>
          <w:lang w:bidi="ar-SA"/>
        </w:rPr>
        <w:t xml:space="preserve"> </w:t>
      </w:r>
      <w:r w:rsidR="00A35034" w:rsidRPr="00A35034">
        <w:rPr>
          <w:rFonts w:hint="eastAsia"/>
          <w:color w:val="000000" w:themeColor="text1"/>
          <w:rtl/>
          <w:lang w:bidi="ar-SA"/>
        </w:rPr>
        <w:t>عقد</w:t>
      </w:r>
      <w:r w:rsidR="00A35034" w:rsidRPr="00A35034">
        <w:rPr>
          <w:color w:val="000000" w:themeColor="text1"/>
          <w:rtl/>
          <w:lang w:bidi="ar-SA"/>
        </w:rPr>
        <w:t xml:space="preserve"> </w:t>
      </w:r>
      <w:r w:rsidR="00A35034" w:rsidRPr="00A35034">
        <w:rPr>
          <w:rFonts w:hint="eastAsia"/>
          <w:color w:val="000000" w:themeColor="text1"/>
          <w:rtl/>
          <w:lang w:bidi="ar-SA"/>
        </w:rPr>
        <w:t>معه</w:t>
      </w:r>
      <w:r w:rsidR="00A35034" w:rsidRPr="00A35034">
        <w:rPr>
          <w:color w:val="000000" w:themeColor="text1"/>
          <w:rtl/>
          <w:lang w:bidi="ar-SA"/>
        </w:rPr>
        <w:t xml:space="preserve"> </w:t>
      </w:r>
      <w:r w:rsidR="00A35034" w:rsidRPr="00A35034">
        <w:rPr>
          <w:rFonts w:hint="eastAsia"/>
          <w:color w:val="000000" w:themeColor="text1"/>
          <w:rtl/>
          <w:lang w:bidi="ar-SA"/>
        </w:rPr>
        <w:t>على</w:t>
      </w:r>
      <w:r w:rsidR="00A35034" w:rsidRPr="00A35034">
        <w:rPr>
          <w:color w:val="000000" w:themeColor="text1"/>
          <w:rtl/>
          <w:lang w:bidi="ar-SA"/>
        </w:rPr>
        <w:t xml:space="preserve"> </w:t>
      </w:r>
      <w:r w:rsidR="00A35034" w:rsidRPr="00A35034">
        <w:rPr>
          <w:rFonts w:hint="eastAsia"/>
          <w:color w:val="000000" w:themeColor="text1"/>
          <w:rtl/>
          <w:lang w:bidi="ar-SA"/>
        </w:rPr>
        <w:t>توريدها</w:t>
      </w:r>
      <w:r w:rsidR="00A35034" w:rsidRPr="00A35034">
        <w:rPr>
          <w:color w:val="000000" w:themeColor="text1"/>
          <w:rtl/>
          <w:lang w:bidi="ar-SA"/>
        </w:rPr>
        <w:t xml:space="preserve"> </w:t>
      </w:r>
      <w:r w:rsidR="00A35034" w:rsidRPr="00A35034">
        <w:rPr>
          <w:rFonts w:hint="eastAsia"/>
          <w:color w:val="000000" w:themeColor="text1"/>
          <w:rtl/>
          <w:lang w:bidi="ar-SA"/>
        </w:rPr>
        <w:t>أو</w:t>
      </w:r>
      <w:r w:rsidR="00A35034" w:rsidRPr="00A35034">
        <w:rPr>
          <w:color w:val="000000" w:themeColor="text1"/>
          <w:rtl/>
          <w:lang w:bidi="ar-SA"/>
        </w:rPr>
        <w:t xml:space="preserve"> </w:t>
      </w:r>
      <w:r w:rsidR="00A35034" w:rsidRPr="00A35034">
        <w:rPr>
          <w:rFonts w:hint="eastAsia"/>
          <w:color w:val="000000" w:themeColor="text1"/>
          <w:rtl/>
          <w:lang w:bidi="ar-SA"/>
        </w:rPr>
        <w:t>التي</w:t>
      </w:r>
      <w:r w:rsidR="00A35034" w:rsidRPr="00A35034">
        <w:rPr>
          <w:color w:val="000000" w:themeColor="text1"/>
          <w:rtl/>
          <w:lang w:bidi="ar-SA"/>
        </w:rPr>
        <w:t xml:space="preserve"> </w:t>
      </w:r>
      <w:r w:rsidR="00A35034" w:rsidRPr="00A35034">
        <w:rPr>
          <w:rFonts w:hint="eastAsia"/>
          <w:color w:val="000000" w:themeColor="text1"/>
          <w:rtl/>
          <w:lang w:bidi="ar-SA"/>
        </w:rPr>
        <w:t>يحتاج</w:t>
      </w:r>
      <w:r w:rsidR="00A35034" w:rsidRPr="00A35034">
        <w:rPr>
          <w:color w:val="000000" w:themeColor="text1"/>
          <w:rtl/>
          <w:lang w:bidi="ar-SA"/>
        </w:rPr>
        <w:t xml:space="preserve"> </w:t>
      </w:r>
      <w:r w:rsidR="00A35034" w:rsidRPr="00A35034">
        <w:rPr>
          <w:rFonts w:hint="eastAsia"/>
          <w:color w:val="000000" w:themeColor="text1"/>
          <w:rtl/>
          <w:lang w:bidi="ar-SA"/>
        </w:rPr>
        <w:t>إليها</w:t>
      </w:r>
      <w:r w:rsidR="00A35034" w:rsidRPr="00A35034">
        <w:rPr>
          <w:color w:val="000000" w:themeColor="text1"/>
          <w:rtl/>
          <w:lang w:bidi="ar-SA"/>
        </w:rPr>
        <w:t xml:space="preserve"> </w:t>
      </w:r>
      <w:r w:rsidR="00A35034" w:rsidRPr="00A35034">
        <w:rPr>
          <w:rFonts w:hint="eastAsia"/>
          <w:color w:val="000000" w:themeColor="text1"/>
          <w:rtl/>
          <w:lang w:bidi="ar-SA"/>
        </w:rPr>
        <w:t>العمل</w:t>
      </w:r>
      <w:r w:rsidR="00A35034" w:rsidRPr="00A35034">
        <w:rPr>
          <w:color w:val="000000" w:themeColor="text1"/>
          <w:rtl/>
          <w:lang w:bidi="ar-SA"/>
        </w:rPr>
        <w:t xml:space="preserve"> </w:t>
      </w:r>
      <w:r w:rsidR="00A35034" w:rsidRPr="00A35034">
        <w:rPr>
          <w:rFonts w:hint="eastAsia"/>
          <w:color w:val="000000" w:themeColor="text1"/>
          <w:rtl/>
          <w:lang w:bidi="ar-SA"/>
        </w:rPr>
        <w:t>الذي</w:t>
      </w:r>
      <w:r w:rsidR="00A35034" w:rsidRPr="00A35034">
        <w:rPr>
          <w:color w:val="000000" w:themeColor="text1"/>
          <w:rtl/>
          <w:lang w:bidi="ar-SA"/>
        </w:rPr>
        <w:t xml:space="preserve"> </w:t>
      </w:r>
      <w:r w:rsidR="00A35034" w:rsidRPr="00A35034">
        <w:rPr>
          <w:rFonts w:hint="eastAsia"/>
          <w:color w:val="000000" w:themeColor="text1"/>
          <w:rtl/>
          <w:lang w:bidi="ar-SA"/>
        </w:rPr>
        <w:t>تعاقد</w:t>
      </w:r>
      <w:r w:rsidR="00A35034" w:rsidRPr="00A35034">
        <w:rPr>
          <w:color w:val="000000" w:themeColor="text1"/>
          <w:rtl/>
          <w:lang w:bidi="ar-SA"/>
        </w:rPr>
        <w:t xml:space="preserve"> </w:t>
      </w:r>
      <w:r w:rsidR="00A35034" w:rsidRPr="00A35034">
        <w:rPr>
          <w:rFonts w:hint="eastAsia"/>
          <w:color w:val="000000" w:themeColor="text1"/>
          <w:rtl/>
          <w:lang w:bidi="ar-SA"/>
        </w:rPr>
        <w:t>مع</w:t>
      </w:r>
      <w:r w:rsidR="00A35034" w:rsidRPr="00A35034">
        <w:rPr>
          <w:color w:val="000000" w:themeColor="text1"/>
          <w:rtl/>
          <w:lang w:bidi="ar-SA"/>
        </w:rPr>
        <w:t xml:space="preserve"> </w:t>
      </w:r>
      <w:r w:rsidR="00A35034" w:rsidRPr="00A35034">
        <w:rPr>
          <w:rFonts w:hint="eastAsia"/>
          <w:color w:val="000000" w:themeColor="text1"/>
          <w:rtl/>
          <w:lang w:bidi="ar-SA"/>
        </w:rPr>
        <w:t>غيره</w:t>
      </w:r>
      <w:r w:rsidR="00A35034" w:rsidRPr="00A35034">
        <w:rPr>
          <w:color w:val="000000" w:themeColor="text1"/>
          <w:rtl/>
          <w:lang w:bidi="ar-SA"/>
        </w:rPr>
        <w:t xml:space="preserve"> </w:t>
      </w:r>
      <w:r w:rsidR="00A35034" w:rsidRPr="00A35034">
        <w:rPr>
          <w:rFonts w:hint="eastAsia"/>
          <w:color w:val="000000" w:themeColor="text1"/>
          <w:rtl/>
          <w:lang w:bidi="ar-SA"/>
        </w:rPr>
        <w:t>على</w:t>
      </w:r>
      <w:r w:rsidR="00A35034" w:rsidRPr="00A35034">
        <w:rPr>
          <w:color w:val="000000" w:themeColor="text1"/>
          <w:rtl/>
          <w:lang w:bidi="ar-SA"/>
        </w:rPr>
        <w:t xml:space="preserve"> </w:t>
      </w:r>
      <w:r w:rsidR="00A35034" w:rsidRPr="00A35034">
        <w:rPr>
          <w:rFonts w:hint="eastAsia"/>
          <w:color w:val="000000" w:themeColor="text1"/>
          <w:rtl/>
          <w:lang w:bidi="ar-SA"/>
        </w:rPr>
        <w:t>تنفيذه</w:t>
      </w:r>
      <w:r w:rsidR="00A35034" w:rsidRPr="00A35034">
        <w:rPr>
          <w:color w:val="000000" w:themeColor="text1"/>
          <w:rtl/>
          <w:lang w:bidi="ar-SA"/>
        </w:rPr>
        <w:t xml:space="preserve"> </w:t>
      </w:r>
      <w:r w:rsidR="00A35034" w:rsidRPr="00A35034">
        <w:rPr>
          <w:rFonts w:hint="eastAsia"/>
          <w:color w:val="000000" w:themeColor="text1"/>
          <w:rtl/>
          <w:lang w:bidi="ar-SA"/>
        </w:rPr>
        <w:t>ونحو</w:t>
      </w:r>
      <w:r w:rsidR="00A35034" w:rsidRPr="00A35034">
        <w:rPr>
          <w:color w:val="000000" w:themeColor="text1"/>
          <w:rtl/>
          <w:lang w:bidi="ar-SA"/>
        </w:rPr>
        <w:t xml:space="preserve"> </w:t>
      </w:r>
      <w:r w:rsidR="00A35034" w:rsidRPr="00A35034">
        <w:rPr>
          <w:rFonts w:hint="eastAsia"/>
          <w:color w:val="000000" w:themeColor="text1"/>
          <w:rtl/>
          <w:lang w:bidi="ar-SA"/>
        </w:rPr>
        <w:t>ذلك</w:t>
      </w:r>
      <w:r w:rsidR="00A35034" w:rsidRPr="00A35034">
        <w:rPr>
          <w:color w:val="000000" w:themeColor="text1"/>
          <w:rtl/>
          <w:lang w:bidi="ar-SA"/>
        </w:rPr>
        <w:t xml:space="preserve"> </w:t>
      </w:r>
      <w:r w:rsidR="00A35034">
        <w:rPr>
          <w:color w:val="000000" w:themeColor="text1"/>
          <w:rtl/>
          <w:lang w:bidi="ar-SA"/>
        </w:rPr>
        <w:t>–</w:t>
      </w:r>
      <w:r w:rsidR="00A35034" w:rsidRPr="00A35034">
        <w:rPr>
          <w:color w:val="000000" w:themeColor="text1"/>
          <w:rtl/>
          <w:lang w:bidi="ar-SA"/>
        </w:rPr>
        <w:t xml:space="preserve"> </w:t>
      </w:r>
      <w:r w:rsidR="00A35034" w:rsidRPr="00A35034">
        <w:rPr>
          <w:rFonts w:hint="eastAsia"/>
          <w:color w:val="000000" w:themeColor="text1"/>
          <w:rtl/>
          <w:lang w:bidi="ar-SA"/>
        </w:rPr>
        <w:t>ولم</w:t>
      </w:r>
      <w:r w:rsidR="00A35034">
        <w:rPr>
          <w:rFonts w:hint="cs"/>
          <w:color w:val="000000" w:themeColor="text1"/>
          <w:rtl/>
          <w:lang w:bidi="ar-SA"/>
        </w:rPr>
        <w:t xml:space="preserve"> </w:t>
      </w:r>
      <w:r w:rsidR="00A35034" w:rsidRPr="00A35034">
        <w:rPr>
          <w:color w:val="000000" w:themeColor="text1"/>
          <w:rtl/>
          <w:lang w:bidi="ar-SA"/>
        </w:rPr>
        <w:t>يكن المسلم إليه أو المقاول متسبب</w:t>
      </w:r>
      <w:r w:rsidR="00927ED0">
        <w:rPr>
          <w:rFonts w:hint="cs"/>
          <w:color w:val="000000" w:themeColor="text1"/>
          <w:rtl/>
          <w:lang w:bidi="ar-SA"/>
        </w:rPr>
        <w:t>ًا</w:t>
      </w:r>
      <w:r w:rsidR="00A35034" w:rsidRPr="00A35034">
        <w:rPr>
          <w:color w:val="000000" w:themeColor="text1"/>
          <w:rtl/>
          <w:lang w:bidi="ar-SA"/>
        </w:rPr>
        <w:t xml:space="preserve"> في ذلك بتأخير أو غيره، فإنه يحق للقاضي في هذه الحالة عند التنازع وبناء على طلب أحد الطرفين تعديل الحقوق والالتزامات العقدية بصورة عادلة تحمي المتضرر من الخسارة، ولا تضر بالطرف الآخر ضرر</w:t>
      </w:r>
      <w:r w:rsidR="00ED71EF">
        <w:rPr>
          <w:rFonts w:hint="cs"/>
          <w:color w:val="000000" w:themeColor="text1"/>
          <w:rtl/>
          <w:lang w:bidi="ar-SA"/>
        </w:rPr>
        <w:t>ًا</w:t>
      </w:r>
      <w:r w:rsidR="00A35034" w:rsidRPr="00A35034">
        <w:rPr>
          <w:color w:val="000000" w:themeColor="text1"/>
          <w:rtl/>
          <w:lang w:bidi="ar-SA"/>
        </w:rPr>
        <w:t xml:space="preserve"> كبير</w:t>
      </w:r>
      <w:r w:rsidR="00ED71EF">
        <w:rPr>
          <w:rFonts w:hint="cs"/>
          <w:color w:val="000000" w:themeColor="text1"/>
          <w:rtl/>
          <w:lang w:bidi="ar-SA"/>
        </w:rPr>
        <w:t>ًا</w:t>
      </w:r>
      <w:r w:rsidR="00A35034" w:rsidRPr="00A35034">
        <w:rPr>
          <w:color w:val="000000" w:themeColor="text1"/>
          <w:rtl/>
          <w:lang w:bidi="ar-SA"/>
        </w:rPr>
        <w:t>، كما يجوز له أن يفسخ العقد فيما لم يتم تنفيذه منه إذا رأى أن فسخه أصلح وأسهل في القضية المعروضة عليه، وذلك مع تعويض عادل للملتزم له - وهو صاحب الحق في التنفيذ - يجبر له جانب</w:t>
      </w:r>
      <w:r w:rsidR="00ED71EF">
        <w:rPr>
          <w:rFonts w:hint="cs"/>
          <w:color w:val="000000" w:themeColor="text1"/>
          <w:rtl/>
          <w:lang w:bidi="ar-SA"/>
        </w:rPr>
        <w:t>ًا</w:t>
      </w:r>
      <w:r w:rsidR="00A35034" w:rsidRPr="00A35034">
        <w:rPr>
          <w:color w:val="000000" w:themeColor="text1"/>
          <w:rtl/>
          <w:lang w:bidi="ar-SA"/>
        </w:rPr>
        <w:t xml:space="preserve"> معقول</w:t>
      </w:r>
      <w:r w:rsidR="00ED71EF">
        <w:rPr>
          <w:rFonts w:hint="cs"/>
          <w:color w:val="000000" w:themeColor="text1"/>
          <w:rtl/>
          <w:lang w:bidi="ar-SA"/>
        </w:rPr>
        <w:t>ًا</w:t>
      </w:r>
      <w:r w:rsidR="00A35034" w:rsidRPr="00A35034">
        <w:rPr>
          <w:color w:val="000000" w:themeColor="text1"/>
          <w:rtl/>
          <w:lang w:bidi="ar-SA"/>
        </w:rPr>
        <w:t xml:space="preserve"> من الخسارة التي تلحقه من فسخ العقد، بحيث يتحقق </w:t>
      </w:r>
      <w:r w:rsidR="00A35034" w:rsidRPr="00A35034">
        <w:rPr>
          <w:color w:val="000000" w:themeColor="text1"/>
          <w:rtl/>
          <w:lang w:bidi="ar-SA"/>
        </w:rPr>
        <w:lastRenderedPageBreak/>
        <w:t>عدل بينهما دون إرهاق للملتزم، ويعتمد القاضي في هذه الموازنات جميع</w:t>
      </w:r>
      <w:r w:rsidR="00255A3C">
        <w:rPr>
          <w:rFonts w:hint="cs"/>
          <w:color w:val="000000" w:themeColor="text1"/>
          <w:rtl/>
          <w:lang w:bidi="ar-SA"/>
        </w:rPr>
        <w:t>ًا</w:t>
      </w:r>
      <w:r w:rsidR="00A35034" w:rsidRPr="00A35034">
        <w:rPr>
          <w:color w:val="000000" w:themeColor="text1"/>
          <w:rtl/>
          <w:lang w:bidi="ar-SA"/>
        </w:rPr>
        <w:t xml:space="preserve"> رأي أهل الخبرة الثقات</w:t>
      </w:r>
      <w:r w:rsidR="00255A3C">
        <w:rPr>
          <w:rFonts w:hint="cs"/>
          <w:color w:val="000000" w:themeColor="text1"/>
          <w:rtl/>
          <w:lang w:bidi="ar-SA"/>
        </w:rPr>
        <w:t>؛</w:t>
      </w:r>
      <w:r w:rsidR="00A35034" w:rsidRPr="00A35034">
        <w:rPr>
          <w:color w:val="000000" w:themeColor="text1"/>
          <w:rtl/>
          <w:lang w:bidi="ar-SA"/>
        </w:rPr>
        <w:t xml:space="preserve"> لحديث: «لا ضرر ولا ضرار»، وقياس</w:t>
      </w:r>
      <w:r w:rsidR="00255A3C">
        <w:rPr>
          <w:rFonts w:hint="cs"/>
          <w:color w:val="000000" w:themeColor="text1"/>
          <w:rtl/>
          <w:lang w:bidi="ar-SA"/>
        </w:rPr>
        <w:t>ًا</w:t>
      </w:r>
      <w:r w:rsidR="00A35034" w:rsidRPr="00A35034">
        <w:rPr>
          <w:color w:val="000000" w:themeColor="text1"/>
          <w:rtl/>
          <w:lang w:bidi="ar-SA"/>
        </w:rPr>
        <w:t xml:space="preserve"> على وضع الجوائح الوارد في السُّنَّة</w:t>
      </w:r>
      <w:r w:rsidR="00255A3C">
        <w:rPr>
          <w:rFonts w:hint="cs"/>
          <w:color w:val="000000" w:themeColor="text1"/>
          <w:rtl/>
          <w:lang w:bidi="ar-SA"/>
        </w:rPr>
        <w:t>.</w:t>
      </w:r>
    </w:p>
    <w:p w14:paraId="5D5BEEA9" w14:textId="1F3952AA" w:rsidR="001520ED" w:rsidRDefault="00255A3C" w:rsidP="001F0A8C">
      <w:pPr>
        <w:ind w:firstLine="0"/>
        <w:rPr>
          <w:color w:val="000000" w:themeColor="text1"/>
          <w:rtl/>
          <w:lang w:bidi="ar-SA"/>
        </w:rPr>
      </w:pPr>
      <w:r>
        <w:rPr>
          <w:rFonts w:hint="cs"/>
          <w:color w:val="000000" w:themeColor="text1"/>
          <w:rtl/>
          <w:lang w:bidi="ar-SA"/>
        </w:rPr>
        <w:t xml:space="preserve">• </w:t>
      </w:r>
      <w:r w:rsidR="00A35034" w:rsidRPr="00A35034">
        <w:rPr>
          <w:color w:val="000000" w:themeColor="text1"/>
          <w:rtl/>
          <w:lang w:bidi="ar-SA"/>
        </w:rPr>
        <w:t>إذا حدث نظام ضرائب جديد فيه رفع للضراب بعد عقد الاستصناع، أو عقد المقاولة، أو عقد التوريد</w:t>
      </w:r>
      <w:r w:rsidR="00CE12B5">
        <w:rPr>
          <w:rFonts w:hint="cs"/>
          <w:color w:val="000000" w:themeColor="text1"/>
          <w:rtl/>
          <w:lang w:bidi="ar-SA"/>
        </w:rPr>
        <w:t>،</w:t>
      </w:r>
      <w:r w:rsidR="00A35034" w:rsidRPr="00A35034">
        <w:rPr>
          <w:color w:val="000000" w:themeColor="text1"/>
          <w:rtl/>
          <w:lang w:bidi="ar-SA"/>
        </w:rPr>
        <w:t xml:space="preserve"> أو تغيرت قوانين في بلد، وكان من آثارها: زيادة التزامات أحد أطراف هذه العقود المالية، فتَ</w:t>
      </w:r>
      <w:r w:rsidR="00ED4F78">
        <w:rPr>
          <w:rFonts w:hint="cs"/>
          <w:color w:val="000000" w:themeColor="text1"/>
          <w:rtl/>
          <w:lang w:bidi="ar-SA"/>
        </w:rPr>
        <w:t>حَمُّل</w:t>
      </w:r>
      <w:r w:rsidR="00A35034" w:rsidRPr="00A35034">
        <w:rPr>
          <w:color w:val="000000" w:themeColor="text1"/>
          <w:rtl/>
          <w:lang w:bidi="ar-SA"/>
        </w:rPr>
        <w:t xml:space="preserve"> هذه الضرائب وهذه الالتزامات يكون بمقتضى شروط العقد</w:t>
      </w:r>
      <w:r w:rsidR="00ED4F78">
        <w:rPr>
          <w:rFonts w:hint="cs"/>
          <w:color w:val="000000" w:themeColor="text1"/>
          <w:rtl/>
          <w:lang w:bidi="ar-SA"/>
        </w:rPr>
        <w:t>؛</w:t>
      </w:r>
      <w:r w:rsidR="00A35034" w:rsidRPr="00A35034">
        <w:rPr>
          <w:color w:val="000000" w:themeColor="text1"/>
          <w:rtl/>
          <w:lang w:bidi="ar-SA"/>
        </w:rPr>
        <w:t xml:space="preserve"> لأن المسلمين على شروطهم، كما ورد في السُّنَّة</w:t>
      </w:r>
      <w:r w:rsidR="00920132">
        <w:rPr>
          <w:rFonts w:hint="cs"/>
          <w:color w:val="000000" w:themeColor="text1"/>
          <w:rtl/>
          <w:lang w:bidi="ar-SA"/>
        </w:rPr>
        <w:t>"</w:t>
      </w:r>
      <w:r w:rsidR="005E164C">
        <w:rPr>
          <w:rStyle w:val="FootnoteReference"/>
          <w:color w:val="000000" w:themeColor="text1"/>
          <w:rtl/>
          <w:lang w:bidi="ar-SA"/>
        </w:rPr>
        <w:footnoteReference w:id="90"/>
      </w:r>
      <w:r w:rsidR="006D3035">
        <w:rPr>
          <w:rFonts w:hint="cs"/>
          <w:color w:val="000000" w:themeColor="text1"/>
          <w:rtl/>
          <w:lang w:bidi="ar-SA"/>
        </w:rPr>
        <w:t>.</w:t>
      </w:r>
    </w:p>
    <w:p w14:paraId="27D13797" w14:textId="77777777" w:rsidR="006D3035" w:rsidRPr="00345099" w:rsidRDefault="006D3035" w:rsidP="001F0A8C">
      <w:pPr>
        <w:ind w:firstLine="0"/>
        <w:rPr>
          <w:color w:val="000000" w:themeColor="text1"/>
          <w:lang w:bidi="ar-SA"/>
        </w:rPr>
      </w:pPr>
    </w:p>
    <w:p w14:paraId="03F9D75F" w14:textId="5B41DFFE" w:rsidR="001A44B9" w:rsidRDefault="00D702F0" w:rsidP="001F0A8C">
      <w:pPr>
        <w:ind w:firstLine="0"/>
        <w:rPr>
          <w:color w:val="000000" w:themeColor="text1"/>
          <w:u w:val="single"/>
          <w:rtl/>
          <w:lang w:bidi="ar-SA"/>
        </w:rPr>
      </w:pPr>
      <w:r w:rsidRPr="00D702F0">
        <w:rPr>
          <w:rFonts w:hint="cs"/>
          <w:color w:val="000000" w:themeColor="text1"/>
          <w:u w:val="single"/>
          <w:rtl/>
          <w:lang w:bidi="ar-SA"/>
        </w:rPr>
        <w:t>الاستصناع</w:t>
      </w:r>
    </w:p>
    <w:p w14:paraId="5EC882D1" w14:textId="77777777" w:rsidR="00BE4D39" w:rsidRDefault="00617895" w:rsidP="00617895">
      <w:pPr>
        <w:ind w:firstLine="0"/>
        <w:rPr>
          <w:color w:val="000000" w:themeColor="text1"/>
          <w:rtl/>
          <w:lang w:bidi="ar-SA"/>
        </w:rPr>
      </w:pPr>
      <w:r>
        <w:rPr>
          <w:rFonts w:hint="cs"/>
          <w:color w:val="000000" w:themeColor="text1"/>
          <w:rtl/>
          <w:lang w:bidi="ar-SA"/>
        </w:rPr>
        <w:t xml:space="preserve">قال الشيخ محمد تقي العثماني: </w:t>
      </w:r>
    </w:p>
    <w:p w14:paraId="54D2954B" w14:textId="15AB6895" w:rsidR="00102A09" w:rsidRDefault="00617895" w:rsidP="00617895">
      <w:pPr>
        <w:ind w:firstLine="0"/>
        <w:rPr>
          <w:color w:val="000000" w:themeColor="text1"/>
          <w:rtl/>
          <w:lang w:bidi="ar-SA"/>
        </w:rPr>
      </w:pPr>
      <w:r>
        <w:rPr>
          <w:rFonts w:hint="cs"/>
          <w:color w:val="000000" w:themeColor="text1"/>
          <w:rtl/>
          <w:lang w:bidi="ar-SA"/>
        </w:rPr>
        <w:lastRenderedPageBreak/>
        <w:t>"</w:t>
      </w:r>
      <w:r w:rsidRPr="00617895">
        <w:rPr>
          <w:color w:val="000000" w:themeColor="text1"/>
          <w:rtl/>
          <w:lang w:bidi="ar-SA"/>
        </w:rPr>
        <w:t>ومن البيوع التي يتأخر فيه التسليم</w:t>
      </w:r>
      <w:r w:rsidR="008E27D4">
        <w:rPr>
          <w:color w:val="000000" w:themeColor="text1"/>
          <w:lang w:bidi="ar-SA"/>
        </w:rPr>
        <w:t>:</w:t>
      </w:r>
      <w:r w:rsidRPr="00617895">
        <w:rPr>
          <w:color w:val="000000" w:themeColor="text1"/>
          <w:rtl/>
          <w:lang w:bidi="ar-SA"/>
        </w:rPr>
        <w:t xml:space="preserve"> </w:t>
      </w:r>
      <w:r w:rsidR="00BE4D39">
        <w:rPr>
          <w:rFonts w:hint="cs"/>
          <w:color w:val="000000" w:themeColor="text1"/>
          <w:rtl/>
          <w:lang w:bidi="ar-SA"/>
        </w:rPr>
        <w:t>(</w:t>
      </w:r>
      <w:r w:rsidRPr="00617895">
        <w:rPr>
          <w:color w:val="000000" w:themeColor="text1"/>
          <w:rtl/>
          <w:lang w:bidi="ar-SA"/>
        </w:rPr>
        <w:t>الاستصناع</w:t>
      </w:r>
      <w:r w:rsidR="00BE4D39">
        <w:rPr>
          <w:rFonts w:hint="cs"/>
          <w:color w:val="000000" w:themeColor="text1"/>
          <w:rtl/>
          <w:lang w:bidi="ar-SA"/>
        </w:rPr>
        <w:t>)،</w:t>
      </w:r>
      <w:r w:rsidRPr="00617895">
        <w:rPr>
          <w:color w:val="000000" w:themeColor="text1"/>
          <w:rtl/>
          <w:lang w:bidi="ar-SA"/>
        </w:rPr>
        <w:t xml:space="preserve"> وعرفه قدر</w:t>
      </w:r>
      <w:r w:rsidR="00BE4D39">
        <w:rPr>
          <w:rFonts w:hint="cs"/>
          <w:color w:val="000000" w:themeColor="text1"/>
          <w:rtl/>
          <w:lang w:bidi="ar-SA"/>
        </w:rPr>
        <w:t>ي</w:t>
      </w:r>
      <w:r w:rsidRPr="00617895">
        <w:rPr>
          <w:color w:val="000000" w:themeColor="text1"/>
          <w:rtl/>
          <w:lang w:bidi="ar-SA"/>
        </w:rPr>
        <w:t xml:space="preserve"> باشا بقوله: هو طلب عمل شي</w:t>
      </w:r>
      <w:r w:rsidR="00BE4D39">
        <w:rPr>
          <w:rFonts w:hint="cs"/>
          <w:color w:val="000000" w:themeColor="text1"/>
          <w:rtl/>
          <w:lang w:bidi="ar-SA"/>
        </w:rPr>
        <w:t>ء</w:t>
      </w:r>
      <w:r w:rsidRPr="00617895">
        <w:rPr>
          <w:color w:val="000000" w:themeColor="text1"/>
          <w:rtl/>
          <w:lang w:bidi="ar-SA"/>
        </w:rPr>
        <w:t xml:space="preserve"> خاص على وجه مخصوص مادته من الصانع.</w:t>
      </w:r>
    </w:p>
    <w:p w14:paraId="566E5F8F" w14:textId="0E983AF3" w:rsidR="00617895" w:rsidRPr="00617895" w:rsidRDefault="00617895" w:rsidP="003E3203">
      <w:pPr>
        <w:ind w:firstLine="0"/>
        <w:rPr>
          <w:color w:val="000000" w:themeColor="text1"/>
          <w:rtl/>
          <w:lang w:bidi="ar-SA"/>
        </w:rPr>
      </w:pPr>
      <w:r w:rsidRPr="00617895">
        <w:rPr>
          <w:color w:val="000000" w:themeColor="text1"/>
          <w:rtl/>
          <w:lang w:bidi="ar-SA"/>
        </w:rPr>
        <w:t xml:space="preserve"> ويمكن تعريفه الاصطلاحي بأن نقول: هو أن يطلب المشترى من البائع أن يأتي له بشي</w:t>
      </w:r>
      <w:r w:rsidR="00AB6C85">
        <w:rPr>
          <w:rFonts w:hint="cs"/>
          <w:color w:val="000000" w:themeColor="text1"/>
          <w:rtl/>
          <w:lang w:bidi="ar-SA"/>
        </w:rPr>
        <w:t>ء</w:t>
      </w:r>
      <w:r w:rsidR="003E3203">
        <w:rPr>
          <w:rFonts w:hint="cs"/>
          <w:color w:val="000000" w:themeColor="text1"/>
          <w:rtl/>
          <w:lang w:bidi="ar-SA"/>
        </w:rPr>
        <w:t>ٍ</w:t>
      </w:r>
      <w:r w:rsidRPr="00617895">
        <w:rPr>
          <w:color w:val="000000" w:themeColor="text1"/>
          <w:rtl/>
          <w:lang w:bidi="ar-SA"/>
        </w:rPr>
        <w:t xml:space="preserve"> مصنوع بمواد من عنده موصوف</w:t>
      </w:r>
      <w:r w:rsidR="003E3203">
        <w:rPr>
          <w:rFonts w:hint="cs"/>
          <w:color w:val="000000" w:themeColor="text1"/>
          <w:rtl/>
          <w:lang w:bidi="ar-SA"/>
        </w:rPr>
        <w:t>ٍ</w:t>
      </w:r>
      <w:r w:rsidRPr="00617895">
        <w:rPr>
          <w:color w:val="000000" w:themeColor="text1"/>
          <w:rtl/>
          <w:lang w:bidi="ar-SA"/>
        </w:rPr>
        <w:t xml:space="preserve"> في الذمة، ويلتزم البائع بذلك لقاء ثمن متفق عليه.</w:t>
      </w:r>
    </w:p>
    <w:p w14:paraId="46CF1ABC" w14:textId="24A34E77" w:rsidR="00617895" w:rsidRPr="00617895" w:rsidRDefault="00617895" w:rsidP="007938CA">
      <w:pPr>
        <w:ind w:firstLine="0"/>
        <w:rPr>
          <w:color w:val="000000" w:themeColor="text1"/>
          <w:rtl/>
          <w:lang w:bidi="ar-SA"/>
        </w:rPr>
      </w:pPr>
      <w:r w:rsidRPr="00617895">
        <w:rPr>
          <w:color w:val="000000" w:themeColor="text1"/>
          <w:rtl/>
          <w:lang w:bidi="ar-SA"/>
        </w:rPr>
        <w:t>وهو عقد جائز عند الإمام أبي حنيفة وصاحبيه، وغير جائز عند الشافعية والمالكية والحنابلة، وفي قول زفر، رحمهم الله تعالى جميع</w:t>
      </w:r>
      <w:r w:rsidR="007938CA">
        <w:rPr>
          <w:rFonts w:hint="cs"/>
          <w:color w:val="000000" w:themeColor="text1"/>
          <w:rtl/>
          <w:lang w:bidi="ar-SA"/>
        </w:rPr>
        <w:t>ًا</w:t>
      </w:r>
      <w:r w:rsidRPr="00617895">
        <w:rPr>
          <w:color w:val="000000" w:themeColor="text1"/>
          <w:rtl/>
          <w:lang w:bidi="ar-SA"/>
        </w:rPr>
        <w:t>، إلا أن يكون بطريق السلم بشروطه المعروفة</w:t>
      </w:r>
      <w:r w:rsidR="007938CA">
        <w:rPr>
          <w:rFonts w:hint="cs"/>
          <w:color w:val="000000" w:themeColor="text1"/>
          <w:rtl/>
          <w:lang w:bidi="ar-SA"/>
        </w:rPr>
        <w:t xml:space="preserve">، </w:t>
      </w:r>
      <w:r w:rsidRPr="00617895">
        <w:rPr>
          <w:color w:val="000000" w:themeColor="text1"/>
          <w:rtl/>
          <w:lang w:bidi="ar-SA"/>
        </w:rPr>
        <w:t>وذلك لأنه لا يصح بيع</w:t>
      </w:r>
      <w:r w:rsidR="007938CA">
        <w:rPr>
          <w:rFonts w:hint="cs"/>
          <w:color w:val="000000" w:themeColor="text1"/>
          <w:rtl/>
          <w:lang w:bidi="ar-SA"/>
        </w:rPr>
        <w:t>ًا</w:t>
      </w:r>
      <w:r w:rsidRPr="00617895">
        <w:rPr>
          <w:color w:val="000000" w:themeColor="text1"/>
          <w:rtl/>
          <w:lang w:bidi="ar-SA"/>
        </w:rPr>
        <w:t>، لكونه بيع ما ليس عند البائع، ولا إجارة لأن الصانع يصنع في ملكه، ولا سلم</w:t>
      </w:r>
      <w:r w:rsidR="007938CA">
        <w:rPr>
          <w:rFonts w:hint="cs"/>
          <w:color w:val="000000" w:themeColor="text1"/>
          <w:rtl/>
          <w:lang w:bidi="ar-SA"/>
        </w:rPr>
        <w:t>ًا</w:t>
      </w:r>
      <w:r w:rsidRPr="00617895">
        <w:rPr>
          <w:color w:val="000000" w:themeColor="text1"/>
          <w:rtl/>
          <w:lang w:bidi="ar-SA"/>
        </w:rPr>
        <w:t xml:space="preserve"> لفوات شروطه، فلا يستقيم تقعيده على أحد من العقود المشروعة، فلا يجوز.</w:t>
      </w:r>
    </w:p>
    <w:p w14:paraId="54BFAAB7" w14:textId="1E4E3630" w:rsidR="005A46F8" w:rsidRPr="005A46F8" w:rsidRDefault="00617895" w:rsidP="0051630A">
      <w:pPr>
        <w:ind w:firstLine="0"/>
        <w:rPr>
          <w:color w:val="000000" w:themeColor="text1"/>
          <w:rtl/>
          <w:lang w:bidi="ar-SA"/>
        </w:rPr>
      </w:pPr>
      <w:r w:rsidRPr="00617895">
        <w:rPr>
          <w:color w:val="000000" w:themeColor="text1"/>
          <w:rtl/>
          <w:lang w:bidi="ar-SA"/>
        </w:rPr>
        <w:t>أما الحنفية، فقالوا: إنّ ما ذكره المانعون هو القياس، غير أننا تركنا القياس استحسان</w:t>
      </w:r>
      <w:r w:rsidR="00F26D78">
        <w:rPr>
          <w:rFonts w:hint="cs"/>
          <w:color w:val="000000" w:themeColor="text1"/>
          <w:rtl/>
          <w:lang w:bidi="ar-SA"/>
        </w:rPr>
        <w:t xml:space="preserve">ًا </w:t>
      </w:r>
      <w:r w:rsidRPr="00617895">
        <w:rPr>
          <w:color w:val="000000" w:themeColor="text1"/>
          <w:rtl/>
          <w:lang w:bidi="ar-SA"/>
        </w:rPr>
        <w:t>لمكان التعامل. قال الإمام برهان الد</w:t>
      </w:r>
      <w:r w:rsidRPr="00617895">
        <w:rPr>
          <w:rFonts w:hint="cs"/>
          <w:color w:val="000000" w:themeColor="text1"/>
          <w:rtl/>
          <w:lang w:bidi="ar-SA"/>
        </w:rPr>
        <w:t>ی</w:t>
      </w:r>
      <w:r w:rsidRPr="00617895">
        <w:rPr>
          <w:rFonts w:hint="eastAsia"/>
          <w:color w:val="000000" w:themeColor="text1"/>
          <w:rtl/>
          <w:lang w:bidi="ar-SA"/>
        </w:rPr>
        <w:t>ن</w:t>
      </w:r>
      <w:r w:rsidRPr="00617895">
        <w:rPr>
          <w:color w:val="000000" w:themeColor="text1"/>
          <w:rtl/>
          <w:lang w:bidi="ar-SA"/>
        </w:rPr>
        <w:t xml:space="preserve"> رحمه الله تعالى: </w:t>
      </w:r>
      <w:r w:rsidR="00B15E60">
        <w:rPr>
          <w:rFonts w:hint="cs"/>
          <w:color w:val="000000" w:themeColor="text1"/>
          <w:rtl/>
          <w:lang w:bidi="ar-SA"/>
        </w:rPr>
        <w:t>(</w:t>
      </w:r>
      <w:r w:rsidRPr="00617895">
        <w:rPr>
          <w:color w:val="000000" w:themeColor="text1"/>
          <w:rtl/>
          <w:lang w:bidi="ar-SA"/>
        </w:rPr>
        <w:t>وجوزناه بتعامل الناس، فإنّ الناس يعاملون الاستصناع في هذه الأشياء من لدن رسول الله صلى الله عليه وسلم إلى يومنا هذا من غير نكير ورد من الصحابة رض</w:t>
      </w:r>
      <w:r w:rsidR="00F26D78">
        <w:rPr>
          <w:rFonts w:hint="cs"/>
          <w:color w:val="000000" w:themeColor="text1"/>
          <w:rtl/>
          <w:lang w:bidi="ar-SA"/>
        </w:rPr>
        <w:t>ي</w:t>
      </w:r>
      <w:r w:rsidRPr="00617895">
        <w:rPr>
          <w:color w:val="000000" w:themeColor="text1"/>
          <w:rtl/>
          <w:lang w:bidi="ar-SA"/>
        </w:rPr>
        <w:t xml:space="preserve"> الله عنهم ولا من التابعين. وتعامل </w:t>
      </w:r>
      <w:r w:rsidRPr="00617895">
        <w:rPr>
          <w:color w:val="000000" w:themeColor="text1"/>
          <w:rtl/>
          <w:lang w:bidi="ar-SA"/>
        </w:rPr>
        <w:lastRenderedPageBreak/>
        <w:t>الناس من غير نكير ورد من علماء كل عصر حج</w:t>
      </w:r>
      <w:r w:rsidR="0051630A">
        <w:rPr>
          <w:rFonts w:hint="cs"/>
          <w:color w:val="000000" w:themeColor="text1"/>
          <w:rtl/>
          <w:lang w:bidi="ar-SA"/>
        </w:rPr>
        <w:t>ةٌ</w:t>
      </w:r>
      <w:r w:rsidRPr="00617895">
        <w:rPr>
          <w:color w:val="000000" w:themeColor="text1"/>
          <w:rtl/>
          <w:lang w:bidi="ar-SA"/>
        </w:rPr>
        <w:t xml:space="preserve"> يُترك بها القياس، ويُخص بها الأثر</w:t>
      </w:r>
      <w:r w:rsidR="0051630A">
        <w:rPr>
          <w:rFonts w:hint="cs"/>
          <w:color w:val="000000" w:themeColor="text1"/>
          <w:rtl/>
          <w:lang w:bidi="ar-SA"/>
        </w:rPr>
        <w:t xml:space="preserve"> …</w:t>
      </w:r>
      <w:r w:rsidR="00B15E60">
        <w:rPr>
          <w:rFonts w:hint="cs"/>
          <w:color w:val="000000" w:themeColor="text1"/>
          <w:rtl/>
          <w:lang w:bidi="ar-SA"/>
        </w:rPr>
        <w:t>)</w:t>
      </w:r>
    </w:p>
    <w:p w14:paraId="0FE638E2" w14:textId="621F9E9A" w:rsidR="005A46F8" w:rsidRPr="005A46F8" w:rsidRDefault="005A46F8" w:rsidP="007B6D50">
      <w:pPr>
        <w:ind w:firstLine="0"/>
        <w:rPr>
          <w:color w:val="000000" w:themeColor="text1"/>
          <w:rtl/>
          <w:lang w:bidi="ar-SA"/>
        </w:rPr>
      </w:pPr>
      <w:r w:rsidRPr="005A46F8">
        <w:rPr>
          <w:color w:val="000000" w:themeColor="text1"/>
          <w:rtl/>
          <w:lang w:bidi="ar-SA"/>
        </w:rPr>
        <w:t>ويستأنس لجواز الاستصناع بما صح عن رسول الله صلى الله عليه وسلم أنه استصنع منبر</w:t>
      </w:r>
      <w:r w:rsidR="00B15E60">
        <w:rPr>
          <w:rFonts w:hint="cs"/>
          <w:color w:val="000000" w:themeColor="text1"/>
          <w:rtl/>
          <w:lang w:bidi="ar-SA"/>
        </w:rPr>
        <w:t>ًا</w:t>
      </w:r>
      <w:r w:rsidRPr="005A46F8">
        <w:rPr>
          <w:color w:val="000000" w:themeColor="text1"/>
          <w:rtl/>
          <w:lang w:bidi="ar-SA"/>
        </w:rPr>
        <w:t>، فقد أخرج البخاري عن سهل بن سعد رض</w:t>
      </w:r>
      <w:r w:rsidR="00B15E60">
        <w:rPr>
          <w:rFonts w:hint="cs"/>
          <w:color w:val="000000" w:themeColor="text1"/>
          <w:rtl/>
          <w:lang w:bidi="ar-SA"/>
        </w:rPr>
        <w:t>ي</w:t>
      </w:r>
      <w:r w:rsidRPr="005A46F8">
        <w:rPr>
          <w:color w:val="000000" w:themeColor="text1"/>
          <w:rtl/>
          <w:lang w:bidi="ar-SA"/>
        </w:rPr>
        <w:t xml:space="preserve"> الله عنه قال: أرسل رسول الله صلى الله عليه وس</w:t>
      </w:r>
      <w:r w:rsidR="00E665A7">
        <w:rPr>
          <w:rFonts w:hint="cs"/>
          <w:color w:val="000000" w:themeColor="text1"/>
          <w:rtl/>
          <w:lang w:bidi="ar-SA"/>
        </w:rPr>
        <w:t>لم</w:t>
      </w:r>
      <w:r w:rsidRPr="005A46F8">
        <w:rPr>
          <w:color w:val="000000" w:themeColor="text1"/>
          <w:rtl/>
          <w:lang w:bidi="ar-SA"/>
        </w:rPr>
        <w:t xml:space="preserve"> إلى فلانة، امرأة من الأنصار، سماها سهل: مر</w:t>
      </w:r>
      <w:r w:rsidR="00E665A7">
        <w:rPr>
          <w:rFonts w:hint="cs"/>
          <w:color w:val="000000" w:themeColor="text1"/>
          <w:rtl/>
          <w:lang w:bidi="ar-SA"/>
        </w:rPr>
        <w:t>ي</w:t>
      </w:r>
      <w:r w:rsidRPr="005A46F8">
        <w:rPr>
          <w:color w:val="000000" w:themeColor="text1"/>
          <w:rtl/>
          <w:lang w:bidi="ar-SA"/>
        </w:rPr>
        <w:t xml:space="preserve"> غلامك النجار أن يعمل ل</w:t>
      </w:r>
      <w:r w:rsidR="00E665A7">
        <w:rPr>
          <w:rFonts w:hint="cs"/>
          <w:color w:val="000000" w:themeColor="text1"/>
          <w:rtl/>
          <w:lang w:bidi="ar-SA"/>
        </w:rPr>
        <w:t>ي</w:t>
      </w:r>
      <w:r w:rsidRPr="005A46F8">
        <w:rPr>
          <w:color w:val="000000" w:themeColor="text1"/>
          <w:rtl/>
          <w:lang w:bidi="ar-SA"/>
        </w:rPr>
        <w:t xml:space="preserve"> أعواد</w:t>
      </w:r>
      <w:r w:rsidR="00E665A7">
        <w:rPr>
          <w:rFonts w:hint="cs"/>
          <w:color w:val="000000" w:themeColor="text1"/>
          <w:rtl/>
          <w:lang w:bidi="ar-SA"/>
        </w:rPr>
        <w:t>ًا</w:t>
      </w:r>
      <w:r w:rsidRPr="005A46F8">
        <w:rPr>
          <w:color w:val="000000" w:themeColor="text1"/>
          <w:rtl/>
          <w:lang w:bidi="ar-SA"/>
        </w:rPr>
        <w:t xml:space="preserve"> أجلس عليهن إذا كلمت الناس. فأمرته، فعملها من طرفاء الغابة، ثم جاء بها، فأرسلت إلى رسول الله صلى الله عليه وسلم فأمر بها فوضعت ههنا.</w:t>
      </w:r>
    </w:p>
    <w:p w14:paraId="4365E360" w14:textId="77777777" w:rsidR="007B6D50" w:rsidRDefault="005A46F8" w:rsidP="005A46F8">
      <w:pPr>
        <w:ind w:firstLine="0"/>
        <w:rPr>
          <w:color w:val="000000" w:themeColor="text1"/>
          <w:rtl/>
          <w:lang w:bidi="ar-SA"/>
        </w:rPr>
      </w:pPr>
      <w:r w:rsidRPr="005A46F8">
        <w:rPr>
          <w:color w:val="000000" w:themeColor="text1"/>
          <w:rtl/>
          <w:lang w:bidi="ar-SA"/>
        </w:rPr>
        <w:t>وكذلك روي عن النبي الكريم صلى الله عليه وسلم أنه استصنع خاتم</w:t>
      </w:r>
      <w:r w:rsidR="007B6D50">
        <w:rPr>
          <w:rFonts w:hint="cs"/>
          <w:color w:val="000000" w:themeColor="text1"/>
          <w:rtl/>
          <w:lang w:bidi="ar-SA"/>
        </w:rPr>
        <w:t>ًا</w:t>
      </w:r>
      <w:r w:rsidRPr="005A46F8">
        <w:rPr>
          <w:color w:val="000000" w:themeColor="text1"/>
          <w:rtl/>
          <w:lang w:bidi="ar-SA"/>
        </w:rPr>
        <w:t>، كما جاء في كتاب الشمائل للترمذي عن أنس رضى الله تعالى عنه قال: لما أراد النبي صلى الله عليه وسلم أن يكتب إلى العجم، قيل له: إنّ العجم لا يقبلون إلا كتاب</w:t>
      </w:r>
      <w:r w:rsidR="007B6D50">
        <w:rPr>
          <w:rFonts w:hint="cs"/>
          <w:color w:val="000000" w:themeColor="text1"/>
          <w:rtl/>
          <w:lang w:bidi="ar-SA"/>
        </w:rPr>
        <w:t>ًا</w:t>
      </w:r>
      <w:r w:rsidRPr="005A46F8">
        <w:rPr>
          <w:color w:val="000000" w:themeColor="text1"/>
          <w:rtl/>
          <w:lang w:bidi="ar-SA"/>
        </w:rPr>
        <w:t xml:space="preserve"> عليه خاتم، فاصطنع خاتم</w:t>
      </w:r>
      <w:r w:rsidR="007B6D50">
        <w:rPr>
          <w:rFonts w:hint="cs"/>
          <w:color w:val="000000" w:themeColor="text1"/>
          <w:rtl/>
          <w:lang w:bidi="ar-SA"/>
        </w:rPr>
        <w:t>ًا</w:t>
      </w:r>
      <w:r w:rsidRPr="005A46F8">
        <w:rPr>
          <w:color w:val="000000" w:themeColor="text1"/>
          <w:rtl/>
          <w:lang w:bidi="ar-SA"/>
        </w:rPr>
        <w:t>، فكأني أنظر إلى بياضه في كفّه.</w:t>
      </w:r>
    </w:p>
    <w:p w14:paraId="1EBF0F2D" w14:textId="58FAA844" w:rsidR="005A46F8" w:rsidRPr="005A46F8" w:rsidRDefault="005A46F8" w:rsidP="0078626A">
      <w:pPr>
        <w:ind w:firstLine="0"/>
        <w:rPr>
          <w:color w:val="000000" w:themeColor="text1"/>
          <w:rtl/>
          <w:lang w:bidi="ar-SA"/>
        </w:rPr>
      </w:pPr>
      <w:r w:rsidRPr="005A46F8">
        <w:rPr>
          <w:color w:val="000000" w:themeColor="text1"/>
          <w:rtl/>
          <w:lang w:bidi="ar-SA"/>
        </w:rPr>
        <w:t>والظاهر أن رسول الله صلى الله عليه وسلم لم يصنعه بنفسه، وإنما استصنع من آخر.</w:t>
      </w:r>
    </w:p>
    <w:p w14:paraId="368B6AA9" w14:textId="23161C23" w:rsidR="005A46F8" w:rsidRPr="005A46F8" w:rsidRDefault="005A46F8" w:rsidP="0078626A">
      <w:pPr>
        <w:ind w:firstLine="0"/>
        <w:rPr>
          <w:color w:val="000000" w:themeColor="text1"/>
          <w:rtl/>
          <w:lang w:bidi="ar-SA"/>
        </w:rPr>
      </w:pPr>
      <w:r w:rsidRPr="005A46F8">
        <w:rPr>
          <w:color w:val="000000" w:themeColor="text1"/>
          <w:rtl/>
          <w:lang w:bidi="ar-SA"/>
        </w:rPr>
        <w:t>وإن الحديثين، وإن لم يكونا صريحين فى أنّه كان مواعدة أو معاقدة، ولكن الظاهر من التعامل المستمر أنه كان على وجه العقد.</w:t>
      </w:r>
    </w:p>
    <w:p w14:paraId="40C5A63D" w14:textId="3018EC75" w:rsidR="003657DD" w:rsidRPr="003657DD" w:rsidRDefault="005A46F8" w:rsidP="00CB107E">
      <w:pPr>
        <w:ind w:firstLine="0"/>
        <w:rPr>
          <w:color w:val="000000" w:themeColor="text1"/>
          <w:rtl/>
          <w:lang w:bidi="ar-SA"/>
        </w:rPr>
      </w:pPr>
      <w:r w:rsidRPr="005A46F8">
        <w:rPr>
          <w:color w:val="000000" w:themeColor="text1"/>
          <w:rtl/>
          <w:lang w:bidi="ar-SA"/>
        </w:rPr>
        <w:lastRenderedPageBreak/>
        <w:t>والصحيح من مذهب الحنفية أن الاستصناع معاقدة، لامواعدة محضة، لأن الإمام</w:t>
      </w:r>
      <w:r w:rsidR="003657DD">
        <w:rPr>
          <w:rFonts w:hint="cs"/>
          <w:color w:val="000000" w:themeColor="text1"/>
          <w:rtl/>
          <w:lang w:bidi="ar-SA"/>
        </w:rPr>
        <w:t xml:space="preserve"> </w:t>
      </w:r>
      <w:r w:rsidR="003657DD" w:rsidRPr="003657DD">
        <w:rPr>
          <w:color w:val="000000" w:themeColor="text1"/>
          <w:rtl/>
          <w:lang w:bidi="ar-SA"/>
        </w:rPr>
        <w:t xml:space="preserve">محمد بن الحسن رحمه الله تعالى ذكر فيه القياس والاستحسان، وهما لا يجريان في المواعدة، ولأنه جوزه فيما فيه تعامل دون ما ليس فيه، ولو كان مواعدة، جاز في الكل، وسماه شراء، فقال: </w:t>
      </w:r>
      <w:r w:rsidR="00CB107E">
        <w:rPr>
          <w:rFonts w:hint="cs"/>
          <w:color w:val="000000" w:themeColor="text1"/>
          <w:rtl/>
          <w:lang w:bidi="ar-SA"/>
        </w:rPr>
        <w:t>(</w:t>
      </w:r>
      <w:r w:rsidR="003657DD" w:rsidRPr="003657DD">
        <w:rPr>
          <w:color w:val="000000" w:themeColor="text1"/>
          <w:rtl/>
          <w:lang w:bidi="ar-SA"/>
        </w:rPr>
        <w:t>إذا</w:t>
      </w:r>
      <w:r w:rsidR="0078626A">
        <w:rPr>
          <w:rFonts w:hint="cs"/>
          <w:color w:val="000000" w:themeColor="text1"/>
          <w:rtl/>
          <w:lang w:bidi="ar-SA"/>
        </w:rPr>
        <w:t xml:space="preserve"> </w:t>
      </w:r>
      <w:r w:rsidR="003657DD" w:rsidRPr="003657DD">
        <w:rPr>
          <w:color w:val="000000" w:themeColor="text1"/>
          <w:rtl/>
          <w:lang w:bidi="ar-SA"/>
        </w:rPr>
        <w:t>رآه المستصنع فهو بالخيار، لأنه اشترى مالم يره</w:t>
      </w:r>
      <w:r w:rsidR="00CB107E">
        <w:rPr>
          <w:rFonts w:hint="cs"/>
          <w:color w:val="000000" w:themeColor="text1"/>
          <w:rtl/>
          <w:lang w:bidi="ar-SA"/>
        </w:rPr>
        <w:t>)</w:t>
      </w:r>
      <w:r w:rsidR="003657DD" w:rsidRPr="003657DD">
        <w:rPr>
          <w:color w:val="000000" w:themeColor="text1"/>
          <w:rtl/>
          <w:lang w:bidi="ar-SA"/>
        </w:rPr>
        <w:t>، ولأن الصانع يملك الدراهم بقبضها، ولو كانت مواعيد لم يملكها.</w:t>
      </w:r>
    </w:p>
    <w:p w14:paraId="55F73F15" w14:textId="13A63CFE" w:rsidR="003657DD" w:rsidRPr="003657DD" w:rsidRDefault="003657DD" w:rsidP="008A6176">
      <w:pPr>
        <w:ind w:firstLine="0"/>
        <w:rPr>
          <w:color w:val="000000" w:themeColor="text1"/>
          <w:rtl/>
          <w:lang w:bidi="ar-SA"/>
        </w:rPr>
      </w:pPr>
      <w:r w:rsidRPr="003657DD">
        <w:rPr>
          <w:color w:val="000000" w:themeColor="text1"/>
          <w:rtl/>
          <w:lang w:bidi="ar-SA"/>
        </w:rPr>
        <w:t>ثم اختلفت تعبيرات الفقهاء الحنفيّة فى تكييف هذا العقد. فصحح صاحب الهداية أنه ينعقد بيع</w:t>
      </w:r>
      <w:r w:rsidR="00CB107E">
        <w:rPr>
          <w:rFonts w:hint="cs"/>
          <w:color w:val="000000" w:themeColor="text1"/>
          <w:rtl/>
          <w:lang w:bidi="ar-SA"/>
        </w:rPr>
        <w:t>ًا</w:t>
      </w:r>
      <w:r w:rsidRPr="003657DD">
        <w:rPr>
          <w:color w:val="000000" w:themeColor="text1"/>
          <w:rtl/>
          <w:lang w:bidi="ar-SA"/>
        </w:rPr>
        <w:t xml:space="preserve"> من البداية، وأن المعقود عليه هو العين المصنوع، دون العمل، والمعدوم قد يعتبر موجود</w:t>
      </w:r>
      <w:r w:rsidR="00CB107E">
        <w:rPr>
          <w:rFonts w:hint="cs"/>
          <w:color w:val="000000" w:themeColor="text1"/>
          <w:rtl/>
          <w:lang w:bidi="ar-SA"/>
        </w:rPr>
        <w:t>ًا</w:t>
      </w:r>
      <w:r w:rsidRPr="003657DD">
        <w:rPr>
          <w:color w:val="000000" w:themeColor="text1"/>
          <w:rtl/>
          <w:lang w:bidi="ar-SA"/>
        </w:rPr>
        <w:t xml:space="preserve"> حكم</w:t>
      </w:r>
      <w:r w:rsidR="00CB107E">
        <w:rPr>
          <w:rFonts w:hint="cs"/>
          <w:color w:val="000000" w:themeColor="text1"/>
          <w:rtl/>
          <w:lang w:bidi="ar-SA"/>
        </w:rPr>
        <w:t>ًا</w:t>
      </w:r>
      <w:r w:rsidRPr="003657DD">
        <w:rPr>
          <w:color w:val="000000" w:themeColor="text1"/>
          <w:rtl/>
          <w:lang w:bidi="ar-SA"/>
        </w:rPr>
        <w:t xml:space="preserve"> </w:t>
      </w:r>
      <w:r w:rsidR="008A6176">
        <w:rPr>
          <w:rFonts w:hint="cs"/>
          <w:color w:val="000000" w:themeColor="text1"/>
          <w:rtl/>
          <w:lang w:bidi="ar-SA"/>
        </w:rPr>
        <w:t>…</w:t>
      </w:r>
    </w:p>
    <w:p w14:paraId="35DDB53E" w14:textId="08606F62" w:rsidR="00D702F0" w:rsidRDefault="003657DD" w:rsidP="00C773E9">
      <w:pPr>
        <w:ind w:firstLine="0"/>
        <w:rPr>
          <w:color w:val="000000" w:themeColor="text1"/>
          <w:rtl/>
          <w:lang w:bidi="ar-SA"/>
        </w:rPr>
      </w:pPr>
      <w:r w:rsidRPr="003657DD">
        <w:rPr>
          <w:color w:val="000000" w:themeColor="text1"/>
          <w:rtl/>
          <w:lang w:bidi="ar-SA"/>
        </w:rPr>
        <w:lastRenderedPageBreak/>
        <w:t>وذهب آخرون إلى أنه إجارة ابتداءً، وينعقد بيع</w:t>
      </w:r>
      <w:r w:rsidR="008A6176">
        <w:rPr>
          <w:rFonts w:hint="cs"/>
          <w:color w:val="000000" w:themeColor="text1"/>
          <w:rtl/>
          <w:lang w:bidi="ar-SA"/>
        </w:rPr>
        <w:t>ًا</w:t>
      </w:r>
      <w:r w:rsidRPr="003657DD">
        <w:rPr>
          <w:color w:val="000000" w:themeColor="text1"/>
          <w:rtl/>
          <w:lang w:bidi="ar-SA"/>
        </w:rPr>
        <w:t xml:space="preserve"> قبيل التسليم. نقله ابن الهمام عن الذخيرة، وجزم به الإمام برهان الدين في المحيط، فقال: </w:t>
      </w:r>
      <w:r w:rsidR="00365005">
        <w:rPr>
          <w:rFonts w:hint="cs"/>
          <w:color w:val="000000" w:themeColor="text1"/>
          <w:rtl/>
          <w:lang w:bidi="ar-SA"/>
        </w:rPr>
        <w:t>(</w:t>
      </w:r>
      <w:r w:rsidRPr="003657DD">
        <w:rPr>
          <w:color w:val="000000" w:themeColor="text1"/>
          <w:rtl/>
          <w:lang w:bidi="ar-SA"/>
        </w:rPr>
        <w:t>ينعقد إجارة ابتداء</w:t>
      </w:r>
      <w:r w:rsidR="00365005">
        <w:rPr>
          <w:rFonts w:hint="cs"/>
          <w:color w:val="000000" w:themeColor="text1"/>
          <w:rtl/>
          <w:lang w:bidi="ar-SA"/>
        </w:rPr>
        <w:t>ً</w:t>
      </w:r>
      <w:r w:rsidRPr="003657DD">
        <w:rPr>
          <w:color w:val="000000" w:themeColor="text1"/>
          <w:rtl/>
          <w:lang w:bidi="ar-SA"/>
        </w:rPr>
        <w:t>، ويصير بيع</w:t>
      </w:r>
      <w:r w:rsidR="00365005">
        <w:rPr>
          <w:rFonts w:hint="cs"/>
          <w:color w:val="000000" w:themeColor="text1"/>
          <w:rtl/>
          <w:lang w:bidi="ar-SA"/>
        </w:rPr>
        <w:t>ًا</w:t>
      </w:r>
      <w:r w:rsidRPr="003657DD">
        <w:rPr>
          <w:color w:val="000000" w:themeColor="text1"/>
          <w:rtl/>
          <w:lang w:bidi="ar-SA"/>
        </w:rPr>
        <w:t xml:space="preserve"> انتهاء</w:t>
      </w:r>
      <w:r w:rsidR="00365005">
        <w:rPr>
          <w:rFonts w:hint="cs"/>
          <w:color w:val="000000" w:themeColor="text1"/>
          <w:rtl/>
          <w:lang w:bidi="ar-SA"/>
        </w:rPr>
        <w:t>ً</w:t>
      </w:r>
      <w:r w:rsidRPr="003657DD">
        <w:rPr>
          <w:color w:val="000000" w:themeColor="text1"/>
          <w:rtl/>
          <w:lang w:bidi="ar-SA"/>
        </w:rPr>
        <w:t xml:space="preserve"> متى سلّم قبل التسليم بساعة</w:t>
      </w:r>
      <w:r w:rsidR="00C773E9">
        <w:rPr>
          <w:rFonts w:hint="cs"/>
          <w:color w:val="000000" w:themeColor="text1"/>
          <w:rtl/>
          <w:lang w:bidi="ar-SA"/>
        </w:rPr>
        <w:t xml:space="preserve"> …)</w:t>
      </w:r>
      <w:r w:rsidR="009224E5">
        <w:rPr>
          <w:rFonts w:hint="cs"/>
          <w:color w:val="000000" w:themeColor="text1"/>
          <w:rtl/>
          <w:lang w:bidi="ar-SA"/>
        </w:rPr>
        <w:t>"</w:t>
      </w:r>
      <w:r w:rsidR="006B26E3">
        <w:rPr>
          <w:rStyle w:val="FootnoteReference"/>
          <w:color w:val="000000" w:themeColor="text1"/>
          <w:rtl/>
          <w:lang w:bidi="ar-SA"/>
        </w:rPr>
        <w:footnoteReference w:id="91"/>
      </w:r>
      <w:r w:rsidR="004E0BC9">
        <w:rPr>
          <w:rFonts w:hint="cs"/>
          <w:color w:val="000000" w:themeColor="text1"/>
          <w:rtl/>
          <w:lang w:bidi="ar-SA"/>
        </w:rPr>
        <w:t>.</w:t>
      </w:r>
    </w:p>
    <w:p w14:paraId="331C1082" w14:textId="77777777" w:rsidR="00D835E9" w:rsidRPr="00617895" w:rsidRDefault="00D835E9" w:rsidP="00C773E9">
      <w:pPr>
        <w:ind w:firstLine="0"/>
        <w:rPr>
          <w:color w:val="000000" w:themeColor="text1"/>
          <w:rtl/>
          <w:lang w:bidi="ar-SA"/>
        </w:rPr>
      </w:pPr>
    </w:p>
    <w:p w14:paraId="6E1CFA05" w14:textId="38619CCF" w:rsidR="00895B37" w:rsidRPr="00CE64A9" w:rsidRDefault="00156995" w:rsidP="006776B7">
      <w:pPr>
        <w:ind w:firstLine="0"/>
        <w:rPr>
          <w:color w:val="000000" w:themeColor="text1"/>
          <w:u w:val="single"/>
          <w:rtl/>
          <w:lang w:bidi="ar-SA"/>
        </w:rPr>
      </w:pPr>
      <w:r w:rsidRPr="00CE64A9">
        <w:rPr>
          <w:rFonts w:hint="cs"/>
          <w:color w:val="000000" w:themeColor="text1"/>
          <w:u w:val="single"/>
          <w:rtl/>
          <w:lang w:bidi="ar-SA"/>
        </w:rPr>
        <w:t>أمثلة لع</w:t>
      </w:r>
      <w:r w:rsidR="00D835E9" w:rsidRPr="00CE64A9">
        <w:rPr>
          <w:rFonts w:hint="cs"/>
          <w:color w:val="000000" w:themeColor="text1"/>
          <w:u w:val="single"/>
          <w:rtl/>
          <w:lang w:bidi="ar-SA"/>
        </w:rPr>
        <w:t>قود الاستصناع التي كانت موجودة في العصور المتقدمة</w:t>
      </w:r>
    </w:p>
    <w:p w14:paraId="6F87A4C2" w14:textId="140CA06E" w:rsidR="004A1DD9" w:rsidRPr="005458B3" w:rsidRDefault="005458B3" w:rsidP="00CA0D1C">
      <w:pPr>
        <w:ind w:firstLine="0"/>
        <w:rPr>
          <w:color w:val="000000" w:themeColor="text1"/>
          <w:rtl/>
          <w:lang w:bidi="ar-SA"/>
        </w:rPr>
      </w:pPr>
      <w:r w:rsidRPr="005458B3">
        <w:rPr>
          <w:rFonts w:hint="cs"/>
          <w:color w:val="000000" w:themeColor="text1"/>
          <w:rtl/>
          <w:lang w:bidi="ar-SA"/>
        </w:rPr>
        <w:t xml:space="preserve">" </w:t>
      </w:r>
      <w:r w:rsidR="00CA0D1C" w:rsidRPr="005458B3">
        <w:rPr>
          <w:rFonts w:hint="cs"/>
          <w:color w:val="000000" w:themeColor="text1"/>
          <w:rtl/>
          <w:lang w:bidi="ar-SA"/>
        </w:rPr>
        <w:t xml:space="preserve">• </w:t>
      </w:r>
      <w:r w:rsidR="004A1DD9" w:rsidRPr="005458B3">
        <w:rPr>
          <w:rFonts w:hint="eastAsia"/>
          <w:color w:val="000000" w:themeColor="text1"/>
          <w:rtl/>
          <w:lang w:bidi="ar-SA"/>
        </w:rPr>
        <w:t>عقود</w:t>
      </w:r>
      <w:r w:rsidR="004A1DD9" w:rsidRPr="005458B3">
        <w:rPr>
          <w:color w:val="000000" w:themeColor="text1"/>
          <w:rtl/>
          <w:lang w:bidi="ar-SA"/>
        </w:rPr>
        <w:t xml:space="preserve"> </w:t>
      </w:r>
      <w:r w:rsidR="004A1DD9" w:rsidRPr="005458B3">
        <w:rPr>
          <w:rFonts w:hint="eastAsia"/>
          <w:color w:val="000000" w:themeColor="text1"/>
          <w:rtl/>
          <w:lang w:bidi="ar-SA"/>
        </w:rPr>
        <w:t>خياطة</w:t>
      </w:r>
      <w:r w:rsidR="004A1DD9" w:rsidRPr="005458B3">
        <w:rPr>
          <w:color w:val="000000" w:themeColor="text1"/>
          <w:rtl/>
          <w:lang w:bidi="ar-SA"/>
        </w:rPr>
        <w:t xml:space="preserve"> </w:t>
      </w:r>
      <w:r w:rsidR="004A1DD9" w:rsidRPr="005458B3">
        <w:rPr>
          <w:rFonts w:hint="eastAsia"/>
          <w:color w:val="000000" w:themeColor="text1"/>
          <w:rtl/>
          <w:lang w:bidi="ar-SA"/>
        </w:rPr>
        <w:t>الملابس</w:t>
      </w:r>
      <w:r w:rsidR="004A1DD9" w:rsidRPr="005458B3">
        <w:rPr>
          <w:color w:val="000000" w:themeColor="text1"/>
          <w:rtl/>
          <w:lang w:bidi="ar-SA"/>
        </w:rPr>
        <w:t xml:space="preserve"> </w:t>
      </w:r>
      <w:r w:rsidR="004A1DD9" w:rsidRPr="005458B3">
        <w:rPr>
          <w:rFonts w:hint="eastAsia"/>
          <w:color w:val="000000" w:themeColor="text1"/>
          <w:rtl/>
          <w:lang w:bidi="ar-SA"/>
        </w:rPr>
        <w:t>التي</w:t>
      </w:r>
      <w:r w:rsidR="004A1DD9" w:rsidRPr="005458B3">
        <w:rPr>
          <w:color w:val="000000" w:themeColor="text1"/>
          <w:rtl/>
          <w:lang w:bidi="ar-SA"/>
        </w:rPr>
        <w:t xml:space="preserve"> </w:t>
      </w:r>
      <w:r w:rsidR="004A1DD9" w:rsidRPr="005458B3">
        <w:rPr>
          <w:rFonts w:hint="eastAsia"/>
          <w:color w:val="000000" w:themeColor="text1"/>
          <w:rtl/>
          <w:lang w:bidi="ar-SA"/>
        </w:rPr>
        <w:t>تجري</w:t>
      </w:r>
      <w:r w:rsidR="004A1DD9" w:rsidRPr="005458B3">
        <w:rPr>
          <w:color w:val="000000" w:themeColor="text1"/>
          <w:rtl/>
          <w:lang w:bidi="ar-SA"/>
        </w:rPr>
        <w:t xml:space="preserve"> </w:t>
      </w:r>
      <w:r w:rsidR="004A1DD9" w:rsidRPr="005458B3">
        <w:rPr>
          <w:rFonts w:hint="eastAsia"/>
          <w:color w:val="000000" w:themeColor="text1"/>
          <w:rtl/>
          <w:lang w:bidi="ar-SA"/>
        </w:rPr>
        <w:t>مع</w:t>
      </w:r>
      <w:r w:rsidR="004A1DD9" w:rsidRPr="005458B3">
        <w:rPr>
          <w:color w:val="000000" w:themeColor="text1"/>
          <w:rtl/>
          <w:lang w:bidi="ar-SA"/>
        </w:rPr>
        <w:t xml:space="preserve"> </w:t>
      </w:r>
      <w:r w:rsidR="004A1DD9" w:rsidRPr="005458B3">
        <w:rPr>
          <w:rFonts w:hint="eastAsia"/>
          <w:color w:val="000000" w:themeColor="text1"/>
          <w:rtl/>
          <w:lang w:bidi="ar-SA"/>
        </w:rPr>
        <w:t>خياط</w:t>
      </w:r>
      <w:r w:rsidR="004A1DD9" w:rsidRPr="005458B3">
        <w:rPr>
          <w:color w:val="000000" w:themeColor="text1"/>
          <w:rtl/>
          <w:lang w:bidi="ar-SA"/>
        </w:rPr>
        <w:t xml:space="preserve"> </w:t>
      </w:r>
      <w:r w:rsidR="004A1DD9" w:rsidRPr="005458B3">
        <w:rPr>
          <w:rFonts w:hint="eastAsia"/>
          <w:color w:val="000000" w:themeColor="text1"/>
          <w:rtl/>
          <w:lang w:bidi="ar-SA"/>
        </w:rPr>
        <w:t>يحضر</w:t>
      </w:r>
      <w:r w:rsidR="00A20406" w:rsidRPr="005458B3">
        <w:rPr>
          <w:rFonts w:hint="cs"/>
          <w:color w:val="000000" w:themeColor="text1"/>
          <w:rtl/>
          <w:lang w:bidi="ar-SA"/>
        </w:rPr>
        <w:t xml:space="preserve"> الخرق ويخيطها</w:t>
      </w:r>
      <w:r w:rsidR="00CA0D1C" w:rsidRPr="005458B3">
        <w:rPr>
          <w:rFonts w:hint="cs"/>
          <w:color w:val="000000" w:themeColor="text1"/>
          <w:rtl/>
          <w:lang w:bidi="ar-SA"/>
        </w:rPr>
        <w:t>.</w:t>
      </w:r>
    </w:p>
    <w:p w14:paraId="168BAA14" w14:textId="6E4C8875" w:rsidR="004A69C1" w:rsidRPr="005458B3" w:rsidRDefault="008B4D1F" w:rsidP="006776B7">
      <w:pPr>
        <w:ind w:firstLine="0"/>
        <w:rPr>
          <w:color w:val="000000" w:themeColor="text1"/>
          <w:rtl/>
          <w:lang w:bidi="ar-SA"/>
        </w:rPr>
      </w:pPr>
      <w:r w:rsidRPr="005458B3">
        <w:rPr>
          <w:rFonts w:hint="cs"/>
          <w:color w:val="000000" w:themeColor="text1"/>
          <w:rtl/>
          <w:lang w:bidi="ar-SA"/>
        </w:rPr>
        <w:t xml:space="preserve">• </w:t>
      </w:r>
      <w:r w:rsidR="004A1DD9" w:rsidRPr="005458B3">
        <w:rPr>
          <w:rFonts w:hint="eastAsia"/>
          <w:color w:val="000000" w:themeColor="text1"/>
          <w:rtl/>
          <w:lang w:bidi="ar-SA"/>
        </w:rPr>
        <w:t>عقود</w:t>
      </w:r>
      <w:r w:rsidR="004A1DD9" w:rsidRPr="005458B3">
        <w:rPr>
          <w:color w:val="000000" w:themeColor="text1"/>
          <w:rtl/>
          <w:lang w:bidi="ar-SA"/>
        </w:rPr>
        <w:t xml:space="preserve"> </w:t>
      </w:r>
      <w:r w:rsidR="004A1DD9" w:rsidRPr="005458B3">
        <w:rPr>
          <w:rFonts w:hint="eastAsia"/>
          <w:color w:val="000000" w:themeColor="text1"/>
          <w:rtl/>
          <w:lang w:bidi="ar-SA"/>
        </w:rPr>
        <w:t>توفير</w:t>
      </w:r>
      <w:r w:rsidR="004A1DD9" w:rsidRPr="005458B3">
        <w:rPr>
          <w:color w:val="000000" w:themeColor="text1"/>
          <w:rtl/>
          <w:lang w:bidi="ar-SA"/>
        </w:rPr>
        <w:t xml:space="preserve"> </w:t>
      </w:r>
      <w:r w:rsidR="004A1DD9" w:rsidRPr="005458B3">
        <w:rPr>
          <w:rFonts w:hint="eastAsia"/>
          <w:color w:val="000000" w:themeColor="text1"/>
          <w:rtl/>
          <w:lang w:bidi="ar-SA"/>
        </w:rPr>
        <w:t>الخفاف</w:t>
      </w:r>
      <w:r w:rsidR="004A1DD9" w:rsidRPr="005458B3">
        <w:rPr>
          <w:color w:val="000000" w:themeColor="text1"/>
          <w:rtl/>
          <w:lang w:bidi="ar-SA"/>
        </w:rPr>
        <w:t xml:space="preserve"> </w:t>
      </w:r>
      <w:r w:rsidR="004A1DD9" w:rsidRPr="005458B3">
        <w:rPr>
          <w:rFonts w:hint="eastAsia"/>
          <w:color w:val="000000" w:themeColor="text1"/>
          <w:rtl/>
          <w:lang w:bidi="ar-SA"/>
        </w:rPr>
        <w:t>والأحذية</w:t>
      </w:r>
      <w:r w:rsidR="004A1DD9" w:rsidRPr="005458B3">
        <w:rPr>
          <w:color w:val="000000" w:themeColor="text1"/>
          <w:rtl/>
          <w:lang w:bidi="ar-SA"/>
        </w:rPr>
        <w:t xml:space="preserve"> </w:t>
      </w:r>
      <w:r w:rsidR="004A1DD9" w:rsidRPr="005458B3">
        <w:rPr>
          <w:rFonts w:hint="eastAsia"/>
          <w:color w:val="000000" w:themeColor="text1"/>
          <w:rtl/>
          <w:lang w:bidi="ar-SA"/>
        </w:rPr>
        <w:t>التي</w:t>
      </w:r>
      <w:r w:rsidR="004A1DD9" w:rsidRPr="005458B3">
        <w:rPr>
          <w:color w:val="000000" w:themeColor="text1"/>
          <w:rtl/>
          <w:lang w:bidi="ar-SA"/>
        </w:rPr>
        <w:t xml:space="preserve"> </w:t>
      </w:r>
      <w:r w:rsidR="004A1DD9" w:rsidRPr="005458B3">
        <w:rPr>
          <w:rFonts w:hint="eastAsia"/>
          <w:color w:val="000000" w:themeColor="text1"/>
          <w:rtl/>
          <w:lang w:bidi="ar-SA"/>
        </w:rPr>
        <w:t>تجري</w:t>
      </w:r>
      <w:r w:rsidR="004A1DD9" w:rsidRPr="005458B3">
        <w:rPr>
          <w:color w:val="000000" w:themeColor="text1"/>
          <w:rtl/>
          <w:lang w:bidi="ar-SA"/>
        </w:rPr>
        <w:t xml:space="preserve"> </w:t>
      </w:r>
      <w:r w:rsidR="004A1DD9" w:rsidRPr="005458B3">
        <w:rPr>
          <w:rFonts w:hint="eastAsia"/>
          <w:color w:val="000000" w:themeColor="text1"/>
          <w:rtl/>
          <w:lang w:bidi="ar-SA"/>
        </w:rPr>
        <w:t>مع</w:t>
      </w:r>
      <w:r w:rsidR="004A1DD9" w:rsidRPr="005458B3">
        <w:rPr>
          <w:color w:val="000000" w:themeColor="text1"/>
          <w:rtl/>
          <w:lang w:bidi="ar-SA"/>
        </w:rPr>
        <w:t xml:space="preserve"> </w:t>
      </w:r>
      <w:r w:rsidR="004A1DD9" w:rsidRPr="005458B3">
        <w:rPr>
          <w:rFonts w:hint="eastAsia"/>
          <w:color w:val="000000" w:themeColor="text1"/>
          <w:rtl/>
          <w:lang w:bidi="ar-SA"/>
        </w:rPr>
        <w:t>خراز</w:t>
      </w:r>
      <w:r w:rsidR="004A1DD9" w:rsidRPr="005458B3">
        <w:rPr>
          <w:color w:val="000000" w:themeColor="text1"/>
          <w:rtl/>
          <w:lang w:bidi="ar-SA"/>
        </w:rPr>
        <w:t xml:space="preserve"> </w:t>
      </w:r>
      <w:r w:rsidR="004A1DD9" w:rsidRPr="005458B3">
        <w:rPr>
          <w:rFonts w:hint="eastAsia"/>
          <w:color w:val="000000" w:themeColor="text1"/>
          <w:rtl/>
          <w:lang w:bidi="ar-SA"/>
        </w:rPr>
        <w:t>ونحوه</w:t>
      </w:r>
      <w:r w:rsidR="004A1DD9" w:rsidRPr="005458B3">
        <w:rPr>
          <w:color w:val="000000" w:themeColor="text1"/>
          <w:rtl/>
          <w:lang w:bidi="ar-SA"/>
        </w:rPr>
        <w:t xml:space="preserve"> </w:t>
      </w:r>
      <w:r w:rsidR="004A1DD9" w:rsidRPr="005458B3">
        <w:rPr>
          <w:rFonts w:hint="eastAsia"/>
          <w:color w:val="000000" w:themeColor="text1"/>
          <w:rtl/>
          <w:lang w:bidi="ar-SA"/>
        </w:rPr>
        <w:t>ممن</w:t>
      </w:r>
      <w:r w:rsidR="004A1DD9" w:rsidRPr="005458B3">
        <w:rPr>
          <w:color w:val="000000" w:themeColor="text1"/>
          <w:rtl/>
          <w:lang w:bidi="ar-SA"/>
        </w:rPr>
        <w:t xml:space="preserve"> </w:t>
      </w:r>
      <w:r w:rsidR="004A1DD9" w:rsidRPr="005458B3">
        <w:rPr>
          <w:rFonts w:hint="eastAsia"/>
          <w:color w:val="000000" w:themeColor="text1"/>
          <w:rtl/>
          <w:lang w:bidi="ar-SA"/>
        </w:rPr>
        <w:t>يحضرون</w:t>
      </w:r>
      <w:r w:rsidR="004A1DD9" w:rsidRPr="005458B3">
        <w:rPr>
          <w:color w:val="000000" w:themeColor="text1"/>
          <w:rtl/>
          <w:lang w:bidi="ar-SA"/>
        </w:rPr>
        <w:t xml:space="preserve"> </w:t>
      </w:r>
      <w:r w:rsidR="004A1DD9" w:rsidRPr="005458B3">
        <w:rPr>
          <w:rFonts w:hint="eastAsia"/>
          <w:color w:val="000000" w:themeColor="text1"/>
          <w:rtl/>
          <w:lang w:bidi="ar-SA"/>
        </w:rPr>
        <w:t>المواد</w:t>
      </w:r>
      <w:r w:rsidR="004A1DD9" w:rsidRPr="005458B3">
        <w:rPr>
          <w:color w:val="000000" w:themeColor="text1"/>
          <w:rtl/>
          <w:lang w:bidi="ar-SA"/>
        </w:rPr>
        <w:t xml:space="preserve"> </w:t>
      </w:r>
      <w:r w:rsidR="004A1DD9" w:rsidRPr="005458B3">
        <w:rPr>
          <w:rFonts w:hint="eastAsia"/>
          <w:color w:val="000000" w:themeColor="text1"/>
          <w:rtl/>
          <w:lang w:bidi="ar-SA"/>
        </w:rPr>
        <w:t>الخام،</w:t>
      </w:r>
      <w:r w:rsidR="004A1DD9" w:rsidRPr="005458B3">
        <w:rPr>
          <w:color w:val="000000" w:themeColor="text1"/>
          <w:rtl/>
          <w:lang w:bidi="ar-SA"/>
        </w:rPr>
        <w:t xml:space="preserve"> </w:t>
      </w:r>
      <w:r w:rsidR="004A1DD9" w:rsidRPr="005458B3">
        <w:rPr>
          <w:rFonts w:hint="eastAsia"/>
          <w:color w:val="000000" w:themeColor="text1"/>
          <w:rtl/>
          <w:lang w:bidi="ar-SA"/>
        </w:rPr>
        <w:t>ثم</w:t>
      </w:r>
      <w:r w:rsidR="004A1DD9" w:rsidRPr="005458B3">
        <w:rPr>
          <w:color w:val="000000" w:themeColor="text1"/>
          <w:rtl/>
          <w:lang w:bidi="ar-SA"/>
        </w:rPr>
        <w:t xml:space="preserve"> </w:t>
      </w:r>
      <w:r w:rsidR="004A1DD9" w:rsidRPr="005458B3">
        <w:rPr>
          <w:rFonts w:hint="eastAsia"/>
          <w:color w:val="000000" w:themeColor="text1"/>
          <w:rtl/>
          <w:lang w:bidi="ar-SA"/>
        </w:rPr>
        <w:t>يقومون</w:t>
      </w:r>
      <w:r w:rsidR="004A1DD9" w:rsidRPr="005458B3">
        <w:rPr>
          <w:color w:val="000000" w:themeColor="text1"/>
          <w:rtl/>
          <w:lang w:bidi="ar-SA"/>
        </w:rPr>
        <w:t xml:space="preserve"> </w:t>
      </w:r>
      <w:r w:rsidR="004A1DD9" w:rsidRPr="005458B3">
        <w:rPr>
          <w:rFonts w:hint="eastAsia"/>
          <w:color w:val="000000" w:themeColor="text1"/>
          <w:rtl/>
          <w:lang w:bidi="ar-SA"/>
        </w:rPr>
        <w:t>بتفصيلها</w:t>
      </w:r>
      <w:r w:rsidR="004A1DD9" w:rsidRPr="005458B3">
        <w:rPr>
          <w:color w:val="000000" w:themeColor="text1"/>
          <w:rtl/>
          <w:lang w:bidi="ar-SA"/>
        </w:rPr>
        <w:t xml:space="preserve"> </w:t>
      </w:r>
      <w:r w:rsidR="004A1DD9" w:rsidRPr="005458B3">
        <w:rPr>
          <w:rFonts w:hint="eastAsia"/>
          <w:color w:val="000000" w:themeColor="text1"/>
          <w:rtl/>
          <w:lang w:bidi="ar-SA"/>
        </w:rPr>
        <w:t>وخياطتها</w:t>
      </w:r>
      <w:r w:rsidR="004A1DD9" w:rsidRPr="005458B3">
        <w:rPr>
          <w:color w:val="000000" w:themeColor="text1"/>
          <w:rtl/>
          <w:lang w:bidi="ar-SA"/>
        </w:rPr>
        <w:t>.</w:t>
      </w:r>
    </w:p>
    <w:p w14:paraId="0A457B75" w14:textId="48008ABE" w:rsidR="00C4585D" w:rsidRPr="005458B3" w:rsidRDefault="008B4D1F" w:rsidP="00C4585D">
      <w:pPr>
        <w:ind w:firstLine="0"/>
        <w:rPr>
          <w:color w:val="000000" w:themeColor="text1"/>
          <w:rtl/>
          <w:lang w:bidi="ar-SA"/>
        </w:rPr>
      </w:pPr>
      <w:r w:rsidRPr="005458B3">
        <w:rPr>
          <w:rFonts w:hint="cs"/>
          <w:color w:val="000000" w:themeColor="text1"/>
          <w:rtl/>
          <w:lang w:bidi="ar-SA"/>
        </w:rPr>
        <w:t xml:space="preserve">• </w:t>
      </w:r>
      <w:r w:rsidR="00C4585D" w:rsidRPr="005458B3">
        <w:rPr>
          <w:color w:val="000000" w:themeColor="text1"/>
          <w:rtl/>
          <w:lang w:bidi="ar-SA"/>
        </w:rPr>
        <w:t>عقود صناعة الأواني المنزلية التي تجري مع الصناع.</w:t>
      </w:r>
    </w:p>
    <w:p w14:paraId="17E068E4" w14:textId="1568C507" w:rsidR="00C4585D" w:rsidRPr="005458B3" w:rsidRDefault="008B4D1F" w:rsidP="008B4D1F">
      <w:pPr>
        <w:ind w:firstLine="0"/>
        <w:rPr>
          <w:color w:val="000000" w:themeColor="text1"/>
          <w:rtl/>
          <w:lang w:bidi="ar-SA"/>
        </w:rPr>
      </w:pPr>
      <w:r w:rsidRPr="005458B3">
        <w:rPr>
          <w:rFonts w:hint="cs"/>
          <w:color w:val="000000" w:themeColor="text1"/>
          <w:rtl/>
          <w:lang w:bidi="ar-SA"/>
        </w:rPr>
        <w:lastRenderedPageBreak/>
        <w:t xml:space="preserve">• </w:t>
      </w:r>
      <w:r w:rsidR="00C4585D" w:rsidRPr="005458B3">
        <w:rPr>
          <w:color w:val="000000" w:themeColor="text1"/>
          <w:rtl/>
          <w:lang w:bidi="ar-SA"/>
        </w:rPr>
        <w:t>عقود صناعة أوعية الأدم من قرب، ودلاء، وأسقية، ونحوها، مما تجري مع من يوفر الجلود ويصنعها أوعية.</w:t>
      </w:r>
    </w:p>
    <w:p w14:paraId="5A650EE5" w14:textId="77777777" w:rsidR="0068717C" w:rsidRDefault="008B4D1F" w:rsidP="0068717C">
      <w:pPr>
        <w:ind w:firstLine="0"/>
        <w:rPr>
          <w:color w:val="000000" w:themeColor="text1"/>
          <w:rtl/>
          <w:lang w:bidi="ar-SA"/>
        </w:rPr>
      </w:pPr>
      <w:r w:rsidRPr="005458B3">
        <w:rPr>
          <w:rFonts w:hint="cs"/>
          <w:color w:val="000000" w:themeColor="text1"/>
          <w:rtl/>
          <w:lang w:bidi="ar-SA"/>
        </w:rPr>
        <w:t xml:space="preserve">• </w:t>
      </w:r>
      <w:r w:rsidR="00C4585D" w:rsidRPr="005458B3">
        <w:rPr>
          <w:color w:val="000000" w:themeColor="text1"/>
          <w:rtl/>
          <w:lang w:bidi="ar-SA"/>
        </w:rPr>
        <w:t>عقود صناعة الخيام وبيوت الشعر التي تجري مع من يوفر مواد الخام، ثم يخيطها.</w:t>
      </w:r>
    </w:p>
    <w:p w14:paraId="0C78DEC6" w14:textId="4A773625" w:rsidR="00C4585D" w:rsidRPr="005458B3" w:rsidRDefault="008B4D1F" w:rsidP="0068717C">
      <w:pPr>
        <w:ind w:firstLine="0"/>
        <w:rPr>
          <w:color w:val="000000" w:themeColor="text1"/>
          <w:rtl/>
          <w:lang w:bidi="ar-SA"/>
        </w:rPr>
      </w:pPr>
      <w:r w:rsidRPr="005458B3">
        <w:rPr>
          <w:rFonts w:hint="cs"/>
          <w:color w:val="000000" w:themeColor="text1"/>
          <w:rtl/>
          <w:lang w:bidi="ar-SA"/>
        </w:rPr>
        <w:t xml:space="preserve">• </w:t>
      </w:r>
      <w:r w:rsidR="00C4585D" w:rsidRPr="005458B3">
        <w:rPr>
          <w:color w:val="000000" w:themeColor="text1"/>
          <w:rtl/>
          <w:lang w:bidi="ar-SA"/>
        </w:rPr>
        <w:t>عقود صناعة الأبواب الخشبية، وصناعة دواليب ودراجات ونواعير استخراج المياه التي تجري مع نجارين يوفرون المواد الخام، ثم يصنعون هذه الأشياء.</w:t>
      </w:r>
    </w:p>
    <w:p w14:paraId="05698F95" w14:textId="6A65C0A4" w:rsidR="00C4585D" w:rsidRDefault="008B4D1F" w:rsidP="006776B7">
      <w:pPr>
        <w:ind w:firstLine="0"/>
        <w:rPr>
          <w:color w:val="000000" w:themeColor="text1"/>
          <w:rtl/>
          <w:lang w:bidi="ar-SA"/>
        </w:rPr>
      </w:pPr>
      <w:r w:rsidRPr="005458B3">
        <w:rPr>
          <w:rFonts w:hint="cs"/>
          <w:color w:val="000000" w:themeColor="text1"/>
          <w:rtl/>
          <w:lang w:bidi="ar-SA"/>
        </w:rPr>
        <w:t xml:space="preserve">• </w:t>
      </w:r>
      <w:r w:rsidR="00C4585D" w:rsidRPr="005458B3">
        <w:rPr>
          <w:color w:val="000000" w:themeColor="text1"/>
          <w:rtl/>
          <w:lang w:bidi="ar-SA"/>
        </w:rPr>
        <w:t>أن يتعاقد شخص مع كاتب حسن الخط في كتابة مصحف، أو كتابة كتاب ينقله من كتاب آخر، ويكون تأمين الأوراق والحبر والأقلام من قبل الكاتب</w:t>
      </w:r>
      <w:r w:rsidR="00C4585D" w:rsidRPr="005458B3">
        <w:rPr>
          <w:rFonts w:hint="cs"/>
          <w:color w:val="000000" w:themeColor="text1"/>
          <w:rtl/>
          <w:lang w:bidi="ar-SA"/>
        </w:rPr>
        <w:t>"</w:t>
      </w:r>
      <w:r w:rsidR="008D587A">
        <w:rPr>
          <w:rStyle w:val="FootnoteReference"/>
          <w:color w:val="000000" w:themeColor="text1"/>
          <w:rtl/>
          <w:lang w:bidi="ar-SA"/>
        </w:rPr>
        <w:footnoteReference w:id="92"/>
      </w:r>
      <w:r w:rsidR="008E1D90">
        <w:rPr>
          <w:rFonts w:hint="cs"/>
          <w:color w:val="000000" w:themeColor="text1"/>
          <w:rtl/>
          <w:lang w:bidi="ar-SA"/>
        </w:rPr>
        <w:t>.</w:t>
      </w:r>
    </w:p>
    <w:p w14:paraId="0CA517C9" w14:textId="77777777" w:rsidR="00430019" w:rsidRPr="005458B3" w:rsidRDefault="00430019" w:rsidP="006776B7">
      <w:pPr>
        <w:ind w:firstLine="0"/>
        <w:rPr>
          <w:color w:val="000000" w:themeColor="text1"/>
          <w:rtl/>
          <w:lang w:bidi="ar-SA"/>
        </w:rPr>
      </w:pPr>
    </w:p>
    <w:p w14:paraId="28BD14DE" w14:textId="04A57A98" w:rsidR="00FF22C9" w:rsidRPr="00CD2AEC" w:rsidRDefault="00870636" w:rsidP="008D581F">
      <w:pPr>
        <w:ind w:firstLine="0"/>
        <w:rPr>
          <w:color w:val="000000" w:themeColor="text1"/>
          <w:u w:val="single"/>
          <w:rtl/>
          <w:lang w:bidi="ar-SA"/>
        </w:rPr>
      </w:pPr>
      <w:r w:rsidRPr="00CD2AEC">
        <w:rPr>
          <w:rFonts w:hint="cs"/>
          <w:color w:val="000000" w:themeColor="text1"/>
          <w:u w:val="single"/>
          <w:rtl/>
          <w:lang w:bidi="ar-SA"/>
        </w:rPr>
        <w:t>أمثلة لعقود الاستصناع المعاصرة</w:t>
      </w:r>
    </w:p>
    <w:p w14:paraId="14859DAB" w14:textId="6A6B427E" w:rsidR="002A0E28" w:rsidRDefault="00CD2AEC" w:rsidP="003C71E3">
      <w:pPr>
        <w:ind w:firstLine="0"/>
        <w:rPr>
          <w:color w:val="000000" w:themeColor="text1"/>
          <w:rtl/>
          <w:lang w:bidi="ar-SA"/>
        </w:rPr>
      </w:pPr>
      <w:r>
        <w:rPr>
          <w:rFonts w:hint="cs"/>
          <w:color w:val="000000" w:themeColor="text1"/>
          <w:rtl/>
          <w:lang w:bidi="ar-SA"/>
        </w:rPr>
        <w:lastRenderedPageBreak/>
        <w:t xml:space="preserve">" • </w:t>
      </w:r>
      <w:r w:rsidRPr="00CD2AEC">
        <w:rPr>
          <w:color w:val="000000" w:themeColor="text1"/>
          <w:rtl/>
          <w:lang w:bidi="ar-SA"/>
        </w:rPr>
        <w:t>عقود صناعة أو توريد السيارات، والطائرات</w:t>
      </w:r>
      <w:r w:rsidR="00706EFA">
        <w:rPr>
          <w:rFonts w:hint="cs"/>
          <w:color w:val="000000" w:themeColor="text1"/>
          <w:rtl/>
          <w:lang w:bidi="ar-SA"/>
        </w:rPr>
        <w:t>،</w:t>
      </w:r>
      <w:r w:rsidRPr="00CD2AEC">
        <w:rPr>
          <w:color w:val="000000" w:themeColor="text1"/>
          <w:rtl/>
          <w:lang w:bidi="ar-SA"/>
        </w:rPr>
        <w:t xml:space="preserve"> والقطارات</w:t>
      </w:r>
      <w:r w:rsidR="00706EFA">
        <w:rPr>
          <w:rFonts w:hint="cs"/>
          <w:color w:val="000000" w:themeColor="text1"/>
          <w:rtl/>
          <w:lang w:bidi="ar-SA"/>
        </w:rPr>
        <w:t>،</w:t>
      </w:r>
      <w:r w:rsidRPr="00CD2AEC">
        <w:rPr>
          <w:color w:val="000000" w:themeColor="text1"/>
          <w:rtl/>
          <w:lang w:bidi="ar-SA"/>
        </w:rPr>
        <w:t xml:space="preserve"> وتصنيع أو توريد قطع الغيار، وصناعة أو توريد الأدوات الكهربائية، وصناعة أو توريد الأجهزة المنزلية التي تجري مع المصنع الذي ينتجها، أو مع غيره</w:t>
      </w:r>
      <w:r>
        <w:rPr>
          <w:rFonts w:hint="cs"/>
          <w:color w:val="000000" w:themeColor="text1"/>
          <w:rtl/>
          <w:lang w:bidi="ar-SA"/>
        </w:rPr>
        <w:t>.</w:t>
      </w:r>
    </w:p>
    <w:p w14:paraId="49025E52" w14:textId="4FEFA9A2" w:rsidR="000E4EC7" w:rsidRPr="000E4EC7" w:rsidRDefault="00F9778F" w:rsidP="000E4EC7">
      <w:pPr>
        <w:ind w:firstLine="0"/>
        <w:rPr>
          <w:color w:val="000000" w:themeColor="text1"/>
          <w:rtl/>
          <w:lang w:bidi="ar-SA"/>
        </w:rPr>
      </w:pPr>
      <w:r>
        <w:rPr>
          <w:rFonts w:hint="cs"/>
          <w:color w:val="000000" w:themeColor="text1"/>
          <w:rtl/>
          <w:lang w:bidi="ar-SA"/>
        </w:rPr>
        <w:t>•</w:t>
      </w:r>
      <w:r w:rsidR="00AD45F6">
        <w:rPr>
          <w:rFonts w:hint="cs"/>
          <w:color w:val="000000" w:themeColor="text1"/>
          <w:rtl/>
          <w:lang w:bidi="ar-SA"/>
        </w:rPr>
        <w:t xml:space="preserve"> </w:t>
      </w:r>
      <w:r w:rsidR="000E4EC7" w:rsidRPr="000E4EC7">
        <w:rPr>
          <w:color w:val="000000" w:themeColor="text1"/>
          <w:rtl/>
          <w:lang w:bidi="ar-SA"/>
        </w:rPr>
        <w:t>عقود صناعة وتوفير الأبواب الحديدية والخشبية والشبابيك للمنازل وغيرها</w:t>
      </w:r>
      <w:r>
        <w:rPr>
          <w:rFonts w:hint="cs"/>
          <w:color w:val="000000" w:themeColor="text1"/>
          <w:rtl/>
          <w:lang w:bidi="ar-SA"/>
        </w:rPr>
        <w:t>.</w:t>
      </w:r>
    </w:p>
    <w:p w14:paraId="35EF9402" w14:textId="2B654E41" w:rsidR="000E4EC7" w:rsidRPr="000E4EC7" w:rsidRDefault="00AD45F6" w:rsidP="00260A42">
      <w:pPr>
        <w:ind w:firstLine="0"/>
        <w:rPr>
          <w:color w:val="000000" w:themeColor="text1"/>
          <w:rtl/>
          <w:lang w:bidi="ar-SA"/>
        </w:rPr>
      </w:pPr>
      <w:r>
        <w:rPr>
          <w:rFonts w:hint="cs"/>
          <w:color w:val="000000" w:themeColor="text1"/>
          <w:rtl/>
          <w:lang w:bidi="ar-SA"/>
        </w:rPr>
        <w:t xml:space="preserve">• </w:t>
      </w:r>
      <w:r w:rsidR="000E4EC7" w:rsidRPr="000E4EC7">
        <w:rPr>
          <w:color w:val="000000" w:themeColor="text1"/>
          <w:rtl/>
          <w:lang w:bidi="ar-SA"/>
        </w:rPr>
        <w:t>عقود صناعة وتوفير البلاط، وتوفير جبس الأسقف وتوفير الحجر الذي تكسى به المنازل التي تجري مع المصنع الذي ينتجها، أو مع غيره.</w:t>
      </w:r>
    </w:p>
    <w:p w14:paraId="430DF3C8" w14:textId="791B13C1" w:rsidR="000E4EC7" w:rsidRPr="000E4EC7" w:rsidRDefault="00260A42" w:rsidP="000E4EC7">
      <w:pPr>
        <w:ind w:firstLine="0"/>
        <w:rPr>
          <w:color w:val="000000" w:themeColor="text1"/>
          <w:rtl/>
          <w:lang w:bidi="ar-SA"/>
        </w:rPr>
      </w:pPr>
      <w:r>
        <w:rPr>
          <w:rFonts w:hint="cs"/>
          <w:color w:val="000000" w:themeColor="text1"/>
          <w:rtl/>
          <w:lang w:bidi="ar-SA"/>
        </w:rPr>
        <w:t xml:space="preserve">• </w:t>
      </w:r>
      <w:r w:rsidR="000E4EC7" w:rsidRPr="000E4EC7">
        <w:rPr>
          <w:color w:val="000000" w:themeColor="text1"/>
          <w:rtl/>
          <w:lang w:bidi="ar-SA"/>
        </w:rPr>
        <w:t>عقود صناعة وتوفير الإسمنت، وصناعة وتوفير مسحوق الجبس التي تجري مع المصانع التي تنتجها، أو مع غيرها</w:t>
      </w:r>
      <w:r>
        <w:rPr>
          <w:rFonts w:hint="cs"/>
          <w:color w:val="000000" w:themeColor="text1"/>
          <w:rtl/>
          <w:lang w:bidi="ar-SA"/>
        </w:rPr>
        <w:t xml:space="preserve"> …</w:t>
      </w:r>
    </w:p>
    <w:p w14:paraId="13121368" w14:textId="003B3C87" w:rsidR="000E4EC7" w:rsidRPr="000E4EC7" w:rsidRDefault="006A42D2" w:rsidP="006A42D2">
      <w:pPr>
        <w:ind w:firstLine="0"/>
        <w:rPr>
          <w:color w:val="000000" w:themeColor="text1"/>
          <w:rtl/>
          <w:lang w:bidi="ar-SA"/>
        </w:rPr>
      </w:pPr>
      <w:r>
        <w:rPr>
          <w:rFonts w:hint="cs"/>
          <w:color w:val="000000" w:themeColor="text1"/>
          <w:rtl/>
          <w:lang w:bidi="ar-SA"/>
        </w:rPr>
        <w:t xml:space="preserve">• </w:t>
      </w:r>
      <w:r w:rsidR="000E4EC7" w:rsidRPr="000E4EC7">
        <w:rPr>
          <w:color w:val="000000" w:themeColor="text1"/>
          <w:rtl/>
          <w:lang w:bidi="ar-SA"/>
        </w:rPr>
        <w:t>عقود مقاولات بناء المنازل وبناء المدارس، وبناء المصانع، وبناء محطات الوقود، إذا كان العمل والمواد من المقاول</w:t>
      </w:r>
      <w:r>
        <w:rPr>
          <w:rFonts w:hint="cs"/>
          <w:color w:val="000000" w:themeColor="text1"/>
          <w:rtl/>
          <w:lang w:bidi="ar-SA"/>
        </w:rPr>
        <w:t xml:space="preserve"> …</w:t>
      </w:r>
    </w:p>
    <w:p w14:paraId="0669EB73" w14:textId="1CB3A8F1" w:rsidR="00CD2AEC" w:rsidRPr="0017599D" w:rsidRDefault="00392E73" w:rsidP="003C71E3">
      <w:pPr>
        <w:ind w:firstLine="0"/>
        <w:rPr>
          <w:color w:val="000000" w:themeColor="text1"/>
          <w:rtl/>
          <w:lang w:bidi="ar-SA"/>
        </w:rPr>
      </w:pPr>
      <w:r>
        <w:rPr>
          <w:rFonts w:hint="cs"/>
          <w:color w:val="000000" w:themeColor="text1"/>
          <w:rtl/>
          <w:lang w:bidi="ar-SA"/>
        </w:rPr>
        <w:t xml:space="preserve">• </w:t>
      </w:r>
      <w:r w:rsidR="000E4EC7" w:rsidRPr="000E4EC7">
        <w:rPr>
          <w:color w:val="000000" w:themeColor="text1"/>
          <w:rtl/>
          <w:lang w:bidi="ar-SA"/>
        </w:rPr>
        <w:t>أن تتفق شركة سفلتة طرق مع حكومة بلد على سفلتة طريق معين مقابل مبلغ معين أو مقابل أخذ أجرة من كل سيارة تمر مع هذا الطريق لمدة سنوات معينة.</w:t>
      </w:r>
    </w:p>
    <w:p w14:paraId="1ED1C099" w14:textId="67A1FBA2" w:rsidR="008D5C86" w:rsidRDefault="00392E73" w:rsidP="008D5C86">
      <w:pPr>
        <w:ind w:firstLine="0"/>
        <w:rPr>
          <w:color w:val="000000" w:themeColor="text1"/>
          <w:u w:val="single"/>
          <w:rtl/>
          <w:lang w:bidi="ar-SA"/>
        </w:rPr>
      </w:pPr>
      <w:r>
        <w:rPr>
          <w:rFonts w:hint="cs"/>
          <w:color w:val="000000" w:themeColor="text1"/>
          <w:rtl/>
          <w:lang w:bidi="ar-SA"/>
        </w:rPr>
        <w:lastRenderedPageBreak/>
        <w:t xml:space="preserve">• </w:t>
      </w:r>
      <w:r w:rsidR="00935B11" w:rsidRPr="00935B11">
        <w:rPr>
          <w:color w:val="000000" w:themeColor="text1"/>
          <w:rtl/>
          <w:lang w:bidi="ar-SA"/>
        </w:rPr>
        <w:t>أن تتفق شركة مع حكومة بلد على إنشاء مطار معين، مقابل أن تستثمر هذا المطار لمدة خمس سنوات مثل</w:t>
      </w:r>
      <w:r w:rsidR="008D5C86">
        <w:rPr>
          <w:rFonts w:hint="cs"/>
          <w:color w:val="000000" w:themeColor="text1"/>
          <w:rtl/>
          <w:lang w:bidi="ar-SA"/>
        </w:rPr>
        <w:t>ًا</w:t>
      </w:r>
      <w:r w:rsidR="006075F3">
        <w:rPr>
          <w:rFonts w:hint="cs"/>
          <w:color w:val="000000" w:themeColor="text1"/>
          <w:rtl/>
          <w:lang w:bidi="ar-SA"/>
        </w:rPr>
        <w:t xml:space="preserve"> …</w:t>
      </w:r>
    </w:p>
    <w:p w14:paraId="25C5ABF5" w14:textId="1988CB2F" w:rsidR="00935B11" w:rsidRPr="00935B11" w:rsidRDefault="008D5C86" w:rsidP="00AF5DD0">
      <w:pPr>
        <w:ind w:firstLine="0"/>
        <w:rPr>
          <w:color w:val="000000" w:themeColor="text1"/>
          <w:rtl/>
          <w:lang w:bidi="ar-SA"/>
        </w:rPr>
      </w:pPr>
      <w:r>
        <w:rPr>
          <w:rFonts w:hint="cs"/>
          <w:color w:val="000000" w:themeColor="text1"/>
          <w:rtl/>
          <w:lang w:bidi="ar-SA"/>
        </w:rPr>
        <w:t xml:space="preserve">• </w:t>
      </w:r>
      <w:r w:rsidR="00935B11" w:rsidRPr="00935B11">
        <w:rPr>
          <w:color w:val="000000" w:themeColor="text1"/>
          <w:rtl/>
          <w:lang w:bidi="ar-SA"/>
        </w:rPr>
        <w:t>أن تتفق شركة مقاولات مع صاحب أرض على أن تبني له في هذه الأرض فندق</w:t>
      </w:r>
      <w:r w:rsidR="00C11DDE">
        <w:rPr>
          <w:rFonts w:hint="cs"/>
          <w:color w:val="000000" w:themeColor="text1"/>
          <w:rtl/>
          <w:lang w:bidi="ar-SA"/>
        </w:rPr>
        <w:t>ًا</w:t>
      </w:r>
      <w:r w:rsidR="00935B11" w:rsidRPr="00935B11">
        <w:rPr>
          <w:color w:val="000000" w:themeColor="text1"/>
          <w:rtl/>
          <w:lang w:bidi="ar-SA"/>
        </w:rPr>
        <w:t>، أو برج</w:t>
      </w:r>
      <w:r w:rsidR="00C11DDE">
        <w:rPr>
          <w:rFonts w:hint="cs"/>
          <w:color w:val="000000" w:themeColor="text1"/>
          <w:rtl/>
          <w:lang w:bidi="ar-SA"/>
        </w:rPr>
        <w:t xml:space="preserve">ًا </w:t>
      </w:r>
      <w:r w:rsidR="00935B11" w:rsidRPr="00935B11">
        <w:rPr>
          <w:color w:val="000000" w:themeColor="text1"/>
          <w:rtl/>
          <w:lang w:bidi="ar-SA"/>
        </w:rPr>
        <w:t>استثماري</w:t>
      </w:r>
      <w:r w:rsidR="00C11DDE">
        <w:rPr>
          <w:rFonts w:hint="cs"/>
          <w:color w:val="000000" w:themeColor="text1"/>
          <w:rtl/>
          <w:lang w:bidi="ar-SA"/>
        </w:rPr>
        <w:t>ًّا</w:t>
      </w:r>
      <w:r w:rsidR="00935B11" w:rsidRPr="00935B11">
        <w:rPr>
          <w:color w:val="000000" w:themeColor="text1"/>
          <w:rtl/>
          <w:lang w:bidi="ar-SA"/>
        </w:rPr>
        <w:t>، أو محلات تجارية، أو شقق</w:t>
      </w:r>
      <w:r w:rsidR="00AF5DD0">
        <w:rPr>
          <w:rFonts w:hint="cs"/>
          <w:color w:val="000000" w:themeColor="text1"/>
          <w:rtl/>
          <w:lang w:bidi="ar-SA"/>
        </w:rPr>
        <w:t xml:space="preserve">ًا </w:t>
      </w:r>
      <w:r w:rsidR="00935B11" w:rsidRPr="00935B11">
        <w:rPr>
          <w:color w:val="000000" w:themeColor="text1"/>
          <w:rtl/>
          <w:lang w:bidi="ar-SA"/>
        </w:rPr>
        <w:t>للتأجير، مقابل أن تستثمر هذا الفندق أو هذا البرج عدة سنوات</w:t>
      </w:r>
      <w:r w:rsidR="00BC70D9">
        <w:rPr>
          <w:rFonts w:hint="cs"/>
          <w:color w:val="000000" w:themeColor="text1"/>
          <w:rtl/>
          <w:lang w:bidi="ar-SA"/>
        </w:rPr>
        <w:t xml:space="preserve"> …</w:t>
      </w:r>
    </w:p>
    <w:p w14:paraId="0193DF14" w14:textId="1F0F38D0" w:rsidR="00935B11" w:rsidRPr="00935B11" w:rsidRDefault="00F06FCC" w:rsidP="00F06FCC">
      <w:pPr>
        <w:ind w:firstLine="0"/>
        <w:rPr>
          <w:color w:val="000000" w:themeColor="text1"/>
          <w:rtl/>
          <w:lang w:bidi="ar-SA"/>
        </w:rPr>
      </w:pPr>
      <w:r>
        <w:rPr>
          <w:rFonts w:hint="cs"/>
          <w:color w:val="000000" w:themeColor="text1"/>
          <w:rtl/>
          <w:lang w:bidi="ar-SA"/>
        </w:rPr>
        <w:t xml:space="preserve">• </w:t>
      </w:r>
      <w:r w:rsidR="00935B11" w:rsidRPr="00935B11">
        <w:rPr>
          <w:color w:val="000000" w:themeColor="text1"/>
          <w:rtl/>
          <w:lang w:bidi="ar-SA"/>
        </w:rPr>
        <w:t>أن يقوم صاحب منزل تحت البناء بالتعاقد مع مليسين لتلييس منزله أو يتعاقد مع كهربائيين في عمل الكهرباء في منزله، أو يتعاقد مع سباكين لعمل السباكة في منزله، ويكون تأمين جميع المواد التي تحتاجها هذه الأعمال من قبل هؤلاء العمال.</w:t>
      </w:r>
    </w:p>
    <w:p w14:paraId="5310DEF1" w14:textId="51BCB6A9" w:rsidR="003C79A2" w:rsidRPr="003C79A2" w:rsidRDefault="00F06FCC" w:rsidP="00F06FCC">
      <w:pPr>
        <w:ind w:firstLine="0"/>
        <w:rPr>
          <w:color w:val="000000" w:themeColor="text1"/>
          <w:rtl/>
          <w:lang w:bidi="ar-SA"/>
        </w:rPr>
      </w:pPr>
      <w:r>
        <w:rPr>
          <w:rFonts w:hint="cs"/>
          <w:color w:val="000000" w:themeColor="text1"/>
          <w:rtl/>
          <w:lang w:bidi="ar-SA"/>
        </w:rPr>
        <w:t xml:space="preserve">• </w:t>
      </w:r>
      <w:r w:rsidR="00935B11" w:rsidRPr="00935B11">
        <w:rPr>
          <w:color w:val="000000" w:themeColor="text1"/>
          <w:rtl/>
          <w:lang w:bidi="ar-SA"/>
        </w:rPr>
        <w:t>أن يقوم شخص حصل لسيارته حادث مروري</w:t>
      </w:r>
      <w:r>
        <w:rPr>
          <w:rFonts w:hint="cs"/>
          <w:color w:val="000000" w:themeColor="text1"/>
          <w:rtl/>
          <w:lang w:bidi="ar-SA"/>
        </w:rPr>
        <w:t xml:space="preserve"> </w:t>
      </w:r>
      <w:r w:rsidR="003C79A2" w:rsidRPr="003C79A2">
        <w:rPr>
          <w:color w:val="000000" w:themeColor="text1"/>
          <w:rtl/>
          <w:lang w:bidi="ar-SA"/>
        </w:rPr>
        <w:t>بالتعاقد مع ورشة سمكرة لسمكرة سيارته على أن يكون تأمين قطع الغيار من قبل هذه الورشة.</w:t>
      </w:r>
    </w:p>
    <w:p w14:paraId="70F16238" w14:textId="52F554B1" w:rsidR="003C79A2" w:rsidRDefault="00751AA7" w:rsidP="00F87047">
      <w:pPr>
        <w:ind w:firstLine="0"/>
        <w:rPr>
          <w:color w:val="000000" w:themeColor="text1"/>
          <w:rtl/>
          <w:lang w:bidi="ar-SA"/>
        </w:rPr>
      </w:pPr>
      <w:r>
        <w:rPr>
          <w:rFonts w:hint="cs"/>
          <w:color w:val="000000" w:themeColor="text1"/>
          <w:rtl/>
          <w:lang w:bidi="ar-SA"/>
        </w:rPr>
        <w:lastRenderedPageBreak/>
        <w:t xml:space="preserve">• </w:t>
      </w:r>
      <w:r w:rsidR="003C79A2" w:rsidRPr="003C79A2">
        <w:rPr>
          <w:color w:val="000000" w:themeColor="text1"/>
          <w:rtl/>
          <w:lang w:bidi="ar-SA"/>
        </w:rPr>
        <w:t>أن يقوم شخص بالتعاقد مع طبيب أسنان، بأن يركب له أسناناً معينة، أو تركيبة أسنان كاملة على أن يكون تأمين المواد من قبل طبيب الأسنان</w:t>
      </w:r>
      <w:r w:rsidR="00F87047">
        <w:rPr>
          <w:rFonts w:hint="cs"/>
          <w:color w:val="000000" w:themeColor="text1"/>
          <w:rtl/>
          <w:lang w:bidi="ar-SA"/>
        </w:rPr>
        <w:t>"</w:t>
      </w:r>
      <w:r w:rsidR="00561F06">
        <w:rPr>
          <w:rStyle w:val="FootnoteReference"/>
          <w:color w:val="000000" w:themeColor="text1"/>
          <w:rtl/>
          <w:lang w:bidi="ar-SA"/>
        </w:rPr>
        <w:footnoteReference w:id="93"/>
      </w:r>
      <w:r w:rsidR="00A40EF0">
        <w:rPr>
          <w:rFonts w:hint="cs"/>
          <w:color w:val="000000" w:themeColor="text1"/>
          <w:rtl/>
          <w:lang w:bidi="ar-SA"/>
        </w:rPr>
        <w:t>.</w:t>
      </w:r>
    </w:p>
    <w:p w14:paraId="7A3A0F9F" w14:textId="1B7B3564" w:rsidR="003C79A2" w:rsidRPr="0017599D" w:rsidRDefault="003C79A2" w:rsidP="00932FB2">
      <w:pPr>
        <w:ind w:firstLine="0"/>
        <w:rPr>
          <w:color w:val="000000" w:themeColor="text1"/>
          <w:rtl/>
          <w:lang w:bidi="ar-SA"/>
        </w:rPr>
      </w:pPr>
    </w:p>
    <w:sectPr w:rsidR="003C79A2" w:rsidRPr="0017599D" w:rsidSect="007E6573">
      <w:footerReference w:type="default" r:id="rId9"/>
      <w:footnotePr>
        <w:numRestart w:val="eachPage"/>
      </w:footnotePr>
      <w:pgSz w:w="12240" w:h="15840"/>
      <w:pgMar w:top="720" w:right="720" w:bottom="720" w:left="720" w:header="720" w:footer="720" w:gutter="0"/>
      <w:cols w:space="720"/>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F50882" w14:textId="77777777" w:rsidR="00617F8A" w:rsidRDefault="00617F8A" w:rsidP="008C54A2">
      <w:r>
        <w:separator/>
      </w:r>
    </w:p>
  </w:endnote>
  <w:endnote w:type="continuationSeparator" w:id="0">
    <w:p w14:paraId="5836582D" w14:textId="77777777" w:rsidR="00617F8A" w:rsidRDefault="00617F8A"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AA GoldenLotus">
    <w:altName w:val="Arial"/>
    <w:panose1 w:val="02000000000000000000"/>
    <w:charset w:val="00"/>
    <w:family w:val="auto"/>
    <w:pitch w:val="variable"/>
    <w:sig w:usb0="00002007" w:usb1="80000000" w:usb2="00000008" w:usb3="00000000" w:csb0="0000004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F_Tabook">
    <w:altName w:val="Arial"/>
    <w:panose1 w:val="00000000000000000000"/>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Shurooq 16">
    <w:altName w:val="Arial"/>
    <w:charset w:val="B2"/>
    <w:family w:val="auto"/>
    <w:pitch w:val="variable"/>
    <w:sig w:usb0="00002001" w:usb1="00000000" w:usb2="00000000" w:usb3="00000000" w:csb0="00000040" w:csb1="00000000"/>
  </w:font>
  <w:font w:name="ATraditional Arabic">
    <w:panose1 w:val="02020603050405020304"/>
    <w:charset w:val="00"/>
    <w:family w:val="roman"/>
    <w:pitch w:val="variable"/>
    <w:sig w:usb0="00002003" w:usb1="80000000" w:usb2="00000008" w:usb3="00000000" w:csb0="00000041" w:csb1="00000000"/>
  </w:font>
  <w:font w:name="CTraditional Arabic">
    <w:altName w:val="Arial"/>
    <w:panose1 w:val="00000000000000000000"/>
    <w:charset w:val="B2"/>
    <w:family w:val="auto"/>
    <w:pitch w:val="variable"/>
    <w:sig w:usb0="00002001" w:usb1="00000000" w:usb2="00000000" w:usb3="00000000" w:csb0="00000040" w:csb1="00000000"/>
  </w:font>
  <w:font w:name="mohammad bold art">
    <w:altName w:val="Arial"/>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Monotype Koufi">
    <w:altName w:val="Arial"/>
    <w:panose1 w:val="00000000000000000000"/>
    <w:charset w:val="B2"/>
    <w:family w:val="auto"/>
    <w:pitch w:val="variable"/>
    <w:sig w:usb0="02942001" w:usb1="03D40006" w:usb2="02620000" w:usb3="00000000" w:csb0="00000040" w:csb1="00000000"/>
  </w:font>
  <w:font w:name="Andalus">
    <w:altName w:val="Arial"/>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31192980"/>
      <w:docPartObj>
        <w:docPartGallery w:val="Page Numbers (Bottom of Page)"/>
        <w:docPartUnique/>
      </w:docPartObj>
    </w:sdtPr>
    <w:sdtEndPr>
      <w:rPr>
        <w:noProof/>
      </w:rPr>
    </w:sdtEndPr>
    <w:sdtContent>
      <w:p w14:paraId="440FC73C" w14:textId="77777777" w:rsidR="00942DD3" w:rsidRDefault="00942DD3" w:rsidP="008C54A2">
        <w:pPr>
          <w:pStyle w:val="Footer"/>
        </w:pPr>
        <w:r>
          <w:fldChar w:fldCharType="begin"/>
        </w:r>
        <w:r>
          <w:instrText xml:space="preserve"> PAGE   \* MERGEFORMAT </w:instrText>
        </w:r>
        <w:r>
          <w:fldChar w:fldCharType="separate"/>
        </w:r>
        <w:r w:rsidR="00ED52A0">
          <w:rPr>
            <w:noProof/>
            <w:rtl/>
          </w:rPr>
          <w:t>54</w:t>
        </w:r>
        <w:r>
          <w:rPr>
            <w:noProof/>
          </w:rPr>
          <w:fldChar w:fldCharType="end"/>
        </w:r>
      </w:p>
    </w:sdtContent>
  </w:sdt>
  <w:p w14:paraId="2C5B1C0B" w14:textId="77777777" w:rsidR="00942DD3" w:rsidRDefault="00942DD3" w:rsidP="008C54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94E436" w14:textId="77777777" w:rsidR="00617F8A" w:rsidRDefault="00617F8A" w:rsidP="008C54A2">
      <w:r>
        <w:separator/>
      </w:r>
    </w:p>
  </w:footnote>
  <w:footnote w:type="continuationSeparator" w:id="0">
    <w:p w14:paraId="48F26245" w14:textId="77777777" w:rsidR="00617F8A" w:rsidRDefault="00617F8A" w:rsidP="008C54A2">
      <w:r>
        <w:continuationSeparator/>
      </w:r>
    </w:p>
  </w:footnote>
  <w:footnote w:id="1">
    <w:p w14:paraId="698F3986" w14:textId="1E875B5D" w:rsidR="00524B82" w:rsidRDefault="00524B82">
      <w:pPr>
        <w:pStyle w:val="FootnoteText"/>
        <w:rPr>
          <w:lang w:bidi="ar-SA"/>
        </w:rPr>
      </w:pPr>
      <w:r>
        <w:rPr>
          <w:rStyle w:val="FootnoteReference"/>
        </w:rPr>
        <w:footnoteRef/>
      </w:r>
      <w:r>
        <w:rPr>
          <w:rtl/>
        </w:rPr>
        <w:t xml:space="preserve"> </w:t>
      </w:r>
      <w:r w:rsidR="00DE7909">
        <w:rPr>
          <w:rFonts w:hint="cs"/>
          <w:rtl/>
          <w:lang w:bidi="ar-SA"/>
        </w:rPr>
        <w:t>وهي وصف يصير به المكلف أهلًا للإلزام والالتزام (شرح المنتهى للبهوتي، ٣/٢٩٦).</w:t>
      </w:r>
    </w:p>
  </w:footnote>
  <w:footnote w:id="2">
    <w:p w14:paraId="21213EE8" w14:textId="1A4915ED" w:rsidR="0085553D" w:rsidRDefault="0085553D">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٢/٤٧١.</w:t>
      </w:r>
    </w:p>
  </w:footnote>
  <w:footnote w:id="3">
    <w:p w14:paraId="3A5D3A5B" w14:textId="538B627F" w:rsidR="00694C4B" w:rsidRDefault="00694C4B">
      <w:pPr>
        <w:pStyle w:val="FootnoteText"/>
        <w:rPr>
          <w:lang w:bidi="ar-SA"/>
        </w:rPr>
      </w:pPr>
      <w:r>
        <w:rPr>
          <w:rStyle w:val="FootnoteReference"/>
        </w:rPr>
        <w:footnoteRef/>
      </w:r>
      <w:r>
        <w:rPr>
          <w:rtl/>
        </w:rPr>
        <w:t xml:space="preserve"> </w:t>
      </w:r>
      <w:r>
        <w:rPr>
          <w:rFonts w:hint="cs"/>
          <w:rtl/>
          <w:lang w:bidi="ar-SA"/>
        </w:rPr>
        <w:t>البهوتي، شرح منتهى الإرادات، ٣/٢٩٦.</w:t>
      </w:r>
    </w:p>
  </w:footnote>
  <w:footnote w:id="4">
    <w:p w14:paraId="78684B92" w14:textId="0643F0C7" w:rsidR="00193997" w:rsidRDefault="00193997">
      <w:pPr>
        <w:pStyle w:val="FootnoteText"/>
        <w:rPr>
          <w:lang w:bidi="ar-SA"/>
        </w:rPr>
      </w:pPr>
      <w:r>
        <w:rPr>
          <w:rStyle w:val="FootnoteReference"/>
        </w:rPr>
        <w:footnoteRef/>
      </w:r>
      <w:r>
        <w:rPr>
          <w:rtl/>
        </w:rPr>
        <w:t xml:space="preserve"> </w:t>
      </w:r>
      <w:r>
        <w:rPr>
          <w:rFonts w:hint="cs"/>
          <w:rtl/>
          <w:lang w:bidi="ar-SA"/>
        </w:rPr>
        <w:t>البهوتي، شرح منتهى الإرادات، ٣/٢٩٦.</w:t>
      </w:r>
    </w:p>
  </w:footnote>
  <w:footnote w:id="5">
    <w:p w14:paraId="615926C2" w14:textId="3CC704FC" w:rsidR="00B6106F" w:rsidRDefault="00B6106F">
      <w:pPr>
        <w:pStyle w:val="FootnoteText"/>
        <w:rPr>
          <w:lang w:bidi="ar-SA"/>
        </w:rPr>
      </w:pPr>
      <w:r>
        <w:rPr>
          <w:rStyle w:val="FootnoteReference"/>
        </w:rPr>
        <w:footnoteRef/>
      </w:r>
      <w:r>
        <w:rPr>
          <w:rtl/>
        </w:rPr>
        <w:t xml:space="preserve"> </w:t>
      </w:r>
      <w:r w:rsidR="00AA2E99">
        <w:rPr>
          <w:rFonts w:hint="cs"/>
          <w:rtl/>
          <w:lang w:bidi="ar-SA"/>
        </w:rPr>
        <w:t>إبراهيم العوفي الصالحي، مسلك الراغب لشرح دليل الطالب، ٢/٤٧١.</w:t>
      </w:r>
    </w:p>
  </w:footnote>
  <w:footnote w:id="6">
    <w:p w14:paraId="7309C1DA" w14:textId="27F2EA75" w:rsidR="00B04EDD" w:rsidRDefault="00B04EDD">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٢/١٥١.</w:t>
      </w:r>
    </w:p>
  </w:footnote>
  <w:footnote w:id="7">
    <w:p w14:paraId="52FA4C75" w14:textId="0A760853" w:rsidR="002B6A67" w:rsidRDefault="002B6A67">
      <w:pPr>
        <w:pStyle w:val="FootnoteText"/>
        <w:rPr>
          <w:lang w:bidi="ar-SA"/>
        </w:rPr>
      </w:pPr>
      <w:r>
        <w:rPr>
          <w:rStyle w:val="FootnoteReference"/>
        </w:rPr>
        <w:footnoteRef/>
      </w:r>
      <w:r>
        <w:rPr>
          <w:rtl/>
        </w:rPr>
        <w:t xml:space="preserve"> </w:t>
      </w:r>
      <w:r>
        <w:rPr>
          <w:rFonts w:hint="cs"/>
          <w:rtl/>
          <w:lang w:bidi="ar-SA"/>
        </w:rPr>
        <w:t>البهوتي، شرح منتهى الإرادات، ٣/٢٩٧.</w:t>
      </w:r>
    </w:p>
  </w:footnote>
  <w:footnote w:id="8">
    <w:p w14:paraId="79F36EDB" w14:textId="39563871" w:rsidR="003F5692" w:rsidRDefault="003F5692" w:rsidP="00DB0736">
      <w:pPr>
        <w:pStyle w:val="FootnoteText"/>
        <w:rPr>
          <w:lang w:bidi="ar-SA"/>
        </w:rPr>
      </w:pPr>
      <w:r>
        <w:rPr>
          <w:rStyle w:val="FootnoteReference"/>
        </w:rPr>
        <w:footnoteRef/>
      </w:r>
      <w:r>
        <w:rPr>
          <w:rtl/>
        </w:rPr>
        <w:t xml:space="preserve"> </w:t>
      </w:r>
      <w:r w:rsidR="00DB0736">
        <w:rPr>
          <w:rFonts w:hint="cs"/>
          <w:rtl/>
          <w:lang w:bidi="ar-SA"/>
        </w:rPr>
        <w:t>"</w:t>
      </w:r>
      <w:r>
        <w:rPr>
          <w:rtl/>
          <w:lang w:bidi="ar-SA"/>
        </w:rPr>
        <w:t>(ويصح) السَّلَم (في شَهْدٍ،  وهو العسل في شمعها وزنًا) لأنه اتصال خِلقة، كالنَّوى في التمر، والعظم في اللحم</w:t>
      </w:r>
      <w:r w:rsidR="00DB0736">
        <w:rPr>
          <w:rFonts w:hint="cs"/>
          <w:rtl/>
          <w:lang w:bidi="ar-SA"/>
        </w:rPr>
        <w:t>" (كشاف القناع، ٨/٨٩).</w:t>
      </w:r>
    </w:p>
  </w:footnote>
  <w:footnote w:id="9">
    <w:p w14:paraId="1B51DF48" w14:textId="301F7E74" w:rsidR="003B32FF" w:rsidRDefault="003B32FF">
      <w:pPr>
        <w:pStyle w:val="FootnoteText"/>
        <w:rPr>
          <w:lang w:bidi="ar-SA"/>
        </w:rPr>
      </w:pPr>
      <w:r>
        <w:rPr>
          <w:rStyle w:val="FootnoteReference"/>
        </w:rPr>
        <w:footnoteRef/>
      </w:r>
      <w:r>
        <w:rPr>
          <w:rtl/>
        </w:rPr>
        <w:t xml:space="preserve"> </w:t>
      </w:r>
      <w:r w:rsidRPr="00593539">
        <w:rPr>
          <w:rtl/>
          <w:lang w:bidi="ar-SA"/>
        </w:rPr>
        <w:t>والقِنَّبُ: الأَبَق، عَرَبِيٌّ صَحِيحٌ. والقِنَّبُ والقُنَّبُ: ضَرْبٌ مِنَ الكَتَّانِ</w:t>
      </w:r>
      <w:r>
        <w:rPr>
          <w:rFonts w:hint="cs"/>
          <w:rtl/>
          <w:lang w:bidi="ar-SA"/>
        </w:rPr>
        <w:t xml:space="preserve"> (لسان العرب، ١/٦٩١).</w:t>
      </w:r>
      <w:r>
        <w:rPr>
          <w:rFonts w:hint="cs"/>
          <w:rtl/>
        </w:rPr>
        <w:t xml:space="preserve"> </w:t>
      </w:r>
      <w:r>
        <w:rPr>
          <w:rFonts w:hint="cs"/>
          <w:rtl/>
          <w:lang w:bidi="ar-SA"/>
        </w:rPr>
        <w:t xml:space="preserve">وفي المصباح المنير (٢/٥٢٧): </w:t>
      </w:r>
      <w:r>
        <w:rPr>
          <w:rtl/>
          <w:lang w:bidi="ar-SA"/>
        </w:rPr>
        <w:t>الْقِنَّبُ بِفَتْحِ النُّونِ مُشَدَّدَةً نَبَاتٌ يُؤْخَذُ لِحَاؤُهُ ثُمَّ يُفْتَلُ حِبَالًا وَلَهُ حَبٌّ يُسَمَّى الشَّهْدَانِجَ</w:t>
      </w:r>
      <w:r>
        <w:rPr>
          <w:rFonts w:hint="cs"/>
          <w:rtl/>
          <w:lang w:bidi="ar-SA"/>
        </w:rPr>
        <w:t>.</w:t>
      </w:r>
    </w:p>
  </w:footnote>
  <w:footnote w:id="10">
    <w:p w14:paraId="17692C74" w14:textId="4E22FF82" w:rsidR="00A20C0E" w:rsidRDefault="00A20C0E">
      <w:pPr>
        <w:pStyle w:val="FootnoteText"/>
        <w:rPr>
          <w:lang w:bidi="ar-SA"/>
        </w:rPr>
      </w:pPr>
      <w:r>
        <w:rPr>
          <w:rStyle w:val="FootnoteReference"/>
        </w:rPr>
        <w:footnoteRef/>
      </w:r>
      <w:r>
        <w:rPr>
          <w:rtl/>
        </w:rPr>
        <w:t xml:space="preserve"> </w:t>
      </w:r>
      <w:r>
        <w:rPr>
          <w:rFonts w:hint="cs"/>
          <w:rtl/>
          <w:lang w:bidi="ar-SA"/>
        </w:rPr>
        <w:t>البهوتي، شرح منتهى الإرادات، ٣/٢٩٧.</w:t>
      </w:r>
    </w:p>
  </w:footnote>
  <w:footnote w:id="11">
    <w:p w14:paraId="36E6F001" w14:textId="69ABDD2D" w:rsidR="00CE6443" w:rsidRDefault="0004475F" w:rsidP="00CE6443">
      <w:pPr>
        <w:pStyle w:val="FootnoteText"/>
        <w:rPr>
          <w:rtl/>
          <w:lang w:bidi="ar-SA"/>
        </w:rPr>
      </w:pPr>
      <w:r>
        <w:rPr>
          <w:rStyle w:val="FootnoteReference"/>
        </w:rPr>
        <w:footnoteRef/>
      </w:r>
      <w:r>
        <w:rPr>
          <w:rtl/>
        </w:rPr>
        <w:t xml:space="preserve"> </w:t>
      </w:r>
      <w:r>
        <w:rPr>
          <w:rFonts w:hint="cs"/>
          <w:rtl/>
          <w:lang w:bidi="ar-SA"/>
        </w:rPr>
        <w:t>قال البهوتي</w:t>
      </w:r>
      <w:r w:rsidR="004330FB">
        <w:rPr>
          <w:lang w:bidi="ar-SA"/>
        </w:rPr>
        <w:t xml:space="preserve"> </w:t>
      </w:r>
      <w:r w:rsidR="004330FB">
        <w:rPr>
          <w:rFonts w:hint="cs"/>
          <w:rtl/>
          <w:lang w:bidi="ar-SA"/>
        </w:rPr>
        <w:t>في كشاف القناع (٨/٨٧)</w:t>
      </w:r>
      <w:r>
        <w:rPr>
          <w:rFonts w:hint="cs"/>
          <w:rtl/>
          <w:lang w:bidi="ar-SA"/>
        </w:rPr>
        <w:t>: "</w:t>
      </w:r>
      <w:r w:rsidR="00A36BE4">
        <w:rPr>
          <w:rFonts w:hint="cs"/>
          <w:rtl/>
          <w:lang w:bidi="ar-SA"/>
        </w:rPr>
        <w:t>(</w:t>
      </w:r>
      <w:r w:rsidR="00CE6443">
        <w:rPr>
          <w:rFonts w:hint="eastAsia"/>
          <w:rtl/>
          <w:lang w:bidi="ar-SA"/>
        </w:rPr>
        <w:t>وأما</w:t>
      </w:r>
      <w:r w:rsidR="00CE6443">
        <w:rPr>
          <w:rtl/>
          <w:lang w:bidi="ar-SA"/>
        </w:rPr>
        <w:t xml:space="preserve"> </w:t>
      </w:r>
      <w:r w:rsidR="00CE6443">
        <w:rPr>
          <w:rFonts w:hint="eastAsia"/>
          <w:rtl/>
          <w:lang w:bidi="ar-SA"/>
        </w:rPr>
        <w:t>المعدود</w:t>
      </w:r>
      <w:r w:rsidR="00CE6443">
        <w:rPr>
          <w:rtl/>
          <w:lang w:bidi="ar-SA"/>
        </w:rPr>
        <w:t xml:space="preserve"> </w:t>
      </w:r>
      <w:r w:rsidR="00CE6443">
        <w:rPr>
          <w:rFonts w:hint="eastAsia"/>
          <w:rtl/>
          <w:lang w:bidi="ar-SA"/>
        </w:rPr>
        <w:t>المختلف،</w:t>
      </w:r>
      <w:r w:rsidR="00CE6443">
        <w:rPr>
          <w:rtl/>
          <w:lang w:bidi="ar-SA"/>
        </w:rPr>
        <w:t xml:space="preserve"> </w:t>
      </w:r>
      <w:r w:rsidR="00CE6443">
        <w:rPr>
          <w:rFonts w:hint="eastAsia"/>
          <w:rtl/>
          <w:lang w:bidi="ar-SA"/>
        </w:rPr>
        <w:t>فيصح</w:t>
      </w:r>
      <w:r w:rsidR="00CE6443">
        <w:rPr>
          <w:rtl/>
          <w:lang w:bidi="ar-SA"/>
        </w:rPr>
        <w:t xml:space="preserve">) </w:t>
      </w:r>
      <w:r w:rsidR="00CE6443">
        <w:rPr>
          <w:rFonts w:hint="eastAsia"/>
          <w:rtl/>
          <w:lang w:bidi="ar-SA"/>
        </w:rPr>
        <w:t>السلم</w:t>
      </w:r>
      <w:r w:rsidR="00CE6443">
        <w:rPr>
          <w:rtl/>
          <w:lang w:bidi="ar-SA"/>
        </w:rPr>
        <w:t xml:space="preserve"> (</w:t>
      </w:r>
      <w:r w:rsidR="00CE6443">
        <w:rPr>
          <w:rFonts w:hint="eastAsia"/>
          <w:rtl/>
          <w:lang w:bidi="ar-SA"/>
        </w:rPr>
        <w:t>في</w:t>
      </w:r>
      <w:r w:rsidR="00CE6443">
        <w:rPr>
          <w:rtl/>
          <w:lang w:bidi="ar-SA"/>
        </w:rPr>
        <w:t xml:space="preserve"> </w:t>
      </w:r>
      <w:r w:rsidR="00CE6443">
        <w:rPr>
          <w:rFonts w:hint="eastAsia"/>
          <w:rtl/>
          <w:lang w:bidi="ar-SA"/>
        </w:rPr>
        <w:t>الحيوان</w:t>
      </w:r>
      <w:r w:rsidR="00CE6443">
        <w:rPr>
          <w:rtl/>
          <w:lang w:bidi="ar-SA"/>
        </w:rPr>
        <w:t xml:space="preserve"> </w:t>
      </w:r>
      <w:r w:rsidR="00CE6443">
        <w:rPr>
          <w:rFonts w:hint="eastAsia"/>
          <w:rtl/>
          <w:lang w:bidi="ar-SA"/>
        </w:rPr>
        <w:t>منه</w:t>
      </w:r>
      <w:r w:rsidR="00CE6443">
        <w:rPr>
          <w:rtl/>
          <w:lang w:bidi="ar-SA"/>
        </w:rPr>
        <w:t xml:space="preserve">) </w:t>
      </w:r>
      <w:r w:rsidR="00CE6443">
        <w:rPr>
          <w:rFonts w:hint="eastAsia"/>
          <w:rtl/>
          <w:lang w:bidi="ar-SA"/>
        </w:rPr>
        <w:t>خاصة؛</w:t>
      </w:r>
      <w:r w:rsidR="00CE6443">
        <w:rPr>
          <w:rtl/>
          <w:lang w:bidi="ar-SA"/>
        </w:rPr>
        <w:t xml:space="preserve"> </w:t>
      </w:r>
      <w:r w:rsidR="00CE6443">
        <w:rPr>
          <w:rFonts w:hint="eastAsia"/>
          <w:rtl/>
          <w:lang w:bidi="ar-SA"/>
        </w:rPr>
        <w:t>لأنه</w:t>
      </w:r>
      <w:r w:rsidR="00CE6443">
        <w:rPr>
          <w:rtl/>
          <w:lang w:bidi="ar-SA"/>
        </w:rPr>
        <w:t xml:space="preserve"> </w:t>
      </w:r>
      <w:r w:rsidR="00CE6443">
        <w:rPr>
          <w:rFonts w:hint="eastAsia"/>
          <w:rtl/>
          <w:lang w:bidi="ar-SA"/>
        </w:rPr>
        <w:t>الذي</w:t>
      </w:r>
      <w:r w:rsidR="00CE6443">
        <w:rPr>
          <w:rtl/>
          <w:lang w:bidi="ar-SA"/>
        </w:rPr>
        <w:t xml:space="preserve"> </w:t>
      </w:r>
      <w:r w:rsidR="00CE6443">
        <w:rPr>
          <w:rFonts w:hint="eastAsia"/>
          <w:rtl/>
          <w:lang w:bidi="ar-SA"/>
        </w:rPr>
        <w:t>يتأتى</w:t>
      </w:r>
      <w:r w:rsidR="00CE6443">
        <w:rPr>
          <w:rtl/>
          <w:lang w:bidi="ar-SA"/>
        </w:rPr>
        <w:t xml:space="preserve"> </w:t>
      </w:r>
      <w:r w:rsidR="00CE6443">
        <w:rPr>
          <w:rFonts w:hint="eastAsia"/>
          <w:rtl/>
          <w:lang w:bidi="ar-SA"/>
        </w:rPr>
        <w:t>ضبطه</w:t>
      </w:r>
      <w:r w:rsidR="00CE6443">
        <w:rPr>
          <w:rtl/>
          <w:lang w:bidi="ar-SA"/>
        </w:rPr>
        <w:t xml:space="preserve"> (</w:t>
      </w:r>
      <w:r w:rsidR="00CE6443">
        <w:rPr>
          <w:rFonts w:hint="eastAsia"/>
          <w:rtl/>
          <w:lang w:bidi="ar-SA"/>
        </w:rPr>
        <w:t>ولو</w:t>
      </w:r>
      <w:r w:rsidR="00CE6443">
        <w:rPr>
          <w:rtl/>
          <w:lang w:bidi="ar-SA"/>
        </w:rPr>
        <w:t xml:space="preserve">) </w:t>
      </w:r>
      <w:r w:rsidR="00CE6443">
        <w:rPr>
          <w:rFonts w:hint="eastAsia"/>
          <w:rtl/>
          <w:lang w:bidi="ar-SA"/>
        </w:rPr>
        <w:t>كان</w:t>
      </w:r>
      <w:r w:rsidR="00CE6443">
        <w:rPr>
          <w:rtl/>
          <w:lang w:bidi="ar-SA"/>
        </w:rPr>
        <w:t xml:space="preserve"> </w:t>
      </w:r>
      <w:r w:rsidR="00CE6443">
        <w:rPr>
          <w:rFonts w:hint="eastAsia"/>
          <w:rtl/>
          <w:lang w:bidi="ar-SA"/>
        </w:rPr>
        <w:t>المسلم</w:t>
      </w:r>
      <w:r w:rsidR="00CE6443">
        <w:rPr>
          <w:rtl/>
          <w:lang w:bidi="ar-SA"/>
        </w:rPr>
        <w:t xml:space="preserve"> </w:t>
      </w:r>
      <w:r w:rsidR="00CE6443">
        <w:rPr>
          <w:rFonts w:hint="eastAsia"/>
          <w:rtl/>
          <w:lang w:bidi="ar-SA"/>
        </w:rPr>
        <w:t>فيه</w:t>
      </w:r>
      <w:r w:rsidR="00CE6443">
        <w:rPr>
          <w:rtl/>
          <w:lang w:bidi="ar-SA"/>
        </w:rPr>
        <w:t xml:space="preserve"> (</w:t>
      </w:r>
      <w:r w:rsidR="00CE6443">
        <w:rPr>
          <w:rFonts w:hint="eastAsia"/>
          <w:rtl/>
          <w:lang w:bidi="ar-SA"/>
        </w:rPr>
        <w:t>آدمي</w:t>
      </w:r>
      <w:r w:rsidR="00A36BE4">
        <w:rPr>
          <w:rFonts w:hint="cs"/>
          <w:rtl/>
          <w:lang w:bidi="ar-SA"/>
        </w:rPr>
        <w:t>ًا</w:t>
      </w:r>
      <w:r w:rsidR="00CE6443">
        <w:rPr>
          <w:rtl/>
          <w:lang w:bidi="ar-SA"/>
        </w:rPr>
        <w:t xml:space="preserve">) </w:t>
      </w:r>
      <w:r w:rsidR="00CE6443">
        <w:rPr>
          <w:rFonts w:hint="eastAsia"/>
          <w:rtl/>
          <w:lang w:bidi="ar-SA"/>
        </w:rPr>
        <w:t>ويأتي</w:t>
      </w:r>
      <w:r w:rsidR="00CE6443">
        <w:rPr>
          <w:rtl/>
          <w:lang w:bidi="ar-SA"/>
        </w:rPr>
        <w:t xml:space="preserve"> </w:t>
      </w:r>
      <w:r w:rsidR="00CE6443">
        <w:rPr>
          <w:rFonts w:hint="eastAsia"/>
          <w:rtl/>
          <w:lang w:bidi="ar-SA"/>
        </w:rPr>
        <w:t>وصفه</w:t>
      </w:r>
      <w:r w:rsidR="00CE6443">
        <w:rPr>
          <w:rtl/>
          <w:lang w:bidi="ar-SA"/>
        </w:rPr>
        <w:t xml:space="preserve">. </w:t>
      </w:r>
    </w:p>
    <w:p w14:paraId="0B5CF3BA" w14:textId="58537BC4" w:rsidR="0004475F" w:rsidRDefault="00CE6443" w:rsidP="00D74AA9">
      <w:pPr>
        <w:pStyle w:val="FootnoteText"/>
        <w:rPr>
          <w:lang w:bidi="ar-SA"/>
        </w:rPr>
      </w:pPr>
      <w:r>
        <w:rPr>
          <w:rtl/>
          <w:lang w:bidi="ar-SA"/>
        </w:rPr>
        <w:t>(</w:t>
      </w:r>
      <w:r>
        <w:rPr>
          <w:rFonts w:hint="eastAsia"/>
          <w:rtl/>
          <w:lang w:bidi="ar-SA"/>
        </w:rPr>
        <w:t>ولا</w:t>
      </w:r>
      <w:r>
        <w:rPr>
          <w:rtl/>
          <w:lang w:bidi="ar-SA"/>
        </w:rPr>
        <w:t xml:space="preserve">) </w:t>
      </w:r>
      <w:r>
        <w:rPr>
          <w:rFonts w:hint="eastAsia"/>
          <w:rtl/>
          <w:lang w:bidi="ar-SA"/>
        </w:rPr>
        <w:t>يصح</w:t>
      </w:r>
      <w:r>
        <w:rPr>
          <w:rtl/>
          <w:lang w:bidi="ar-SA"/>
        </w:rPr>
        <w:t xml:space="preserve"> </w:t>
      </w:r>
      <w:r>
        <w:rPr>
          <w:rFonts w:hint="eastAsia"/>
          <w:rtl/>
          <w:lang w:bidi="ar-SA"/>
        </w:rPr>
        <w:t>السلم</w:t>
      </w:r>
      <w:r>
        <w:rPr>
          <w:rtl/>
          <w:lang w:bidi="ar-SA"/>
        </w:rPr>
        <w:t xml:space="preserve"> (</w:t>
      </w:r>
      <w:r>
        <w:rPr>
          <w:rFonts w:hint="eastAsia"/>
          <w:rtl/>
          <w:lang w:bidi="ar-SA"/>
        </w:rPr>
        <w:t>في</w:t>
      </w:r>
      <w:r>
        <w:rPr>
          <w:rtl/>
          <w:lang w:bidi="ar-SA"/>
        </w:rPr>
        <w:t xml:space="preserve"> </w:t>
      </w:r>
      <w:r>
        <w:rPr>
          <w:rFonts w:hint="eastAsia"/>
          <w:rtl/>
          <w:lang w:bidi="ar-SA"/>
        </w:rPr>
        <w:t>الحوامل</w:t>
      </w:r>
      <w:r>
        <w:rPr>
          <w:rtl/>
          <w:lang w:bidi="ar-SA"/>
        </w:rPr>
        <w:t xml:space="preserve"> </w:t>
      </w:r>
      <w:r>
        <w:rPr>
          <w:rFonts w:hint="eastAsia"/>
          <w:rtl/>
          <w:lang w:bidi="ar-SA"/>
        </w:rPr>
        <w:t>من</w:t>
      </w:r>
      <w:r>
        <w:rPr>
          <w:rtl/>
          <w:lang w:bidi="ar-SA"/>
        </w:rPr>
        <w:t xml:space="preserve"> </w:t>
      </w:r>
      <w:r>
        <w:rPr>
          <w:rFonts w:hint="eastAsia"/>
          <w:rtl/>
          <w:lang w:bidi="ar-SA"/>
        </w:rPr>
        <w:t>الحيوان</w:t>
      </w:r>
      <w:r>
        <w:rPr>
          <w:rtl/>
          <w:lang w:bidi="ar-SA"/>
        </w:rPr>
        <w:t xml:space="preserve">) </w:t>
      </w:r>
      <w:r>
        <w:rPr>
          <w:rFonts w:hint="eastAsia"/>
          <w:rtl/>
          <w:lang w:bidi="ar-SA"/>
        </w:rPr>
        <w:t>بأن</w:t>
      </w:r>
      <w:r>
        <w:rPr>
          <w:rtl/>
          <w:lang w:bidi="ar-SA"/>
        </w:rPr>
        <w:t xml:space="preserve"> </w:t>
      </w:r>
      <w:r>
        <w:rPr>
          <w:rFonts w:hint="eastAsia"/>
          <w:rtl/>
          <w:lang w:bidi="ar-SA"/>
        </w:rPr>
        <w:t>أسلم</w:t>
      </w:r>
      <w:r>
        <w:rPr>
          <w:rtl/>
          <w:lang w:bidi="ar-SA"/>
        </w:rPr>
        <w:t xml:space="preserve"> </w:t>
      </w:r>
      <w:r>
        <w:rPr>
          <w:rFonts w:hint="eastAsia"/>
          <w:rtl/>
          <w:lang w:bidi="ar-SA"/>
        </w:rPr>
        <w:t>في</w:t>
      </w:r>
      <w:r>
        <w:rPr>
          <w:rtl/>
          <w:lang w:bidi="ar-SA"/>
        </w:rPr>
        <w:t xml:space="preserve"> </w:t>
      </w:r>
      <w:r>
        <w:rPr>
          <w:rFonts w:hint="eastAsia"/>
          <w:rtl/>
          <w:lang w:bidi="ar-SA"/>
        </w:rPr>
        <w:t>أمة</w:t>
      </w:r>
      <w:r w:rsidR="00D74AA9">
        <w:rPr>
          <w:rFonts w:hint="cs"/>
          <w:rtl/>
          <w:lang w:bidi="ar-SA"/>
        </w:rPr>
        <w:t xml:space="preserve"> </w:t>
      </w:r>
      <w:r w:rsidR="00D74AA9">
        <w:rPr>
          <w:rFonts w:hint="eastAsia"/>
          <w:rtl/>
          <w:lang w:bidi="ar-SA"/>
        </w:rPr>
        <w:t>حامل،</w:t>
      </w:r>
      <w:r w:rsidR="00D74AA9">
        <w:rPr>
          <w:rtl/>
          <w:lang w:bidi="ar-SA"/>
        </w:rPr>
        <w:t xml:space="preserve"> </w:t>
      </w:r>
      <w:r w:rsidR="00D74AA9">
        <w:rPr>
          <w:rFonts w:hint="eastAsia"/>
          <w:rtl/>
          <w:lang w:bidi="ar-SA"/>
        </w:rPr>
        <w:t>أو</w:t>
      </w:r>
      <w:r w:rsidR="00D74AA9">
        <w:rPr>
          <w:rtl/>
          <w:lang w:bidi="ar-SA"/>
        </w:rPr>
        <w:t xml:space="preserve"> </w:t>
      </w:r>
      <w:r w:rsidR="00D74AA9">
        <w:rPr>
          <w:rFonts w:hint="eastAsia"/>
          <w:rtl/>
          <w:lang w:bidi="ar-SA"/>
        </w:rPr>
        <w:t>فرس</w:t>
      </w:r>
      <w:r w:rsidR="00D74AA9">
        <w:rPr>
          <w:rtl/>
          <w:lang w:bidi="ar-SA"/>
        </w:rPr>
        <w:t xml:space="preserve"> </w:t>
      </w:r>
      <w:r w:rsidR="00D74AA9">
        <w:rPr>
          <w:rFonts w:hint="eastAsia"/>
          <w:rtl/>
          <w:lang w:bidi="ar-SA"/>
        </w:rPr>
        <w:t>حامل</w:t>
      </w:r>
      <w:r w:rsidR="00D74AA9">
        <w:rPr>
          <w:rtl/>
          <w:lang w:bidi="ar-SA"/>
        </w:rPr>
        <w:t xml:space="preserve"> </w:t>
      </w:r>
      <w:r w:rsidR="00D74AA9">
        <w:rPr>
          <w:rFonts w:hint="eastAsia"/>
          <w:rtl/>
          <w:lang w:bidi="ar-SA"/>
        </w:rPr>
        <w:t>ونحوها؛</w:t>
      </w:r>
      <w:r w:rsidR="00D74AA9">
        <w:rPr>
          <w:rtl/>
          <w:lang w:bidi="ar-SA"/>
        </w:rPr>
        <w:t xml:space="preserve"> </w:t>
      </w:r>
      <w:r w:rsidR="00D74AA9">
        <w:rPr>
          <w:rFonts w:hint="eastAsia"/>
          <w:rtl/>
          <w:lang w:bidi="ar-SA"/>
        </w:rPr>
        <w:t>لأن</w:t>
      </w:r>
      <w:r w:rsidR="00D74AA9">
        <w:rPr>
          <w:rtl/>
          <w:lang w:bidi="ar-SA"/>
        </w:rPr>
        <w:t xml:space="preserve"> </w:t>
      </w:r>
      <w:r w:rsidR="00D74AA9">
        <w:rPr>
          <w:rFonts w:hint="eastAsia"/>
          <w:rtl/>
          <w:lang w:bidi="ar-SA"/>
        </w:rPr>
        <w:t>الحمل</w:t>
      </w:r>
      <w:r w:rsidR="00D74AA9">
        <w:rPr>
          <w:rtl/>
          <w:lang w:bidi="ar-SA"/>
        </w:rPr>
        <w:t xml:space="preserve"> </w:t>
      </w:r>
      <w:r w:rsidR="00D74AA9">
        <w:rPr>
          <w:rFonts w:hint="eastAsia"/>
          <w:rtl/>
          <w:lang w:bidi="ar-SA"/>
        </w:rPr>
        <w:t>مجهول</w:t>
      </w:r>
      <w:r w:rsidR="00D74AA9">
        <w:rPr>
          <w:rtl/>
          <w:lang w:bidi="ar-SA"/>
        </w:rPr>
        <w:t xml:space="preserve"> </w:t>
      </w:r>
      <w:r w:rsidR="00D74AA9">
        <w:rPr>
          <w:rFonts w:hint="eastAsia"/>
          <w:rtl/>
          <w:lang w:bidi="ar-SA"/>
        </w:rPr>
        <w:t>غير</w:t>
      </w:r>
      <w:r w:rsidR="00D74AA9">
        <w:rPr>
          <w:rtl/>
          <w:lang w:bidi="ar-SA"/>
        </w:rPr>
        <w:t xml:space="preserve"> </w:t>
      </w:r>
      <w:r w:rsidR="00D74AA9">
        <w:rPr>
          <w:rFonts w:hint="eastAsia"/>
          <w:rtl/>
          <w:lang w:bidi="ar-SA"/>
        </w:rPr>
        <w:t>متحقق</w:t>
      </w:r>
      <w:r w:rsidR="00D74AA9">
        <w:rPr>
          <w:rFonts w:hint="cs"/>
          <w:rtl/>
          <w:lang w:bidi="ar-SA"/>
        </w:rPr>
        <w:t xml:space="preserve"> </w:t>
      </w:r>
      <w:r w:rsidR="00D74AA9">
        <w:rPr>
          <w:rtl/>
          <w:lang w:bidi="ar-SA"/>
        </w:rPr>
        <w:t>(</w:t>
      </w:r>
      <w:r w:rsidR="00D74AA9">
        <w:rPr>
          <w:rFonts w:hint="eastAsia"/>
          <w:rtl/>
          <w:lang w:bidi="ar-SA"/>
        </w:rPr>
        <w:t>ولا</w:t>
      </w:r>
      <w:r w:rsidR="00D74AA9">
        <w:rPr>
          <w:rtl/>
          <w:lang w:bidi="ar-SA"/>
        </w:rPr>
        <w:t xml:space="preserve">) </w:t>
      </w:r>
      <w:r w:rsidR="00D74AA9">
        <w:rPr>
          <w:rFonts w:hint="eastAsia"/>
          <w:rtl/>
          <w:lang w:bidi="ar-SA"/>
        </w:rPr>
        <w:t>يصح</w:t>
      </w:r>
      <w:r w:rsidR="00D74AA9">
        <w:rPr>
          <w:rtl/>
          <w:lang w:bidi="ar-SA"/>
        </w:rPr>
        <w:t xml:space="preserve"> </w:t>
      </w:r>
      <w:r w:rsidR="00D74AA9">
        <w:rPr>
          <w:rFonts w:hint="eastAsia"/>
          <w:rtl/>
          <w:lang w:bidi="ar-SA"/>
        </w:rPr>
        <w:t>السلم</w:t>
      </w:r>
      <w:r w:rsidR="00D74AA9">
        <w:rPr>
          <w:rtl/>
          <w:lang w:bidi="ar-SA"/>
        </w:rPr>
        <w:t xml:space="preserve"> (</w:t>
      </w:r>
      <w:r w:rsidR="00D74AA9">
        <w:rPr>
          <w:rFonts w:hint="eastAsia"/>
          <w:rtl/>
          <w:lang w:bidi="ar-SA"/>
        </w:rPr>
        <w:t>في</w:t>
      </w:r>
      <w:r w:rsidR="00D74AA9">
        <w:rPr>
          <w:rtl/>
          <w:lang w:bidi="ar-SA"/>
        </w:rPr>
        <w:t xml:space="preserve"> </w:t>
      </w:r>
      <w:r w:rsidR="00D74AA9">
        <w:rPr>
          <w:rFonts w:hint="eastAsia"/>
          <w:rtl/>
          <w:lang w:bidi="ar-SA"/>
        </w:rPr>
        <w:t>شاة</w:t>
      </w:r>
      <w:r w:rsidR="00D74AA9">
        <w:rPr>
          <w:rtl/>
          <w:lang w:bidi="ar-SA"/>
        </w:rPr>
        <w:t xml:space="preserve"> </w:t>
      </w:r>
      <w:r w:rsidR="00D74AA9">
        <w:rPr>
          <w:rFonts w:hint="eastAsia"/>
          <w:rtl/>
          <w:lang w:bidi="ar-SA"/>
        </w:rPr>
        <w:t>لبون</w:t>
      </w:r>
      <w:r w:rsidR="00D74AA9">
        <w:rPr>
          <w:rtl/>
          <w:lang w:bidi="ar-SA"/>
        </w:rPr>
        <w:t xml:space="preserve">) </w:t>
      </w:r>
      <w:r w:rsidR="00D74AA9">
        <w:rPr>
          <w:rFonts w:hint="eastAsia"/>
          <w:rtl/>
          <w:lang w:bidi="ar-SA"/>
        </w:rPr>
        <w:t>أي</w:t>
      </w:r>
      <w:r w:rsidR="00D74AA9">
        <w:rPr>
          <w:rtl/>
          <w:lang w:bidi="ar-SA"/>
        </w:rPr>
        <w:t xml:space="preserve">: </w:t>
      </w:r>
      <w:r w:rsidR="00D74AA9">
        <w:rPr>
          <w:rFonts w:hint="eastAsia"/>
          <w:rtl/>
          <w:lang w:bidi="ar-SA"/>
        </w:rPr>
        <w:t>ذات</w:t>
      </w:r>
      <w:r w:rsidR="00D74AA9">
        <w:rPr>
          <w:rtl/>
          <w:lang w:bidi="ar-SA"/>
        </w:rPr>
        <w:t xml:space="preserve"> </w:t>
      </w:r>
      <w:r w:rsidR="00D74AA9">
        <w:rPr>
          <w:rFonts w:hint="eastAsia"/>
          <w:rtl/>
          <w:lang w:bidi="ar-SA"/>
        </w:rPr>
        <w:t>لبن؛</w:t>
      </w:r>
      <w:r w:rsidR="00D74AA9">
        <w:rPr>
          <w:rtl/>
          <w:lang w:bidi="ar-SA"/>
        </w:rPr>
        <w:t xml:space="preserve"> </w:t>
      </w:r>
      <w:r w:rsidR="00D74AA9">
        <w:rPr>
          <w:rFonts w:hint="eastAsia"/>
          <w:rtl/>
          <w:lang w:bidi="ar-SA"/>
        </w:rPr>
        <w:t>لأنه</w:t>
      </w:r>
      <w:r w:rsidR="00D74AA9">
        <w:rPr>
          <w:rtl/>
          <w:lang w:bidi="ar-SA"/>
        </w:rPr>
        <w:t xml:space="preserve"> </w:t>
      </w:r>
      <w:r w:rsidR="00D74AA9">
        <w:rPr>
          <w:rFonts w:hint="eastAsia"/>
          <w:rtl/>
          <w:lang w:bidi="ar-SA"/>
        </w:rPr>
        <w:t>كالحمل</w:t>
      </w:r>
      <w:r w:rsidR="00D74AA9">
        <w:rPr>
          <w:rFonts w:hint="cs"/>
          <w:rtl/>
          <w:lang w:bidi="ar-SA"/>
        </w:rPr>
        <w:t>".</w:t>
      </w:r>
    </w:p>
  </w:footnote>
  <w:footnote w:id="12">
    <w:p w14:paraId="4ABFD639" w14:textId="4DC9DBCC" w:rsidR="00892324" w:rsidRDefault="00892324">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w:t>
      </w:r>
      <w:r w:rsidR="005C6DDC">
        <w:rPr>
          <w:rFonts w:hint="cs"/>
          <w:rtl/>
          <w:lang w:bidi="ar-SA"/>
        </w:rPr>
        <w:t xml:space="preserve"> ٢/١٥١.</w:t>
      </w:r>
    </w:p>
  </w:footnote>
  <w:footnote w:id="13">
    <w:p w14:paraId="1F0FD709" w14:textId="00E2C8FB" w:rsidR="003A7DF0" w:rsidRDefault="003A7DF0">
      <w:pPr>
        <w:pStyle w:val="FootnoteText"/>
        <w:rPr>
          <w:lang w:bidi="ar-SA"/>
        </w:rPr>
      </w:pPr>
      <w:r>
        <w:rPr>
          <w:rStyle w:val="FootnoteReference"/>
        </w:rPr>
        <w:footnoteRef/>
      </w:r>
      <w:r>
        <w:rPr>
          <w:rtl/>
        </w:rPr>
        <w:t xml:space="preserve"> </w:t>
      </w:r>
      <w:r>
        <w:rPr>
          <w:rFonts w:hint="cs"/>
          <w:rtl/>
          <w:lang w:bidi="ar-SA"/>
        </w:rPr>
        <w:t>قال الشيخ القعيمي</w:t>
      </w:r>
      <w:r w:rsidR="002C4DC1">
        <w:rPr>
          <w:rFonts w:hint="cs"/>
          <w:rtl/>
          <w:lang w:bidi="ar-SA"/>
        </w:rPr>
        <w:t xml:space="preserve"> في حاشيته على الدليل (٢/١٥٢): "</w:t>
      </w:r>
      <w:r w:rsidR="002C4DC1" w:rsidRPr="002C4DC1">
        <w:rPr>
          <w:rtl/>
          <w:lang w:bidi="ar-SA"/>
        </w:rPr>
        <w:t>الفواكه من المعدود المختلف، لكن في الوقت الحالي تعتبر الفواكه خاصة البرتقال والتفاح من المعدود المتفق؛ لأنك تجد في الصندوق فيه اثنين وأربعين حبة مثل</w:t>
      </w:r>
      <w:r w:rsidR="002C4DC1">
        <w:rPr>
          <w:rFonts w:hint="cs"/>
          <w:rtl/>
          <w:lang w:bidi="ar-SA"/>
        </w:rPr>
        <w:t>ًا</w:t>
      </w:r>
      <w:r w:rsidR="002C4DC1" w:rsidRPr="002C4DC1">
        <w:rPr>
          <w:rtl/>
          <w:lang w:bidi="ar-SA"/>
        </w:rPr>
        <w:t>، وحجمها متفق</w:t>
      </w:r>
      <w:r w:rsidR="002C4DC1">
        <w:rPr>
          <w:rFonts w:hint="cs"/>
          <w:rtl/>
          <w:lang w:bidi="ar-SA"/>
        </w:rPr>
        <w:t>ًا</w:t>
      </w:r>
      <w:r w:rsidR="002C4DC1" w:rsidRPr="002C4DC1">
        <w:rPr>
          <w:rtl/>
          <w:lang w:bidi="ar-SA"/>
        </w:rPr>
        <w:t>، وتجد غيره فيه ستا وثلاثين حبة متفقة وحجمها أكبر، وهكذا</w:t>
      </w:r>
      <w:r w:rsidR="00FB1E38">
        <w:rPr>
          <w:rFonts w:hint="cs"/>
          <w:rtl/>
          <w:lang w:bidi="ar-SA"/>
        </w:rPr>
        <w:t>".</w:t>
      </w:r>
    </w:p>
  </w:footnote>
  <w:footnote w:id="14">
    <w:p w14:paraId="04AE1720" w14:textId="1B35B669" w:rsidR="006D0D49" w:rsidRDefault="006D0D49">
      <w:pPr>
        <w:pStyle w:val="FootnoteText"/>
        <w:rPr>
          <w:lang w:bidi="ar-SA"/>
        </w:rPr>
      </w:pPr>
      <w:r>
        <w:rPr>
          <w:rStyle w:val="FootnoteReference"/>
        </w:rPr>
        <w:footnoteRef/>
      </w:r>
      <w:r>
        <w:rPr>
          <w:rtl/>
        </w:rPr>
        <w:t xml:space="preserve"> </w:t>
      </w:r>
      <w:r>
        <w:rPr>
          <w:rFonts w:hint="cs"/>
          <w:rtl/>
          <w:lang w:bidi="ar-SA"/>
        </w:rPr>
        <w:t>البهوتي، كشاف القناع، ٨/٨٨.</w:t>
      </w:r>
    </w:p>
  </w:footnote>
  <w:footnote w:id="15">
    <w:p w14:paraId="2ED9C123" w14:textId="1A103C30" w:rsidR="00054A7B" w:rsidRDefault="00054A7B" w:rsidP="00054A7B">
      <w:pPr>
        <w:pStyle w:val="FootnoteText"/>
        <w:rPr>
          <w:lang w:bidi="ar-SA"/>
        </w:rPr>
      </w:pPr>
      <w:r>
        <w:rPr>
          <w:rStyle w:val="FootnoteReference"/>
        </w:rPr>
        <w:footnoteRef/>
      </w:r>
      <w:r>
        <w:rPr>
          <w:rtl/>
        </w:rPr>
        <w:t xml:space="preserve"> </w:t>
      </w:r>
      <w:r>
        <w:rPr>
          <w:rFonts w:hint="cs"/>
          <w:rtl/>
          <w:lang w:bidi="ar-SA"/>
        </w:rPr>
        <w:t>البقل كل نبات اخضرت به الأرض. قاله ابن فارس (المصباح المنير، ١/٥٨)</w:t>
      </w:r>
      <w:r w:rsidR="00885EED">
        <w:rPr>
          <w:rFonts w:hint="cs"/>
          <w:rtl/>
          <w:lang w:bidi="ar-SA"/>
        </w:rPr>
        <w:t>، كالنعناع وال</w:t>
      </w:r>
      <w:r w:rsidR="000C25E1">
        <w:rPr>
          <w:rFonts w:hint="cs"/>
          <w:rtl/>
          <w:lang w:bidi="ar-SA"/>
        </w:rPr>
        <w:t>كسبرة</w:t>
      </w:r>
      <w:r w:rsidR="00885EED">
        <w:rPr>
          <w:rFonts w:hint="cs"/>
          <w:rtl/>
          <w:lang w:bidi="ar-SA"/>
        </w:rPr>
        <w:t xml:space="preserve"> والجرجير والبقدونس (فيض الجليل على متن الدليل، ٢/١٣٩).</w:t>
      </w:r>
    </w:p>
  </w:footnote>
  <w:footnote w:id="16">
    <w:p w14:paraId="44436628" w14:textId="28606767" w:rsidR="00941257" w:rsidRDefault="00941257">
      <w:pPr>
        <w:pStyle w:val="FootnoteText"/>
        <w:rPr>
          <w:lang w:bidi="ar-SA"/>
        </w:rPr>
      </w:pPr>
      <w:r>
        <w:rPr>
          <w:rStyle w:val="FootnoteReference"/>
        </w:rPr>
        <w:footnoteRef/>
      </w:r>
      <w:r>
        <w:rPr>
          <w:rtl/>
        </w:rPr>
        <w:t xml:space="preserve"> </w:t>
      </w:r>
      <w:r>
        <w:rPr>
          <w:rFonts w:hint="cs"/>
          <w:rtl/>
          <w:lang w:bidi="ar-SA"/>
        </w:rPr>
        <w:t>البهوتي، شرح منتهى الإرادات، ٣/٢٩٧.</w:t>
      </w:r>
    </w:p>
  </w:footnote>
  <w:footnote w:id="17">
    <w:p w14:paraId="2D2EBE3A" w14:textId="55756D29" w:rsidR="00900C44" w:rsidRDefault="00900C44">
      <w:pPr>
        <w:pStyle w:val="FootnoteText"/>
        <w:rPr>
          <w:lang w:bidi="ar-SA"/>
        </w:rPr>
      </w:pPr>
      <w:r>
        <w:rPr>
          <w:rStyle w:val="FootnoteReference"/>
        </w:rPr>
        <w:footnoteRef/>
      </w:r>
      <w:r>
        <w:rPr>
          <w:rtl/>
        </w:rPr>
        <w:t xml:space="preserve"> </w:t>
      </w:r>
      <w:r>
        <w:rPr>
          <w:rFonts w:hint="cs"/>
          <w:rtl/>
          <w:lang w:bidi="ar-SA"/>
        </w:rPr>
        <w:t>البهوتي، شرح منتهى الإرادات، ٣/٢٩٧</w:t>
      </w:r>
      <w:r w:rsidR="00216277">
        <w:rPr>
          <w:rFonts w:hint="cs"/>
          <w:rtl/>
          <w:lang w:bidi="ar-SA"/>
        </w:rPr>
        <w:t>، وقال في الشرح الممتع</w:t>
      </w:r>
      <w:r w:rsidR="00CB16F1">
        <w:rPr>
          <w:rFonts w:hint="cs"/>
          <w:rtl/>
          <w:lang w:bidi="ar-SA"/>
        </w:rPr>
        <w:t xml:space="preserve"> (٩/٥٧): "</w:t>
      </w:r>
      <w:r w:rsidR="000C7EF3">
        <w:rPr>
          <w:rFonts w:hint="cs"/>
          <w:rtl/>
          <w:lang w:bidi="ar-SA"/>
        </w:rPr>
        <w:t xml:space="preserve">وقال </w:t>
      </w:r>
      <w:r w:rsidR="000C7EF3" w:rsidRPr="000C7EF3">
        <w:rPr>
          <w:rtl/>
          <w:lang w:bidi="ar-SA"/>
        </w:rPr>
        <w:t>بعض الفقهاء: إنه يصح ف</w:t>
      </w:r>
      <w:r w:rsidR="000C7EF3">
        <w:rPr>
          <w:rFonts w:hint="cs"/>
          <w:rtl/>
          <w:lang w:bidi="ar-SA"/>
        </w:rPr>
        <w:t>ي</w:t>
      </w:r>
      <w:r w:rsidR="00281D87">
        <w:rPr>
          <w:rFonts w:hint="cs"/>
          <w:rtl/>
          <w:lang w:bidi="ar-SA"/>
        </w:rPr>
        <w:t xml:space="preserve"> </w:t>
      </w:r>
      <w:r w:rsidR="00281D87" w:rsidRPr="00281D87">
        <w:rPr>
          <w:rtl/>
          <w:lang w:bidi="ar-SA"/>
        </w:rPr>
        <w:t>الجلود، إذا قال مثل</w:t>
      </w:r>
      <w:r w:rsidR="00281D87">
        <w:rPr>
          <w:rFonts w:hint="cs"/>
          <w:rtl/>
          <w:lang w:bidi="ar-SA"/>
        </w:rPr>
        <w:t>ًا</w:t>
      </w:r>
      <w:r w:rsidR="00281D87" w:rsidRPr="00281D87">
        <w:rPr>
          <w:rtl/>
          <w:lang w:bidi="ar-SA"/>
        </w:rPr>
        <w:t>: جلد ر</w:t>
      </w:r>
      <w:r w:rsidR="00281D87">
        <w:rPr>
          <w:rFonts w:hint="cs"/>
          <w:rtl/>
          <w:lang w:bidi="ar-SA"/>
        </w:rPr>
        <w:t>َ</w:t>
      </w:r>
      <w:r w:rsidR="00281D87" w:rsidRPr="00281D87">
        <w:rPr>
          <w:rtl/>
          <w:lang w:bidi="ar-SA"/>
        </w:rPr>
        <w:t>باعية أو ثنية وعين السن، فإن هذا لا بأس به؛ لأن الاختلاف فيه يسير</w:t>
      </w:r>
      <w:r w:rsidR="00281D87">
        <w:rPr>
          <w:rFonts w:hint="cs"/>
          <w:rtl/>
          <w:lang w:bidi="ar-SA"/>
        </w:rPr>
        <w:t>"</w:t>
      </w:r>
      <w:r w:rsidR="00603B29">
        <w:rPr>
          <w:rFonts w:hint="cs"/>
          <w:rtl/>
          <w:lang w:bidi="ar-SA"/>
        </w:rPr>
        <w:t>.</w:t>
      </w:r>
    </w:p>
  </w:footnote>
  <w:footnote w:id="18">
    <w:p w14:paraId="5CE51C50" w14:textId="38A0FA2E" w:rsidR="00E546A5" w:rsidRDefault="00E546A5">
      <w:pPr>
        <w:pStyle w:val="FootnoteText"/>
        <w:rPr>
          <w:lang w:bidi="ar-SA"/>
        </w:rPr>
      </w:pPr>
      <w:r>
        <w:rPr>
          <w:rStyle w:val="FootnoteReference"/>
        </w:rPr>
        <w:footnoteRef/>
      </w:r>
      <w:r>
        <w:rPr>
          <w:rtl/>
        </w:rPr>
        <w:t xml:space="preserve"> </w:t>
      </w:r>
      <w:r w:rsidR="009343AE" w:rsidRPr="009343AE">
        <w:rPr>
          <w:rtl/>
          <w:lang w:bidi="ar-SA"/>
        </w:rPr>
        <w:t>الأكارع: هي أقدام وأيدي الحيوانات</w:t>
      </w:r>
      <w:r w:rsidR="009343AE">
        <w:rPr>
          <w:rFonts w:hint="cs"/>
          <w:rtl/>
          <w:lang w:bidi="ar-SA"/>
        </w:rPr>
        <w:t xml:space="preserve"> </w:t>
      </w:r>
      <w:r w:rsidR="00710A38">
        <w:rPr>
          <w:rFonts w:hint="cs"/>
          <w:rtl/>
          <w:lang w:bidi="ar-SA"/>
        </w:rPr>
        <w:t>(فيض الجليل على متن الدليل، ٢/١٥٢).</w:t>
      </w:r>
    </w:p>
  </w:footnote>
  <w:footnote w:id="19">
    <w:p w14:paraId="42D900B7" w14:textId="6FAB8428" w:rsidR="00AF05E5" w:rsidRDefault="00AF05E5" w:rsidP="00180301">
      <w:pPr>
        <w:pStyle w:val="FootnoteText"/>
        <w:rPr>
          <w:lang w:bidi="ar-SA"/>
        </w:rPr>
      </w:pPr>
      <w:r>
        <w:rPr>
          <w:rStyle w:val="FootnoteReference"/>
        </w:rPr>
        <w:footnoteRef/>
      </w:r>
      <w:r>
        <w:rPr>
          <w:rtl/>
        </w:rPr>
        <w:t xml:space="preserve"> </w:t>
      </w:r>
      <w:r>
        <w:rPr>
          <w:rtl/>
          <w:lang w:bidi="ar-SA"/>
        </w:rPr>
        <w:t>المِشْفَرُ لِلْبَعِيرِ: كالشَّفَةِ لِلْإِنْسَانِ</w:t>
      </w:r>
      <w:r w:rsidR="00180301">
        <w:rPr>
          <w:rFonts w:hint="cs"/>
          <w:rtl/>
          <w:lang w:bidi="ar-SA"/>
        </w:rPr>
        <w:t xml:space="preserve"> (</w:t>
      </w:r>
      <w:r>
        <w:rPr>
          <w:rtl/>
          <w:lang w:bidi="ar-SA"/>
        </w:rPr>
        <w:t>النهاية في غريب الحديث والأثر</w:t>
      </w:r>
      <w:r w:rsidR="00180301">
        <w:rPr>
          <w:rFonts w:hint="cs"/>
          <w:rtl/>
          <w:lang w:bidi="ar-SA"/>
        </w:rPr>
        <w:t>، ٤/٣٣٤).</w:t>
      </w:r>
      <w:r>
        <w:rPr>
          <w:rtl/>
          <w:lang w:bidi="ar-SA"/>
        </w:rPr>
        <w:t xml:space="preserve"> </w:t>
      </w:r>
    </w:p>
  </w:footnote>
  <w:footnote w:id="20">
    <w:p w14:paraId="52B1CB76" w14:textId="014FACCD" w:rsidR="00DC408D" w:rsidRDefault="00DC408D">
      <w:pPr>
        <w:pStyle w:val="FootnoteText"/>
        <w:rPr>
          <w:lang w:bidi="ar-SA"/>
        </w:rPr>
      </w:pPr>
      <w:r>
        <w:rPr>
          <w:rStyle w:val="FootnoteReference"/>
        </w:rPr>
        <w:footnoteRef/>
      </w:r>
      <w:r>
        <w:rPr>
          <w:rtl/>
        </w:rPr>
        <w:t xml:space="preserve"> </w:t>
      </w:r>
      <w:r>
        <w:rPr>
          <w:rFonts w:hint="cs"/>
          <w:rtl/>
          <w:lang w:bidi="ar-SA"/>
        </w:rPr>
        <w:t>البهوتي، شرح منتهى الإرادات، ٣/٢٩٨.</w:t>
      </w:r>
    </w:p>
  </w:footnote>
  <w:footnote w:id="21">
    <w:p w14:paraId="5E227503" w14:textId="37B5EC01" w:rsidR="00E61B35" w:rsidRDefault="00E61B35">
      <w:pPr>
        <w:pStyle w:val="FootnoteText"/>
        <w:rPr>
          <w:lang w:bidi="ar-SA"/>
        </w:rPr>
      </w:pPr>
      <w:r>
        <w:rPr>
          <w:rStyle w:val="FootnoteReference"/>
        </w:rPr>
        <w:footnoteRef/>
      </w:r>
      <w:r>
        <w:rPr>
          <w:rtl/>
        </w:rPr>
        <w:t xml:space="preserve"> </w:t>
      </w:r>
      <w:r w:rsidR="00917A68">
        <w:rPr>
          <w:rFonts w:hint="cs"/>
          <w:rtl/>
        </w:rPr>
        <w:t>قال الشيخ القعيمي في حاشيته على متن الدليل</w:t>
      </w:r>
      <w:r w:rsidR="00917A68">
        <w:rPr>
          <w:rFonts w:hint="cs"/>
          <w:rtl/>
          <w:lang w:bidi="ar-SA"/>
        </w:rPr>
        <w:t xml:space="preserve"> (٢/١٥٢): لا</w:t>
      </w:r>
      <w:r w:rsidRPr="00E61B35">
        <w:rPr>
          <w:rtl/>
          <w:lang w:bidi="ar-SA"/>
        </w:rPr>
        <w:t xml:space="preserve"> يصح السلم في البيض لاختلافها صغر</w:t>
      </w:r>
      <w:r>
        <w:rPr>
          <w:rFonts w:hint="cs"/>
          <w:rtl/>
          <w:lang w:bidi="ar-SA"/>
        </w:rPr>
        <w:t>ًا</w:t>
      </w:r>
      <w:r w:rsidRPr="00E61B35">
        <w:rPr>
          <w:rtl/>
          <w:lang w:bidi="ar-SA"/>
        </w:rPr>
        <w:t xml:space="preserve"> وكبر</w:t>
      </w:r>
      <w:r>
        <w:rPr>
          <w:rFonts w:hint="cs"/>
          <w:rtl/>
          <w:lang w:bidi="ar-SA"/>
        </w:rPr>
        <w:t>ًا</w:t>
      </w:r>
      <w:r w:rsidRPr="00E61B35">
        <w:rPr>
          <w:rtl/>
          <w:lang w:bidi="ar-SA"/>
        </w:rPr>
        <w:t>، أما البيض في الوقت الحاضر فينضبط بالحجم ويصح السلم فيه</w:t>
      </w:r>
      <w:r w:rsidR="00D44AA0">
        <w:rPr>
          <w:rFonts w:hint="cs"/>
          <w:rtl/>
          <w:lang w:bidi="ar-SA"/>
        </w:rPr>
        <w:t>".</w:t>
      </w:r>
    </w:p>
  </w:footnote>
  <w:footnote w:id="22">
    <w:p w14:paraId="46734FD3" w14:textId="3296F27B" w:rsidR="00CB145E" w:rsidRDefault="00CB145E">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w:t>
      </w:r>
      <w:r w:rsidR="007F555C">
        <w:rPr>
          <w:rFonts w:hint="cs"/>
          <w:rtl/>
          <w:lang w:bidi="ar-SA"/>
        </w:rPr>
        <w:t>٤٧٣.</w:t>
      </w:r>
    </w:p>
  </w:footnote>
  <w:footnote w:id="23">
    <w:p w14:paraId="583C6F4A" w14:textId="6490CE41" w:rsidR="00276EB1" w:rsidRDefault="00276EB1">
      <w:pPr>
        <w:pStyle w:val="FootnoteText"/>
        <w:rPr>
          <w:lang w:bidi="ar-SA"/>
        </w:rPr>
      </w:pPr>
      <w:r>
        <w:rPr>
          <w:rStyle w:val="FootnoteReference"/>
        </w:rPr>
        <w:footnoteRef/>
      </w:r>
      <w:r>
        <w:rPr>
          <w:rtl/>
        </w:rPr>
        <w:t xml:space="preserve"> </w:t>
      </w:r>
      <w:r w:rsidRPr="00276EB1">
        <w:rPr>
          <w:rtl/>
        </w:rPr>
        <w:t>جمع ق</w:t>
      </w:r>
      <w:r w:rsidR="00A54E1E">
        <w:rPr>
          <w:rFonts w:hint="cs"/>
          <w:rtl/>
        </w:rPr>
        <w:t>ُمْقُم</w:t>
      </w:r>
      <w:r w:rsidRPr="00276EB1">
        <w:rPr>
          <w:rtl/>
        </w:rPr>
        <w:t xml:space="preserve">، </w:t>
      </w:r>
      <w:r w:rsidR="003262CF" w:rsidRPr="003262CF">
        <w:rPr>
          <w:rtl/>
        </w:rPr>
        <w:t>وهو ما يسخن فيه الماء من النحاس ويكون ضيق الرأس كما في الم</w:t>
      </w:r>
      <w:r w:rsidR="0039669F">
        <w:rPr>
          <w:rFonts w:hint="cs"/>
          <w:rtl/>
        </w:rPr>
        <w:t>ُ</w:t>
      </w:r>
      <w:r w:rsidR="003262CF" w:rsidRPr="003262CF">
        <w:rPr>
          <w:rtl/>
        </w:rPr>
        <w:t>ط</w:t>
      </w:r>
      <w:r w:rsidR="0039669F">
        <w:rPr>
          <w:rFonts w:hint="cs"/>
          <w:rtl/>
        </w:rPr>
        <w:t>ْ</w:t>
      </w:r>
      <w:r w:rsidR="003262CF" w:rsidRPr="003262CF">
        <w:rPr>
          <w:rtl/>
        </w:rPr>
        <w:t>ل</w:t>
      </w:r>
      <w:r w:rsidR="0039669F">
        <w:rPr>
          <w:rFonts w:hint="cs"/>
          <w:rtl/>
        </w:rPr>
        <w:t>ِ</w:t>
      </w:r>
      <w:r w:rsidR="003262CF" w:rsidRPr="003262CF">
        <w:rPr>
          <w:rtl/>
        </w:rPr>
        <w:t>ع</w:t>
      </w:r>
      <w:r w:rsidR="007428AC">
        <w:rPr>
          <w:rFonts w:hint="cs"/>
          <w:rtl/>
        </w:rPr>
        <w:t xml:space="preserve"> (فيض الجليل على متن الدليل، ٢/١٥٢).</w:t>
      </w:r>
    </w:p>
  </w:footnote>
  <w:footnote w:id="24">
    <w:p w14:paraId="5EFF89D8" w14:textId="2E578488" w:rsidR="003266C2" w:rsidRDefault="003266C2">
      <w:pPr>
        <w:pStyle w:val="FootnoteText"/>
        <w:rPr>
          <w:lang w:bidi="ar-SA"/>
        </w:rPr>
      </w:pPr>
      <w:r>
        <w:rPr>
          <w:rStyle w:val="FootnoteReference"/>
        </w:rPr>
        <w:footnoteRef/>
      </w:r>
      <w:r>
        <w:rPr>
          <w:rtl/>
        </w:rPr>
        <w:t xml:space="preserve"> </w:t>
      </w:r>
      <w:r w:rsidRPr="003266C2">
        <w:rPr>
          <w:rtl/>
        </w:rPr>
        <w:t>لأن الصناعة فيما سبق صناعة باليد وقل أن تنضبط الصفة، أما الآن فالصناعة بالآلات، فإذا قلت: أسلمت إليك بأوانٍ من طراز كذا وكذا فيمكن ضبطه، بل وأشد ضبطاً من المكيل والموزون، أما فيما سبق فلما كانت الأواني تصنع باليد كان ضبطها صعب</w:t>
      </w:r>
      <w:r w:rsidR="001D03CA">
        <w:rPr>
          <w:rFonts w:hint="cs"/>
          <w:rtl/>
        </w:rPr>
        <w:t>ًا (الشرح الممتع، ٩/٥٨).</w:t>
      </w:r>
    </w:p>
  </w:footnote>
  <w:footnote w:id="25">
    <w:p w14:paraId="4DEF57CC" w14:textId="63321C9D" w:rsidR="007F555C" w:rsidRDefault="007F555C">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٢/٤٧٣.</w:t>
      </w:r>
    </w:p>
  </w:footnote>
  <w:footnote w:id="26">
    <w:p w14:paraId="1F37AFDB" w14:textId="474879CB" w:rsidR="006932A6" w:rsidRDefault="006932A6">
      <w:pPr>
        <w:pStyle w:val="FootnoteText"/>
        <w:rPr>
          <w:lang w:bidi="ar-SA"/>
        </w:rPr>
      </w:pPr>
      <w:r>
        <w:rPr>
          <w:rStyle w:val="FootnoteReference"/>
        </w:rPr>
        <w:footnoteRef/>
      </w:r>
      <w:r>
        <w:rPr>
          <w:rtl/>
        </w:rPr>
        <w:t xml:space="preserve"> </w:t>
      </w:r>
      <w:r>
        <w:rPr>
          <w:rFonts w:hint="cs"/>
          <w:rtl/>
          <w:lang w:bidi="ar-SA"/>
        </w:rPr>
        <w:t>ولؤلؤ ومرجان وعقيق ونحوها</w:t>
      </w:r>
      <w:r w:rsidR="00D20366">
        <w:rPr>
          <w:rFonts w:hint="cs"/>
          <w:rtl/>
          <w:lang w:bidi="ar-SA"/>
        </w:rPr>
        <w:t>؛ لاختلافها اختلافًا كثيرًا، صغرًا وكبرًا وحسن تدوير</w:t>
      </w:r>
      <w:r w:rsidR="003D4264">
        <w:rPr>
          <w:rFonts w:hint="cs"/>
          <w:rtl/>
          <w:lang w:bidi="ar-SA"/>
        </w:rPr>
        <w:t xml:space="preserve"> وزيادة ضوء وصفاء، ولا يمكن تقديرها ببيض عصفور ونحوه لأنه يختلف، ولا بشيء معين لأنه قد يتلف</w:t>
      </w:r>
      <w:r w:rsidR="00355997">
        <w:rPr>
          <w:rFonts w:hint="cs"/>
          <w:rtl/>
          <w:lang w:bidi="ar-SA"/>
        </w:rPr>
        <w:t xml:space="preserve"> (شرح المنتهى للبهوتي، ٣/٣٩٨).</w:t>
      </w:r>
    </w:p>
  </w:footnote>
  <w:footnote w:id="27">
    <w:p w14:paraId="6EBD567C" w14:textId="77777777" w:rsidR="00DC2343" w:rsidRDefault="00DC2343" w:rsidP="00DC2343">
      <w:pPr>
        <w:pStyle w:val="FootnoteText"/>
        <w:rPr>
          <w:rtl/>
        </w:rPr>
      </w:pPr>
      <w:r>
        <w:rPr>
          <w:rStyle w:val="FootnoteReference"/>
        </w:rPr>
        <w:footnoteRef/>
      </w:r>
      <w:r>
        <w:rPr>
          <w:rtl/>
        </w:rPr>
        <w:t xml:space="preserve"> </w:t>
      </w:r>
      <w:r>
        <w:rPr>
          <w:rFonts w:hint="eastAsia"/>
          <w:rtl/>
        </w:rPr>
        <w:t>الجبن</w:t>
      </w:r>
      <w:r>
        <w:rPr>
          <w:rtl/>
        </w:rPr>
        <w:t xml:space="preserve"> </w:t>
      </w:r>
      <w:r>
        <w:rPr>
          <w:rFonts w:hint="eastAsia"/>
          <w:rtl/>
        </w:rPr>
        <w:t>فيه</w:t>
      </w:r>
      <w:r>
        <w:rPr>
          <w:rtl/>
        </w:rPr>
        <w:t xml:space="preserve"> </w:t>
      </w:r>
      <w:r>
        <w:rPr>
          <w:rFonts w:hint="eastAsia"/>
          <w:rtl/>
        </w:rPr>
        <w:t>خلط</w:t>
      </w:r>
      <w:r>
        <w:rPr>
          <w:rtl/>
        </w:rPr>
        <w:t xml:space="preserve"> </w:t>
      </w:r>
      <w:r>
        <w:rPr>
          <w:rFonts w:hint="eastAsia"/>
          <w:rtl/>
        </w:rPr>
        <w:t>وهو</w:t>
      </w:r>
      <w:r>
        <w:rPr>
          <w:rtl/>
        </w:rPr>
        <w:t xml:space="preserve"> </w:t>
      </w:r>
      <w:r>
        <w:rPr>
          <w:rFonts w:hint="eastAsia"/>
          <w:rtl/>
        </w:rPr>
        <w:t>الإِنْفِحَّةُ،</w:t>
      </w:r>
      <w:r>
        <w:rPr>
          <w:rtl/>
        </w:rPr>
        <w:t xml:space="preserve"> </w:t>
      </w:r>
      <w:r>
        <w:rPr>
          <w:rFonts w:hint="eastAsia"/>
          <w:rtl/>
        </w:rPr>
        <w:t>وهذه</w:t>
      </w:r>
      <w:r>
        <w:rPr>
          <w:rtl/>
        </w:rPr>
        <w:t xml:space="preserve"> </w:t>
      </w:r>
      <w:r>
        <w:rPr>
          <w:rFonts w:hint="eastAsia"/>
          <w:rtl/>
        </w:rPr>
        <w:t>الإنفحة</w:t>
      </w:r>
      <w:r>
        <w:rPr>
          <w:rtl/>
        </w:rPr>
        <w:t xml:space="preserve"> </w:t>
      </w:r>
      <w:r>
        <w:rPr>
          <w:rFonts w:hint="eastAsia"/>
          <w:rtl/>
        </w:rPr>
        <w:t>توضع</w:t>
      </w:r>
      <w:r>
        <w:rPr>
          <w:rtl/>
        </w:rPr>
        <w:t xml:space="preserve"> </w:t>
      </w:r>
      <w:r>
        <w:rPr>
          <w:rFonts w:hint="eastAsia"/>
          <w:rtl/>
        </w:rPr>
        <w:t>في</w:t>
      </w:r>
      <w:r>
        <w:rPr>
          <w:rtl/>
        </w:rPr>
        <w:t xml:space="preserve"> </w:t>
      </w:r>
      <w:r>
        <w:rPr>
          <w:rFonts w:hint="eastAsia"/>
          <w:rtl/>
        </w:rPr>
        <w:t>اللبن</w:t>
      </w:r>
      <w:r>
        <w:rPr>
          <w:rtl/>
        </w:rPr>
        <w:t xml:space="preserve"> </w:t>
      </w:r>
      <w:r>
        <w:rPr>
          <w:rFonts w:hint="eastAsia"/>
          <w:rtl/>
        </w:rPr>
        <w:t>فيكون</w:t>
      </w:r>
      <w:r>
        <w:rPr>
          <w:rtl/>
        </w:rPr>
        <w:t xml:space="preserve"> </w:t>
      </w:r>
      <w:r>
        <w:rPr>
          <w:rFonts w:hint="eastAsia"/>
          <w:rtl/>
        </w:rPr>
        <w:t>جبناً</w:t>
      </w:r>
      <w:r>
        <w:rPr>
          <w:rtl/>
        </w:rPr>
        <w:t xml:space="preserve">. </w:t>
      </w:r>
    </w:p>
    <w:p w14:paraId="2A6E9934" w14:textId="223BC68D" w:rsidR="00DC2343" w:rsidRDefault="00DC2343">
      <w:pPr>
        <w:pStyle w:val="FootnoteText"/>
        <w:rPr>
          <w:lang w:bidi="ar-SA"/>
        </w:rPr>
      </w:pPr>
      <w:r>
        <w:rPr>
          <w:rFonts w:hint="eastAsia"/>
          <w:rtl/>
        </w:rPr>
        <w:t>والإنفحة</w:t>
      </w:r>
      <w:r>
        <w:rPr>
          <w:rtl/>
        </w:rPr>
        <w:t xml:space="preserve"> </w:t>
      </w:r>
      <w:r>
        <w:rPr>
          <w:rFonts w:hint="eastAsia"/>
          <w:rtl/>
        </w:rPr>
        <w:t>هي</w:t>
      </w:r>
      <w:r>
        <w:rPr>
          <w:rtl/>
        </w:rPr>
        <w:t xml:space="preserve"> </w:t>
      </w:r>
      <w:r>
        <w:rPr>
          <w:rFonts w:hint="eastAsia"/>
          <w:rtl/>
        </w:rPr>
        <w:t>التي</w:t>
      </w:r>
      <w:r>
        <w:rPr>
          <w:rtl/>
        </w:rPr>
        <w:t xml:space="preserve"> </w:t>
      </w:r>
      <w:r>
        <w:rPr>
          <w:rFonts w:hint="eastAsia"/>
          <w:rtl/>
        </w:rPr>
        <w:t>تكون</w:t>
      </w:r>
      <w:r>
        <w:rPr>
          <w:rtl/>
        </w:rPr>
        <w:t xml:space="preserve"> </w:t>
      </w:r>
      <w:r>
        <w:rPr>
          <w:rFonts w:hint="eastAsia"/>
          <w:rtl/>
        </w:rPr>
        <w:t>في</w:t>
      </w:r>
      <w:r>
        <w:rPr>
          <w:rtl/>
        </w:rPr>
        <w:t xml:space="preserve"> </w:t>
      </w:r>
      <w:r>
        <w:rPr>
          <w:rFonts w:hint="eastAsia"/>
          <w:rtl/>
        </w:rPr>
        <w:t>معدة</w:t>
      </w:r>
      <w:r>
        <w:rPr>
          <w:rtl/>
        </w:rPr>
        <w:t xml:space="preserve"> </w:t>
      </w:r>
      <w:r>
        <w:rPr>
          <w:rFonts w:hint="eastAsia"/>
          <w:rtl/>
        </w:rPr>
        <w:t>الرضيع،</w:t>
      </w:r>
      <w:r>
        <w:rPr>
          <w:rtl/>
        </w:rPr>
        <w:t xml:space="preserve"> </w:t>
      </w:r>
      <w:r>
        <w:rPr>
          <w:rFonts w:hint="eastAsia"/>
          <w:rtl/>
        </w:rPr>
        <w:t>الذي</w:t>
      </w:r>
      <w:r>
        <w:rPr>
          <w:rtl/>
        </w:rPr>
        <w:t xml:space="preserve"> </w:t>
      </w:r>
      <w:r>
        <w:rPr>
          <w:rFonts w:hint="eastAsia"/>
          <w:rtl/>
        </w:rPr>
        <w:t>رضع</w:t>
      </w:r>
      <w:r>
        <w:rPr>
          <w:rtl/>
        </w:rPr>
        <w:t xml:space="preserve"> </w:t>
      </w:r>
      <w:r>
        <w:rPr>
          <w:rFonts w:hint="eastAsia"/>
          <w:rtl/>
        </w:rPr>
        <w:t>أول</w:t>
      </w:r>
      <w:r>
        <w:rPr>
          <w:rtl/>
        </w:rPr>
        <w:t xml:space="preserve"> </w:t>
      </w:r>
      <w:r>
        <w:rPr>
          <w:rFonts w:hint="eastAsia"/>
          <w:rtl/>
        </w:rPr>
        <w:t>مرة</w:t>
      </w:r>
      <w:r>
        <w:rPr>
          <w:rtl/>
        </w:rPr>
        <w:t xml:space="preserve"> </w:t>
      </w:r>
      <w:r>
        <w:rPr>
          <w:rFonts w:hint="eastAsia"/>
          <w:rtl/>
        </w:rPr>
        <w:t>ثم</w:t>
      </w:r>
      <w:r>
        <w:rPr>
          <w:rtl/>
        </w:rPr>
        <w:t xml:space="preserve"> </w:t>
      </w:r>
      <w:r>
        <w:rPr>
          <w:rFonts w:hint="eastAsia"/>
          <w:rtl/>
        </w:rPr>
        <w:t>ذبح،</w:t>
      </w:r>
      <w:r>
        <w:rPr>
          <w:rtl/>
        </w:rPr>
        <w:t xml:space="preserve"> </w:t>
      </w:r>
      <w:r>
        <w:rPr>
          <w:rFonts w:hint="eastAsia"/>
          <w:rtl/>
        </w:rPr>
        <w:t>فهذا</w:t>
      </w:r>
      <w:r>
        <w:rPr>
          <w:rtl/>
        </w:rPr>
        <w:t xml:space="preserve"> </w:t>
      </w:r>
      <w:r>
        <w:rPr>
          <w:rFonts w:hint="eastAsia"/>
          <w:rtl/>
        </w:rPr>
        <w:t>الذي</w:t>
      </w:r>
      <w:r>
        <w:rPr>
          <w:rtl/>
        </w:rPr>
        <w:t xml:space="preserve"> </w:t>
      </w:r>
      <w:r>
        <w:rPr>
          <w:rFonts w:hint="eastAsia"/>
          <w:rtl/>
        </w:rPr>
        <w:t>في</w:t>
      </w:r>
      <w:r>
        <w:rPr>
          <w:rtl/>
        </w:rPr>
        <w:t xml:space="preserve"> </w:t>
      </w:r>
      <w:r>
        <w:rPr>
          <w:rFonts w:hint="eastAsia"/>
          <w:rtl/>
        </w:rPr>
        <w:t>معدته</w:t>
      </w:r>
      <w:r>
        <w:rPr>
          <w:rtl/>
        </w:rPr>
        <w:t xml:space="preserve"> </w:t>
      </w:r>
      <w:r>
        <w:rPr>
          <w:rFonts w:hint="eastAsia"/>
          <w:rtl/>
        </w:rPr>
        <w:t>جُبْن</w:t>
      </w:r>
      <w:r>
        <w:rPr>
          <w:rtl/>
        </w:rPr>
        <w:t xml:space="preserve"> </w:t>
      </w:r>
      <w:r>
        <w:rPr>
          <w:rFonts w:hint="eastAsia"/>
          <w:rtl/>
        </w:rPr>
        <w:t>يجبِّن</w:t>
      </w:r>
      <w:r>
        <w:rPr>
          <w:rtl/>
        </w:rPr>
        <w:t xml:space="preserve"> </w:t>
      </w:r>
      <w:r>
        <w:rPr>
          <w:rFonts w:hint="eastAsia"/>
          <w:rtl/>
        </w:rPr>
        <w:t>الأشياء،</w:t>
      </w:r>
      <w:r>
        <w:rPr>
          <w:rtl/>
        </w:rPr>
        <w:t xml:space="preserve"> </w:t>
      </w:r>
      <w:r>
        <w:rPr>
          <w:rFonts w:hint="eastAsia"/>
          <w:rtl/>
        </w:rPr>
        <w:t>فلو</w:t>
      </w:r>
      <w:r>
        <w:rPr>
          <w:rtl/>
        </w:rPr>
        <w:t xml:space="preserve"> </w:t>
      </w:r>
      <w:r>
        <w:rPr>
          <w:rFonts w:hint="eastAsia"/>
          <w:rtl/>
        </w:rPr>
        <w:t>وضعت</w:t>
      </w:r>
      <w:r>
        <w:rPr>
          <w:rtl/>
        </w:rPr>
        <w:t xml:space="preserve"> </w:t>
      </w:r>
      <w:r>
        <w:rPr>
          <w:rFonts w:hint="eastAsia"/>
          <w:rtl/>
        </w:rPr>
        <w:t>منه</w:t>
      </w:r>
      <w:r>
        <w:rPr>
          <w:rtl/>
        </w:rPr>
        <w:t xml:space="preserve"> </w:t>
      </w:r>
      <w:r>
        <w:rPr>
          <w:rFonts w:hint="eastAsia"/>
          <w:rtl/>
        </w:rPr>
        <w:t>شيئاً</w:t>
      </w:r>
      <w:r>
        <w:rPr>
          <w:rtl/>
        </w:rPr>
        <w:t xml:space="preserve"> </w:t>
      </w:r>
      <w:r>
        <w:rPr>
          <w:rFonts w:hint="eastAsia"/>
          <w:rtl/>
        </w:rPr>
        <w:t>قليلاً</w:t>
      </w:r>
      <w:r>
        <w:rPr>
          <w:rtl/>
        </w:rPr>
        <w:t xml:space="preserve"> </w:t>
      </w:r>
      <w:r>
        <w:rPr>
          <w:rFonts w:hint="eastAsia"/>
          <w:rtl/>
        </w:rPr>
        <w:t>في</w:t>
      </w:r>
      <w:r>
        <w:rPr>
          <w:rtl/>
        </w:rPr>
        <w:t xml:space="preserve"> </w:t>
      </w:r>
      <w:r>
        <w:rPr>
          <w:rFonts w:hint="eastAsia"/>
          <w:rtl/>
        </w:rPr>
        <w:t>ماء</w:t>
      </w:r>
      <w:r>
        <w:rPr>
          <w:rtl/>
        </w:rPr>
        <w:t xml:space="preserve"> </w:t>
      </w:r>
      <w:r>
        <w:rPr>
          <w:rFonts w:hint="eastAsia"/>
          <w:rtl/>
        </w:rPr>
        <w:t>وجدته</w:t>
      </w:r>
      <w:r>
        <w:rPr>
          <w:rtl/>
        </w:rPr>
        <w:t xml:space="preserve"> </w:t>
      </w:r>
      <w:r>
        <w:rPr>
          <w:rFonts w:hint="eastAsia"/>
          <w:rtl/>
        </w:rPr>
        <w:t>يجمد،</w:t>
      </w:r>
      <w:r>
        <w:rPr>
          <w:rtl/>
        </w:rPr>
        <w:t xml:space="preserve"> </w:t>
      </w:r>
      <w:r>
        <w:rPr>
          <w:rFonts w:hint="eastAsia"/>
          <w:rtl/>
        </w:rPr>
        <w:t>فهذا</w:t>
      </w:r>
      <w:r>
        <w:rPr>
          <w:rtl/>
        </w:rPr>
        <w:t xml:space="preserve"> </w:t>
      </w:r>
      <w:r>
        <w:rPr>
          <w:rFonts w:hint="eastAsia"/>
          <w:rtl/>
        </w:rPr>
        <w:t>الجبن</w:t>
      </w:r>
      <w:r>
        <w:rPr>
          <w:rtl/>
        </w:rPr>
        <w:t xml:space="preserve"> </w:t>
      </w:r>
      <w:r>
        <w:rPr>
          <w:rFonts w:hint="eastAsia"/>
          <w:rtl/>
        </w:rPr>
        <w:t>نقول</w:t>
      </w:r>
      <w:r>
        <w:rPr>
          <w:rtl/>
        </w:rPr>
        <w:t xml:space="preserve">: </w:t>
      </w:r>
      <w:r>
        <w:rPr>
          <w:rFonts w:hint="eastAsia"/>
          <w:rtl/>
        </w:rPr>
        <w:t>لا</w:t>
      </w:r>
      <w:r>
        <w:rPr>
          <w:rtl/>
        </w:rPr>
        <w:t xml:space="preserve"> </w:t>
      </w:r>
      <w:r>
        <w:rPr>
          <w:rFonts w:hint="eastAsia"/>
          <w:rtl/>
        </w:rPr>
        <w:t>بأس</w:t>
      </w:r>
      <w:r>
        <w:rPr>
          <w:rtl/>
        </w:rPr>
        <w:t xml:space="preserve"> </w:t>
      </w:r>
      <w:r>
        <w:rPr>
          <w:rFonts w:hint="eastAsia"/>
          <w:rtl/>
        </w:rPr>
        <w:t>به؛</w:t>
      </w:r>
      <w:r>
        <w:rPr>
          <w:rtl/>
        </w:rPr>
        <w:t xml:space="preserve"> </w:t>
      </w:r>
      <w:r>
        <w:rPr>
          <w:rFonts w:hint="eastAsia"/>
          <w:rtl/>
        </w:rPr>
        <w:t>لأن</w:t>
      </w:r>
      <w:r>
        <w:rPr>
          <w:rtl/>
        </w:rPr>
        <w:t xml:space="preserve"> </w:t>
      </w:r>
      <w:r>
        <w:rPr>
          <w:rFonts w:hint="eastAsia"/>
          <w:rtl/>
        </w:rPr>
        <w:t>ما</w:t>
      </w:r>
      <w:r>
        <w:rPr>
          <w:rtl/>
        </w:rPr>
        <w:t xml:space="preserve"> </w:t>
      </w:r>
      <w:r>
        <w:rPr>
          <w:rFonts w:hint="eastAsia"/>
          <w:rtl/>
        </w:rPr>
        <w:t>خلط</w:t>
      </w:r>
      <w:r>
        <w:rPr>
          <w:rtl/>
        </w:rPr>
        <w:t xml:space="preserve"> </w:t>
      </w:r>
      <w:r>
        <w:rPr>
          <w:rFonts w:hint="eastAsia"/>
          <w:rtl/>
        </w:rPr>
        <w:t>فيه</w:t>
      </w:r>
      <w:r>
        <w:rPr>
          <w:rtl/>
        </w:rPr>
        <w:t xml:space="preserve"> </w:t>
      </w:r>
      <w:r>
        <w:rPr>
          <w:rFonts w:hint="eastAsia"/>
          <w:rtl/>
        </w:rPr>
        <w:t>من</w:t>
      </w:r>
      <w:r>
        <w:rPr>
          <w:rtl/>
        </w:rPr>
        <w:t xml:space="preserve"> </w:t>
      </w:r>
      <w:r>
        <w:rPr>
          <w:rFonts w:hint="eastAsia"/>
          <w:rtl/>
        </w:rPr>
        <w:t>الإنفحة</w:t>
      </w:r>
      <w:r>
        <w:rPr>
          <w:rtl/>
        </w:rPr>
        <w:t xml:space="preserve"> </w:t>
      </w:r>
      <w:r>
        <w:rPr>
          <w:rFonts w:hint="eastAsia"/>
          <w:rtl/>
        </w:rPr>
        <w:t>غير</w:t>
      </w:r>
      <w:r>
        <w:rPr>
          <w:rtl/>
        </w:rPr>
        <w:t xml:space="preserve"> </w:t>
      </w:r>
      <w:r>
        <w:rPr>
          <w:rFonts w:hint="eastAsia"/>
          <w:rtl/>
        </w:rPr>
        <w:t>مقصو</w:t>
      </w:r>
      <w:r w:rsidR="000C7989">
        <w:rPr>
          <w:rFonts w:hint="cs"/>
          <w:rtl/>
        </w:rPr>
        <w:t>د (الشرح الممتع، ٩/٦٢).</w:t>
      </w:r>
    </w:p>
  </w:footnote>
  <w:footnote w:id="28">
    <w:p w14:paraId="07D51A78" w14:textId="7FF23DAF" w:rsidR="00380866" w:rsidRDefault="00380866">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٢/٤٧٣.</w:t>
      </w:r>
    </w:p>
  </w:footnote>
  <w:footnote w:id="29">
    <w:p w14:paraId="3B58ED3E" w14:textId="7B80D460" w:rsidR="004E7CF3" w:rsidRDefault="004E7CF3">
      <w:pPr>
        <w:pStyle w:val="FootnoteText"/>
        <w:rPr>
          <w:lang w:bidi="ar-SA"/>
        </w:rPr>
      </w:pPr>
      <w:r>
        <w:rPr>
          <w:rStyle w:val="FootnoteReference"/>
        </w:rPr>
        <w:footnoteRef/>
      </w:r>
      <w:r>
        <w:rPr>
          <w:rtl/>
        </w:rPr>
        <w:t xml:space="preserve"> </w:t>
      </w:r>
      <w:r>
        <w:rPr>
          <w:rFonts w:hint="cs"/>
          <w:rtl/>
          <w:lang w:bidi="ar-SA"/>
        </w:rPr>
        <w:t>البهوتي، كشاف القناع، ٨/٨٩.</w:t>
      </w:r>
    </w:p>
  </w:footnote>
  <w:footnote w:id="30">
    <w:p w14:paraId="081DF839" w14:textId="1A292AC2" w:rsidR="00980D42" w:rsidRDefault="00980D42" w:rsidP="00980D42">
      <w:pPr>
        <w:pStyle w:val="FootnoteText"/>
        <w:rPr>
          <w:lang w:bidi="ar-SA"/>
        </w:rPr>
      </w:pPr>
      <w:r>
        <w:rPr>
          <w:rStyle w:val="FootnoteReference"/>
        </w:rPr>
        <w:footnoteRef/>
      </w:r>
      <w:r>
        <w:rPr>
          <w:rtl/>
        </w:rPr>
        <w:t xml:space="preserve"> </w:t>
      </w:r>
      <w:r>
        <w:rPr>
          <w:rFonts w:hint="cs"/>
          <w:rtl/>
          <w:lang w:bidi="ar-SA"/>
        </w:rPr>
        <w:t>في الإقناع: ويذكر جنسه ونوعه، واكتفى في المنتهى بذكر النوع، وذكر في شرحه أنه مستلزم لذكر الجنس.</w:t>
      </w:r>
    </w:p>
  </w:footnote>
  <w:footnote w:id="31">
    <w:p w14:paraId="489AA14A" w14:textId="7F0143D4" w:rsidR="00735746" w:rsidRDefault="00735746">
      <w:pPr>
        <w:pStyle w:val="FootnoteText"/>
        <w:rPr>
          <w:lang w:bidi="ar-SA"/>
        </w:rPr>
      </w:pPr>
      <w:r>
        <w:rPr>
          <w:rStyle w:val="FootnoteReference"/>
        </w:rPr>
        <w:footnoteRef/>
      </w:r>
      <w:r>
        <w:rPr>
          <w:rtl/>
        </w:rPr>
        <w:t xml:space="preserve"> </w:t>
      </w:r>
      <w:r>
        <w:rPr>
          <w:rFonts w:hint="cs"/>
          <w:rtl/>
          <w:lang w:bidi="ar-SA"/>
        </w:rPr>
        <w:t>فالاختلاف النادر لا أثر له (انظر شرح المنتهى للبهوتي</w:t>
      </w:r>
      <w:r w:rsidR="005C3F8D">
        <w:rPr>
          <w:rFonts w:hint="cs"/>
          <w:rtl/>
          <w:lang w:bidi="ar-SA"/>
        </w:rPr>
        <w:t>، ٣/٣٠١،٣٠٠)</w:t>
      </w:r>
      <w:r w:rsidR="00D06107">
        <w:rPr>
          <w:rFonts w:hint="cs"/>
          <w:rtl/>
          <w:lang w:bidi="ar-SA"/>
        </w:rPr>
        <w:t xml:space="preserve"> </w:t>
      </w:r>
      <w:r w:rsidR="00D06107" w:rsidRPr="00D06107">
        <w:rPr>
          <w:rtl/>
          <w:lang w:bidi="ar-SA"/>
        </w:rPr>
        <w:t>لأن استقصاء جميع الصفات ليست بمطلوبة؛ لتعذر ذلك</w:t>
      </w:r>
      <w:r w:rsidR="00111FF3">
        <w:rPr>
          <w:rFonts w:hint="cs"/>
          <w:rtl/>
          <w:lang w:bidi="ar-SA"/>
        </w:rPr>
        <w:t xml:space="preserve"> (فتح وهاب المآرب على دليل الطالب، ٢/٣٨٦).</w:t>
      </w:r>
    </w:p>
  </w:footnote>
  <w:footnote w:id="32">
    <w:p w14:paraId="5633BE21" w14:textId="52CED32E" w:rsidR="00920E69" w:rsidRDefault="00920E69">
      <w:pPr>
        <w:pStyle w:val="FootnoteText"/>
        <w:rPr>
          <w:lang w:bidi="ar-SA"/>
        </w:rPr>
      </w:pPr>
      <w:r>
        <w:rPr>
          <w:rStyle w:val="FootnoteReference"/>
        </w:rPr>
        <w:footnoteRef/>
      </w:r>
      <w:r>
        <w:rPr>
          <w:rtl/>
        </w:rPr>
        <w:t xml:space="preserve"> </w:t>
      </w:r>
      <w:r w:rsidR="00DA7493">
        <w:rPr>
          <w:rFonts w:hint="cs"/>
          <w:rtl/>
        </w:rPr>
        <w:t>"</w:t>
      </w:r>
      <w:r>
        <w:rPr>
          <w:rFonts w:hint="cs"/>
          <w:rtl/>
          <w:lang w:bidi="ar-SA"/>
        </w:rPr>
        <w:t>ويذكر نوعه كضأن أو معز، ثنيّ</w:t>
      </w:r>
      <w:r w:rsidR="00CF6455">
        <w:rPr>
          <w:rFonts w:hint="cs"/>
          <w:rtl/>
          <w:lang w:bidi="ar-SA"/>
        </w:rPr>
        <w:t xml:space="preserve"> أو جذع </w:t>
      </w:r>
      <w:r w:rsidR="00161109">
        <w:rPr>
          <w:rFonts w:hint="cs"/>
          <w:rtl/>
          <w:lang w:bidi="ar-SA"/>
        </w:rPr>
        <w:t>(و) ذكر ما يميز مختلفه</w:t>
      </w:r>
      <w:r w:rsidR="005B54A4">
        <w:rPr>
          <w:rFonts w:hint="cs"/>
          <w:rtl/>
          <w:lang w:bidi="ar-SA"/>
        </w:rPr>
        <w:t>، فيقول (ذكرًا وسمينًا</w:t>
      </w:r>
      <w:r w:rsidR="00CE233B">
        <w:rPr>
          <w:rFonts w:hint="cs"/>
          <w:rtl/>
          <w:lang w:bidi="ar-SA"/>
        </w:rPr>
        <w:t xml:space="preserve"> ومعلوفًا وكبيرًا أو ضدها) …</w:t>
      </w:r>
      <w:r w:rsidR="00DA7493">
        <w:rPr>
          <w:rFonts w:hint="cs"/>
          <w:rtl/>
          <w:lang w:bidi="ar-SA"/>
        </w:rPr>
        <w:t>"</w:t>
      </w:r>
      <w:r w:rsidR="00CE233B">
        <w:rPr>
          <w:rFonts w:hint="cs"/>
          <w:rtl/>
          <w:lang w:bidi="ar-SA"/>
        </w:rPr>
        <w:t xml:space="preserve"> </w:t>
      </w:r>
      <w:r w:rsidR="00CF6455">
        <w:rPr>
          <w:rFonts w:hint="cs"/>
          <w:rtl/>
          <w:lang w:bidi="ar-SA"/>
        </w:rPr>
        <w:t>(شرح المنتهى للبهوتي، ٣/٣٠١).</w:t>
      </w:r>
    </w:p>
  </w:footnote>
  <w:footnote w:id="33">
    <w:p w14:paraId="1568AD92" w14:textId="2AAC3843" w:rsidR="00FF4F74" w:rsidRDefault="00FF4F74">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٢/٣٨</w:t>
      </w:r>
      <w:r w:rsidR="00B50760">
        <w:rPr>
          <w:rFonts w:hint="cs"/>
          <w:rtl/>
          <w:lang w:bidi="ar-SA"/>
        </w:rPr>
        <w:t>٦،٣٨٥).</w:t>
      </w:r>
    </w:p>
  </w:footnote>
  <w:footnote w:id="34">
    <w:p w14:paraId="0EF9AB72" w14:textId="26EB17FD" w:rsidR="002656C7" w:rsidRDefault="002656C7">
      <w:pPr>
        <w:pStyle w:val="FootnoteText"/>
        <w:rPr>
          <w:lang w:bidi="ar-SA"/>
        </w:rPr>
      </w:pPr>
      <w:r>
        <w:rPr>
          <w:rStyle w:val="FootnoteReference"/>
        </w:rPr>
        <w:footnoteRef/>
      </w:r>
      <w:r>
        <w:rPr>
          <w:rtl/>
        </w:rPr>
        <w:t xml:space="preserve"> </w:t>
      </w:r>
      <w:r w:rsidR="0066459A">
        <w:rPr>
          <w:rFonts w:hint="cs"/>
          <w:rtl/>
          <w:lang w:bidi="ar-SA"/>
        </w:rPr>
        <w:t>البهوتي، شرح منتهى الإرادات، ٣/٣٠٤.</w:t>
      </w:r>
    </w:p>
  </w:footnote>
  <w:footnote w:id="35">
    <w:p w14:paraId="0DD66A83" w14:textId="4898BB84" w:rsidR="00DA78ED" w:rsidRDefault="00DA78ED">
      <w:pPr>
        <w:pStyle w:val="FootnoteText"/>
        <w:rPr>
          <w:lang w:bidi="ar-SA"/>
        </w:rPr>
      </w:pPr>
      <w:r>
        <w:rPr>
          <w:rStyle w:val="FootnoteReference"/>
        </w:rPr>
        <w:footnoteRef/>
      </w:r>
      <w:r>
        <w:rPr>
          <w:rtl/>
        </w:rPr>
        <w:t xml:space="preserve"> </w:t>
      </w:r>
      <w:r>
        <w:rPr>
          <w:rFonts w:hint="cs"/>
          <w:rtl/>
          <w:lang w:bidi="ar-SA"/>
        </w:rPr>
        <w:t>البهوتي، شرح منتهى الإرادات، ٣/٣٠٤.</w:t>
      </w:r>
    </w:p>
  </w:footnote>
  <w:footnote w:id="36">
    <w:p w14:paraId="36BC5EEC" w14:textId="2ACF8572" w:rsidR="003576ED" w:rsidRDefault="003576ED">
      <w:pPr>
        <w:pStyle w:val="FootnoteText"/>
        <w:rPr>
          <w:lang w:bidi="ar-SA"/>
        </w:rPr>
      </w:pPr>
      <w:r>
        <w:rPr>
          <w:rStyle w:val="FootnoteReference"/>
        </w:rPr>
        <w:footnoteRef/>
      </w:r>
      <w:r>
        <w:rPr>
          <w:rtl/>
        </w:rPr>
        <w:t xml:space="preserve"> </w:t>
      </w:r>
      <w:r w:rsidR="00831A9C">
        <w:rPr>
          <w:rFonts w:hint="cs"/>
          <w:rtl/>
          <w:lang w:bidi="ar-SA"/>
        </w:rPr>
        <w:t>لأن العقد تناول ما وصفاه على شرطهما، والنوع صفة، فأشبه ما لو فات غيره من الصفات</w:t>
      </w:r>
      <w:r w:rsidR="00365601">
        <w:rPr>
          <w:rFonts w:hint="cs"/>
          <w:rtl/>
          <w:lang w:bidi="ar-SA"/>
        </w:rPr>
        <w:t>، فإن رضيا جاز (شرح المنتهى للبهوتي، ٣/٣٠٤).</w:t>
      </w:r>
    </w:p>
  </w:footnote>
  <w:footnote w:id="37">
    <w:p w14:paraId="640C9C16" w14:textId="617017B8" w:rsidR="007C26FF" w:rsidRDefault="007C26FF">
      <w:pPr>
        <w:pStyle w:val="FootnoteText"/>
        <w:rPr>
          <w:lang w:bidi="ar-SA"/>
        </w:rPr>
      </w:pPr>
      <w:r>
        <w:rPr>
          <w:rStyle w:val="FootnoteReference"/>
        </w:rPr>
        <w:footnoteRef/>
      </w:r>
      <w:r>
        <w:rPr>
          <w:rtl/>
        </w:rPr>
        <w:t xml:space="preserve"> </w:t>
      </w:r>
      <w:r>
        <w:rPr>
          <w:rFonts w:hint="cs"/>
          <w:rtl/>
          <w:lang w:bidi="ar-SA"/>
        </w:rPr>
        <w:t>لأن الجودة صفة لا يجوز إفرادها بالبيع (شرح المنتهى للبهوتي، ٣/٣٠٥).</w:t>
      </w:r>
    </w:p>
  </w:footnote>
  <w:footnote w:id="38">
    <w:p w14:paraId="5C483811" w14:textId="5F0DF32F" w:rsidR="00762083" w:rsidRDefault="00762083">
      <w:pPr>
        <w:pStyle w:val="FootnoteText"/>
        <w:rPr>
          <w:lang w:bidi="ar-SA"/>
        </w:rPr>
      </w:pPr>
      <w:r>
        <w:rPr>
          <w:rStyle w:val="FootnoteReference"/>
        </w:rPr>
        <w:footnoteRef/>
      </w:r>
      <w:r>
        <w:rPr>
          <w:rtl/>
        </w:rPr>
        <w:t xml:space="preserve"> </w:t>
      </w:r>
      <w:r>
        <w:rPr>
          <w:rFonts w:hint="cs"/>
          <w:rtl/>
          <w:lang w:bidi="ar-SA"/>
        </w:rPr>
        <w:t>كما لو أسلم إليه في قفيز، فجاءه بقفيزين</w:t>
      </w:r>
      <w:r w:rsidR="00EF16D0">
        <w:rPr>
          <w:rFonts w:hint="cs"/>
          <w:rtl/>
          <w:lang w:bidi="ar-SA"/>
        </w:rPr>
        <w:t>.</w:t>
      </w:r>
    </w:p>
  </w:footnote>
  <w:footnote w:id="39">
    <w:p w14:paraId="2134DAD4" w14:textId="20F361B0" w:rsidR="00EF16D0" w:rsidRDefault="00EF16D0">
      <w:pPr>
        <w:pStyle w:val="FootnoteText"/>
        <w:rPr>
          <w:lang w:bidi="ar-SA"/>
        </w:rPr>
      </w:pPr>
      <w:r>
        <w:rPr>
          <w:rStyle w:val="FootnoteReference"/>
        </w:rPr>
        <w:footnoteRef/>
      </w:r>
      <w:r>
        <w:rPr>
          <w:rtl/>
        </w:rPr>
        <w:t xml:space="preserve"> </w:t>
      </w:r>
      <w:r>
        <w:rPr>
          <w:rFonts w:hint="cs"/>
          <w:rtl/>
          <w:lang w:bidi="ar-SA"/>
        </w:rPr>
        <w:t>وهذه الزيادة يجوز إفرادها بالبيع (انظر شرح المنتهى للبهوتي، ٣/٣٠٥).</w:t>
      </w:r>
    </w:p>
  </w:footnote>
  <w:footnote w:id="40">
    <w:p w14:paraId="2718EF2D" w14:textId="1DC38F23" w:rsidR="005A0C35" w:rsidRDefault="005A0C35">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w:t>
      </w:r>
      <w:r w:rsidR="003866EC">
        <w:rPr>
          <w:rFonts w:hint="cs"/>
          <w:rtl/>
          <w:lang w:bidi="ar-SA"/>
        </w:rPr>
        <w:t>٤٧٦،٤٧٥.</w:t>
      </w:r>
    </w:p>
  </w:footnote>
  <w:footnote w:id="41">
    <w:p w14:paraId="6B67DB2A" w14:textId="3A64373B" w:rsidR="003E037C" w:rsidRDefault="003E037C">
      <w:pPr>
        <w:pStyle w:val="FootnoteText"/>
        <w:rPr>
          <w:lang w:bidi="ar-SA"/>
        </w:rPr>
      </w:pPr>
      <w:r>
        <w:rPr>
          <w:rStyle w:val="FootnoteReference"/>
        </w:rPr>
        <w:footnoteRef/>
      </w:r>
      <w:r>
        <w:rPr>
          <w:rtl/>
        </w:rPr>
        <w:t xml:space="preserve"> </w:t>
      </w:r>
      <w:r w:rsidR="00455C24">
        <w:rPr>
          <w:rFonts w:hint="cs"/>
          <w:rtl/>
          <w:lang w:bidi="ar-SA"/>
        </w:rPr>
        <w:t>البهوتي، شرح منتهى الإرادات، ٣/٣٠٥.</w:t>
      </w:r>
    </w:p>
  </w:footnote>
  <w:footnote w:id="42">
    <w:p w14:paraId="331DE152" w14:textId="004AC19E" w:rsidR="00E2125D" w:rsidRDefault="00E2125D">
      <w:pPr>
        <w:pStyle w:val="FootnoteText"/>
        <w:rPr>
          <w:lang w:bidi="ar-SA"/>
        </w:rPr>
      </w:pPr>
      <w:r>
        <w:rPr>
          <w:rStyle w:val="FootnoteReference"/>
        </w:rPr>
        <w:footnoteRef/>
      </w:r>
      <w:r>
        <w:rPr>
          <w:rtl/>
        </w:rPr>
        <w:t xml:space="preserve"> </w:t>
      </w:r>
      <w:r w:rsidR="007A207E">
        <w:rPr>
          <w:rFonts w:hint="cs"/>
          <w:rtl/>
          <w:lang w:bidi="ar-SA"/>
        </w:rPr>
        <w:t>الحجاوي، الإقناع، ٢/٢٩١.</w:t>
      </w:r>
    </w:p>
  </w:footnote>
  <w:footnote w:id="43">
    <w:p w14:paraId="5EEAC3C0" w14:textId="31DCCF70" w:rsidR="00F90039" w:rsidRDefault="00F90039">
      <w:pPr>
        <w:pStyle w:val="FootnoteText"/>
        <w:rPr>
          <w:lang w:bidi="ar-SA"/>
        </w:rPr>
      </w:pPr>
      <w:r>
        <w:rPr>
          <w:rStyle w:val="FootnoteReference"/>
        </w:rPr>
        <w:footnoteRef/>
      </w:r>
      <w:r>
        <w:rPr>
          <w:rtl/>
        </w:rPr>
        <w:t xml:space="preserve"> </w:t>
      </w:r>
      <w:r>
        <w:rPr>
          <w:rFonts w:hint="cs"/>
          <w:rtl/>
          <w:lang w:bidi="ar-SA"/>
        </w:rPr>
        <w:t>البهوتي، شرح منتهى الإرادات، ٣/٣٠٥.</w:t>
      </w:r>
    </w:p>
  </w:footnote>
  <w:footnote w:id="44">
    <w:p w14:paraId="720AE96A" w14:textId="16475347" w:rsidR="00C72258" w:rsidRDefault="00C72258" w:rsidP="00F443A2">
      <w:pPr>
        <w:pStyle w:val="FootnoteText"/>
      </w:pPr>
      <w:r>
        <w:rPr>
          <w:rStyle w:val="FootnoteReference"/>
        </w:rPr>
        <w:footnoteRef/>
      </w:r>
      <w:r>
        <w:rPr>
          <w:rtl/>
        </w:rPr>
        <w:t xml:space="preserve"> </w:t>
      </w:r>
      <w:r w:rsidR="002A06DD">
        <w:rPr>
          <w:rFonts w:hint="cs"/>
          <w:rtl/>
        </w:rPr>
        <w:t xml:space="preserve">في المعجم الوسيط: </w:t>
      </w:r>
      <w:r w:rsidR="005E73DD">
        <w:rPr>
          <w:rFonts w:hint="cs"/>
          <w:rtl/>
        </w:rPr>
        <w:t>"</w:t>
      </w:r>
      <w:r w:rsidR="002A06DD" w:rsidRPr="005E73DD">
        <w:rPr>
          <w:rtl/>
          <w:lang w:bidi="ar-SA"/>
        </w:rPr>
        <w:t>(الص</w:t>
      </w:r>
      <w:r w:rsidR="006B5001">
        <w:rPr>
          <w:rFonts w:hint="cs"/>
          <w:rtl/>
          <w:lang w:bidi="ar-SA"/>
        </w:rPr>
        <w:t>َّن</w:t>
      </w:r>
      <w:r w:rsidR="00B73E85">
        <w:rPr>
          <w:rFonts w:hint="cs"/>
          <w:rtl/>
          <w:lang w:bidi="ar-SA"/>
        </w:rPr>
        <w:t>ْجَة</w:t>
      </w:r>
      <w:r w:rsidR="002A06DD" w:rsidRPr="005E73DD">
        <w:rPr>
          <w:rtl/>
          <w:lang w:bidi="ar-SA"/>
        </w:rPr>
        <w:t>) الس</w:t>
      </w:r>
      <w:r w:rsidR="00B73E85">
        <w:rPr>
          <w:rFonts w:hint="cs"/>
          <w:rtl/>
          <w:lang w:bidi="ar-SA"/>
        </w:rPr>
        <w:t>َّنْجَة</w:t>
      </w:r>
      <w:r w:rsidR="002A06DD" w:rsidRPr="005E73DD">
        <w:rPr>
          <w:rtl/>
          <w:lang w:bidi="ar-SA"/>
        </w:rPr>
        <w:t xml:space="preserve"> (ج) ص</w:t>
      </w:r>
      <w:r w:rsidR="00B73E85">
        <w:rPr>
          <w:rFonts w:hint="cs"/>
          <w:rtl/>
          <w:lang w:bidi="ar-SA"/>
        </w:rPr>
        <w:t>ِنَج</w:t>
      </w:r>
      <w:r w:rsidR="005E73DD">
        <w:rPr>
          <w:rFonts w:hint="cs"/>
          <w:rtl/>
          <w:lang w:bidi="ar-SA"/>
        </w:rPr>
        <w:t>"،</w:t>
      </w:r>
      <w:r w:rsidR="002A06DD">
        <w:rPr>
          <w:rtl/>
        </w:rPr>
        <w:t xml:space="preserve"> </w:t>
      </w:r>
      <w:r w:rsidR="002A06DD">
        <w:rPr>
          <w:rFonts w:hint="cs"/>
          <w:rtl/>
        </w:rPr>
        <w:t>وفيه</w:t>
      </w:r>
      <w:r w:rsidR="00C07DE5">
        <w:rPr>
          <w:rFonts w:hint="cs"/>
          <w:rtl/>
          <w:lang w:bidi="ar-SA"/>
        </w:rPr>
        <w:t xml:space="preserve"> أيضًا</w:t>
      </w:r>
      <w:r w:rsidR="002A06DD">
        <w:rPr>
          <w:rFonts w:hint="cs"/>
          <w:rtl/>
        </w:rPr>
        <w:t xml:space="preserve">: </w:t>
      </w:r>
      <w:r w:rsidR="005E73DD">
        <w:rPr>
          <w:rFonts w:hint="cs"/>
          <w:rtl/>
        </w:rPr>
        <w:t>"</w:t>
      </w:r>
      <w:r>
        <w:rPr>
          <w:rtl/>
        </w:rPr>
        <w:t>(</w:t>
      </w:r>
      <w:r>
        <w:rPr>
          <w:rFonts w:hint="eastAsia"/>
          <w:rtl/>
        </w:rPr>
        <w:t>السنجة</w:t>
      </w:r>
      <w:r>
        <w:rPr>
          <w:rtl/>
        </w:rPr>
        <w:t xml:space="preserve">) </w:t>
      </w:r>
      <w:r>
        <w:rPr>
          <w:rFonts w:hint="eastAsia"/>
          <w:rtl/>
        </w:rPr>
        <w:t>سنجة</w:t>
      </w:r>
      <w:r>
        <w:rPr>
          <w:rtl/>
        </w:rPr>
        <w:t xml:space="preserve"> </w:t>
      </w:r>
      <w:r>
        <w:rPr>
          <w:rFonts w:hint="eastAsia"/>
          <w:rtl/>
        </w:rPr>
        <w:t>الْمِيزَان</w:t>
      </w:r>
      <w:r>
        <w:rPr>
          <w:rtl/>
        </w:rPr>
        <w:t xml:space="preserve"> </w:t>
      </w:r>
      <w:r>
        <w:rPr>
          <w:rFonts w:hint="eastAsia"/>
          <w:rtl/>
        </w:rPr>
        <w:t>مَا</w:t>
      </w:r>
      <w:r>
        <w:rPr>
          <w:rtl/>
        </w:rPr>
        <w:t xml:space="preserve"> </w:t>
      </w:r>
      <w:r>
        <w:rPr>
          <w:rFonts w:hint="eastAsia"/>
          <w:rtl/>
        </w:rPr>
        <w:t>يُوزن</w:t>
      </w:r>
      <w:r>
        <w:rPr>
          <w:rtl/>
        </w:rPr>
        <w:t xml:space="preserve"> </w:t>
      </w:r>
      <w:r>
        <w:rPr>
          <w:rFonts w:hint="eastAsia"/>
          <w:rtl/>
        </w:rPr>
        <w:t>بِهِ</w:t>
      </w:r>
      <w:r>
        <w:rPr>
          <w:rtl/>
        </w:rPr>
        <w:t xml:space="preserve"> </w:t>
      </w:r>
      <w:r>
        <w:rPr>
          <w:rFonts w:hint="eastAsia"/>
          <w:rtl/>
        </w:rPr>
        <w:t>كالرطل</w:t>
      </w:r>
      <w:r>
        <w:rPr>
          <w:rtl/>
        </w:rPr>
        <w:t xml:space="preserve"> </w:t>
      </w:r>
      <w:r>
        <w:rPr>
          <w:rFonts w:hint="eastAsia"/>
          <w:rtl/>
        </w:rPr>
        <w:t>وَالْأُوقِية</w:t>
      </w:r>
      <w:r>
        <w:rPr>
          <w:rtl/>
        </w:rPr>
        <w:t xml:space="preserve"> (</w:t>
      </w:r>
      <w:r>
        <w:rPr>
          <w:rFonts w:hint="eastAsia"/>
          <w:rtl/>
        </w:rPr>
        <w:t>ج</w:t>
      </w:r>
      <w:r>
        <w:rPr>
          <w:rtl/>
        </w:rPr>
        <w:t xml:space="preserve">) </w:t>
      </w:r>
      <w:r>
        <w:rPr>
          <w:rFonts w:hint="eastAsia"/>
          <w:rtl/>
        </w:rPr>
        <w:t>سنج</w:t>
      </w:r>
      <w:r w:rsidR="005E73DD">
        <w:rPr>
          <w:rFonts w:hint="cs"/>
          <w:rtl/>
        </w:rPr>
        <w:t>"</w:t>
      </w:r>
      <w:r w:rsidR="00F443A2">
        <w:rPr>
          <w:rFonts w:hint="cs"/>
          <w:rtl/>
        </w:rPr>
        <w:t>.</w:t>
      </w:r>
    </w:p>
  </w:footnote>
  <w:footnote w:id="45">
    <w:p w14:paraId="03B1FE5C" w14:textId="570B6281" w:rsidR="00BA2C1B" w:rsidRDefault="00BA2C1B">
      <w:pPr>
        <w:pStyle w:val="FootnoteText"/>
        <w:rPr>
          <w:lang w:bidi="ar-SA"/>
        </w:rPr>
      </w:pPr>
      <w:r>
        <w:rPr>
          <w:rStyle w:val="FootnoteReference"/>
        </w:rPr>
        <w:footnoteRef/>
      </w:r>
      <w:r>
        <w:rPr>
          <w:rtl/>
        </w:rPr>
        <w:t xml:space="preserve"> </w:t>
      </w:r>
      <w:r>
        <w:rPr>
          <w:rFonts w:hint="cs"/>
          <w:rtl/>
          <w:lang w:bidi="ar-SA"/>
        </w:rPr>
        <w:t>البهوتي، شرح منتهى الإرادات، ٣/</w:t>
      </w:r>
      <w:r w:rsidR="004B5222">
        <w:rPr>
          <w:rFonts w:hint="cs"/>
          <w:rtl/>
          <w:lang w:bidi="ar-SA"/>
        </w:rPr>
        <w:t>١٠٤،١٠٣.</w:t>
      </w:r>
    </w:p>
  </w:footnote>
  <w:footnote w:id="46">
    <w:p w14:paraId="7184A413" w14:textId="7E00969D" w:rsidR="00C27458" w:rsidRDefault="00C27458">
      <w:pPr>
        <w:pStyle w:val="FootnoteText"/>
        <w:rPr>
          <w:rtl/>
          <w:lang w:bidi="ar-SA"/>
        </w:rPr>
      </w:pPr>
      <w:r>
        <w:rPr>
          <w:rStyle w:val="FootnoteReference"/>
        </w:rPr>
        <w:footnoteRef/>
      </w:r>
      <w:r>
        <w:rPr>
          <w:rtl/>
        </w:rPr>
        <w:t xml:space="preserve"> </w:t>
      </w:r>
      <w:r>
        <w:rPr>
          <w:rFonts w:hint="cs"/>
          <w:rtl/>
          <w:lang w:bidi="ar-SA"/>
        </w:rPr>
        <w:t>أحمد القعيمي، فيض الجليل على متن الدليل، ٢/١٥٥،١٥٤</w:t>
      </w:r>
      <w:r w:rsidR="00732DDE">
        <w:rPr>
          <w:rFonts w:hint="cs"/>
          <w:rtl/>
          <w:lang w:bidi="ar-SA"/>
        </w:rPr>
        <w:t>.</w:t>
      </w:r>
    </w:p>
    <w:p w14:paraId="38C85E25" w14:textId="0446E905" w:rsidR="000B246C" w:rsidRDefault="00732DDE" w:rsidP="000B246C">
      <w:pPr>
        <w:pStyle w:val="FootnoteText"/>
        <w:rPr>
          <w:rtl/>
          <w:lang w:bidi="ar-SA"/>
        </w:rPr>
      </w:pPr>
      <w:r>
        <w:rPr>
          <w:rFonts w:hint="cs"/>
          <w:rtl/>
          <w:lang w:bidi="ar-SA"/>
        </w:rPr>
        <w:t>وفي الشرح الممتع</w:t>
      </w:r>
      <w:r w:rsidR="000B246C">
        <w:rPr>
          <w:rFonts w:hint="cs"/>
          <w:rtl/>
          <w:lang w:bidi="ar-SA"/>
        </w:rPr>
        <w:t xml:space="preserve"> (٩/٨٤): "</w:t>
      </w:r>
      <w:r w:rsidR="000B246C">
        <w:rPr>
          <w:rFonts w:hint="eastAsia"/>
          <w:rtl/>
          <w:lang w:bidi="ar-SA"/>
        </w:rPr>
        <w:t>وقال</w:t>
      </w:r>
      <w:r w:rsidR="000B246C">
        <w:rPr>
          <w:rtl/>
          <w:lang w:bidi="ar-SA"/>
        </w:rPr>
        <w:t xml:space="preserve"> </w:t>
      </w:r>
      <w:r w:rsidR="000B246C">
        <w:rPr>
          <w:rFonts w:hint="eastAsia"/>
          <w:rtl/>
          <w:lang w:bidi="ar-SA"/>
        </w:rPr>
        <w:t>بعض</w:t>
      </w:r>
      <w:r w:rsidR="000B246C">
        <w:rPr>
          <w:rtl/>
          <w:lang w:bidi="ar-SA"/>
        </w:rPr>
        <w:t xml:space="preserve"> </w:t>
      </w:r>
      <w:r w:rsidR="000B246C">
        <w:rPr>
          <w:rFonts w:hint="eastAsia"/>
          <w:rtl/>
          <w:lang w:bidi="ar-SA"/>
        </w:rPr>
        <w:t>أهل</w:t>
      </w:r>
      <w:r w:rsidR="000B246C">
        <w:rPr>
          <w:rtl/>
          <w:lang w:bidi="ar-SA"/>
        </w:rPr>
        <w:t xml:space="preserve"> </w:t>
      </w:r>
      <w:r w:rsidR="000B246C">
        <w:rPr>
          <w:rFonts w:hint="eastAsia"/>
          <w:rtl/>
          <w:lang w:bidi="ar-SA"/>
        </w:rPr>
        <w:t>العلم</w:t>
      </w:r>
      <w:r w:rsidR="000B246C">
        <w:rPr>
          <w:rtl/>
          <w:lang w:bidi="ar-SA"/>
        </w:rPr>
        <w:t xml:space="preserve">: </w:t>
      </w:r>
      <w:r w:rsidR="000B246C">
        <w:rPr>
          <w:rFonts w:hint="eastAsia"/>
          <w:rtl/>
          <w:lang w:bidi="ar-SA"/>
        </w:rPr>
        <w:t>إنه</w:t>
      </w:r>
      <w:r w:rsidR="000B246C">
        <w:rPr>
          <w:rtl/>
          <w:lang w:bidi="ar-SA"/>
        </w:rPr>
        <w:t xml:space="preserve"> </w:t>
      </w:r>
      <w:r w:rsidR="000B246C">
        <w:rPr>
          <w:rFonts w:hint="eastAsia"/>
          <w:rtl/>
          <w:lang w:bidi="ar-SA"/>
        </w:rPr>
        <w:t>لا</w:t>
      </w:r>
      <w:r w:rsidR="000B246C">
        <w:rPr>
          <w:rtl/>
          <w:lang w:bidi="ar-SA"/>
        </w:rPr>
        <w:t xml:space="preserve"> </w:t>
      </w:r>
      <w:r w:rsidR="000B246C">
        <w:rPr>
          <w:rFonts w:hint="eastAsia"/>
          <w:rtl/>
          <w:lang w:bidi="ar-SA"/>
        </w:rPr>
        <w:t>يصح</w:t>
      </w:r>
      <w:r w:rsidR="000B246C">
        <w:rPr>
          <w:rtl/>
          <w:lang w:bidi="ar-SA"/>
        </w:rPr>
        <w:t xml:space="preserve"> </w:t>
      </w:r>
      <w:r w:rsidR="000B246C">
        <w:rPr>
          <w:rFonts w:hint="eastAsia"/>
          <w:rtl/>
          <w:lang w:bidi="ar-SA"/>
        </w:rPr>
        <w:t>سلم</w:t>
      </w:r>
      <w:r w:rsidR="007A54AE">
        <w:rPr>
          <w:rFonts w:hint="cs"/>
          <w:rtl/>
          <w:lang w:bidi="ar-SA"/>
        </w:rPr>
        <w:t>ًا</w:t>
      </w:r>
      <w:r w:rsidR="000B246C">
        <w:rPr>
          <w:rtl/>
          <w:lang w:bidi="ar-SA"/>
        </w:rPr>
        <w:t xml:space="preserve"> </w:t>
      </w:r>
      <w:r w:rsidR="000B246C">
        <w:rPr>
          <w:rFonts w:hint="eastAsia"/>
          <w:rtl/>
          <w:lang w:bidi="ar-SA"/>
        </w:rPr>
        <w:t>في</w:t>
      </w:r>
      <w:r w:rsidR="000B246C">
        <w:rPr>
          <w:rtl/>
          <w:lang w:bidi="ar-SA"/>
        </w:rPr>
        <w:t xml:space="preserve"> </w:t>
      </w:r>
      <w:r w:rsidR="000B246C">
        <w:rPr>
          <w:rFonts w:hint="eastAsia"/>
          <w:rtl/>
          <w:lang w:bidi="ar-SA"/>
        </w:rPr>
        <w:t>عين</w:t>
      </w:r>
      <w:r w:rsidR="000B246C">
        <w:rPr>
          <w:rtl/>
          <w:lang w:bidi="ar-SA"/>
        </w:rPr>
        <w:t xml:space="preserve"> </w:t>
      </w:r>
      <w:r w:rsidR="000B246C">
        <w:rPr>
          <w:rFonts w:hint="eastAsia"/>
          <w:rtl/>
          <w:lang w:bidi="ar-SA"/>
        </w:rPr>
        <w:t>ولكنه</w:t>
      </w:r>
      <w:r w:rsidR="000B246C">
        <w:rPr>
          <w:rtl/>
          <w:lang w:bidi="ar-SA"/>
        </w:rPr>
        <w:t xml:space="preserve"> </w:t>
      </w:r>
      <w:r w:rsidR="000B246C">
        <w:rPr>
          <w:rFonts w:hint="eastAsia"/>
          <w:rtl/>
          <w:lang w:bidi="ar-SA"/>
        </w:rPr>
        <w:t>يصح</w:t>
      </w:r>
      <w:r w:rsidR="000B246C">
        <w:rPr>
          <w:rtl/>
          <w:lang w:bidi="ar-SA"/>
        </w:rPr>
        <w:t xml:space="preserve"> </w:t>
      </w:r>
      <w:r w:rsidR="000B246C">
        <w:rPr>
          <w:rFonts w:hint="eastAsia"/>
          <w:rtl/>
          <w:lang w:bidi="ar-SA"/>
        </w:rPr>
        <w:t>بيع</w:t>
      </w:r>
      <w:r w:rsidR="007A54AE">
        <w:rPr>
          <w:rFonts w:hint="cs"/>
          <w:rtl/>
          <w:lang w:bidi="ar-SA"/>
        </w:rPr>
        <w:t>ًا</w:t>
      </w:r>
      <w:r w:rsidR="000B246C">
        <w:rPr>
          <w:rFonts w:hint="eastAsia"/>
          <w:rtl/>
          <w:lang w:bidi="ar-SA"/>
        </w:rPr>
        <w:t>،</w:t>
      </w:r>
      <w:r w:rsidR="000B246C">
        <w:rPr>
          <w:rtl/>
          <w:lang w:bidi="ar-SA"/>
        </w:rPr>
        <w:t xml:space="preserve"> </w:t>
      </w:r>
      <w:r w:rsidR="000B246C">
        <w:rPr>
          <w:rFonts w:hint="eastAsia"/>
          <w:rtl/>
          <w:lang w:bidi="ar-SA"/>
        </w:rPr>
        <w:t>وهذا</w:t>
      </w:r>
      <w:r w:rsidR="000B246C">
        <w:rPr>
          <w:rtl/>
          <w:lang w:bidi="ar-SA"/>
        </w:rPr>
        <w:t xml:space="preserve"> </w:t>
      </w:r>
      <w:r w:rsidR="000B246C">
        <w:rPr>
          <w:rFonts w:hint="eastAsia"/>
          <w:rtl/>
          <w:lang w:bidi="ar-SA"/>
        </w:rPr>
        <w:t>يرجع</w:t>
      </w:r>
      <w:r w:rsidR="000B246C">
        <w:rPr>
          <w:rtl/>
          <w:lang w:bidi="ar-SA"/>
        </w:rPr>
        <w:t xml:space="preserve"> </w:t>
      </w:r>
      <w:r w:rsidR="000B246C">
        <w:rPr>
          <w:rFonts w:hint="eastAsia"/>
          <w:rtl/>
          <w:lang w:bidi="ar-SA"/>
        </w:rPr>
        <w:t>إلى</w:t>
      </w:r>
      <w:r w:rsidR="000B246C">
        <w:rPr>
          <w:rtl/>
          <w:lang w:bidi="ar-SA"/>
        </w:rPr>
        <w:t xml:space="preserve"> </w:t>
      </w:r>
      <w:r w:rsidR="000B246C">
        <w:rPr>
          <w:rFonts w:hint="eastAsia"/>
          <w:rtl/>
          <w:lang w:bidi="ar-SA"/>
        </w:rPr>
        <w:t>قاعدة</w:t>
      </w:r>
      <w:r w:rsidR="000B246C">
        <w:rPr>
          <w:rtl/>
          <w:lang w:bidi="ar-SA"/>
        </w:rPr>
        <w:t xml:space="preserve"> </w:t>
      </w:r>
      <w:r w:rsidR="000B246C">
        <w:rPr>
          <w:rFonts w:hint="eastAsia"/>
          <w:rtl/>
          <w:lang w:bidi="ar-SA"/>
        </w:rPr>
        <w:t>وهي</w:t>
      </w:r>
      <w:r w:rsidR="000B246C">
        <w:rPr>
          <w:rtl/>
          <w:lang w:bidi="ar-SA"/>
        </w:rPr>
        <w:t xml:space="preserve">: </w:t>
      </w:r>
      <w:r w:rsidR="000B246C">
        <w:rPr>
          <w:rFonts w:hint="eastAsia"/>
          <w:rtl/>
          <w:lang w:bidi="ar-SA"/>
        </w:rPr>
        <w:t>هل</w:t>
      </w:r>
      <w:r w:rsidR="000B246C">
        <w:rPr>
          <w:rtl/>
          <w:lang w:bidi="ar-SA"/>
        </w:rPr>
        <w:t xml:space="preserve"> </w:t>
      </w:r>
      <w:r w:rsidR="000B246C">
        <w:rPr>
          <w:rFonts w:hint="eastAsia"/>
          <w:rtl/>
          <w:lang w:bidi="ar-SA"/>
        </w:rPr>
        <w:t>إذا</w:t>
      </w:r>
      <w:r w:rsidR="000B246C">
        <w:rPr>
          <w:rtl/>
          <w:lang w:bidi="ar-SA"/>
        </w:rPr>
        <w:t xml:space="preserve"> </w:t>
      </w:r>
      <w:r w:rsidR="000B246C">
        <w:rPr>
          <w:rFonts w:hint="eastAsia"/>
          <w:rtl/>
          <w:lang w:bidi="ar-SA"/>
        </w:rPr>
        <w:t>وقع</w:t>
      </w:r>
      <w:r w:rsidR="000B246C">
        <w:rPr>
          <w:rtl/>
          <w:lang w:bidi="ar-SA"/>
        </w:rPr>
        <w:t xml:space="preserve"> </w:t>
      </w:r>
      <w:r w:rsidR="000B246C">
        <w:rPr>
          <w:rFonts w:hint="eastAsia"/>
          <w:rtl/>
          <w:lang w:bidi="ar-SA"/>
        </w:rPr>
        <w:t>العقد</w:t>
      </w:r>
      <w:r w:rsidR="000B246C">
        <w:rPr>
          <w:rtl/>
          <w:lang w:bidi="ar-SA"/>
        </w:rPr>
        <w:t xml:space="preserve"> </w:t>
      </w:r>
      <w:r w:rsidR="000B246C">
        <w:rPr>
          <w:rFonts w:hint="eastAsia"/>
          <w:rtl/>
          <w:lang w:bidi="ar-SA"/>
        </w:rPr>
        <w:t>على</w:t>
      </w:r>
      <w:r w:rsidR="000B246C">
        <w:rPr>
          <w:rtl/>
          <w:lang w:bidi="ar-SA"/>
        </w:rPr>
        <w:t xml:space="preserve"> </w:t>
      </w:r>
      <w:r w:rsidR="000B246C">
        <w:rPr>
          <w:rFonts w:hint="eastAsia"/>
          <w:rtl/>
          <w:lang w:bidi="ar-SA"/>
        </w:rPr>
        <w:t>صورة</w:t>
      </w:r>
      <w:r w:rsidR="000B246C">
        <w:rPr>
          <w:rtl/>
          <w:lang w:bidi="ar-SA"/>
        </w:rPr>
        <w:t xml:space="preserve"> </w:t>
      </w:r>
      <w:r w:rsidR="000B246C">
        <w:rPr>
          <w:rFonts w:hint="eastAsia"/>
          <w:rtl/>
          <w:lang w:bidi="ar-SA"/>
        </w:rPr>
        <w:t>تخالف</w:t>
      </w:r>
      <w:r w:rsidR="000B246C">
        <w:rPr>
          <w:rtl/>
          <w:lang w:bidi="ar-SA"/>
        </w:rPr>
        <w:t xml:space="preserve"> </w:t>
      </w:r>
      <w:r w:rsidR="000B246C">
        <w:rPr>
          <w:rFonts w:hint="eastAsia"/>
          <w:rtl/>
          <w:lang w:bidi="ar-SA"/>
        </w:rPr>
        <w:t>ذلك</w:t>
      </w:r>
      <w:r w:rsidR="000B246C">
        <w:rPr>
          <w:rtl/>
          <w:lang w:bidi="ar-SA"/>
        </w:rPr>
        <w:t xml:space="preserve"> </w:t>
      </w:r>
      <w:r w:rsidR="000B246C">
        <w:rPr>
          <w:rFonts w:hint="eastAsia"/>
          <w:rtl/>
          <w:lang w:bidi="ar-SA"/>
        </w:rPr>
        <w:t>العقد</w:t>
      </w:r>
      <w:r w:rsidR="000B246C">
        <w:rPr>
          <w:rtl/>
          <w:lang w:bidi="ar-SA"/>
        </w:rPr>
        <w:t xml:space="preserve"> </w:t>
      </w:r>
      <w:r w:rsidR="000B246C">
        <w:rPr>
          <w:rFonts w:hint="eastAsia"/>
          <w:rtl/>
          <w:lang w:bidi="ar-SA"/>
        </w:rPr>
        <w:t>ولكنها</w:t>
      </w:r>
      <w:r w:rsidR="000B246C">
        <w:rPr>
          <w:rtl/>
          <w:lang w:bidi="ar-SA"/>
        </w:rPr>
        <w:t xml:space="preserve"> </w:t>
      </w:r>
      <w:r w:rsidR="000B246C">
        <w:rPr>
          <w:rFonts w:hint="eastAsia"/>
          <w:rtl/>
          <w:lang w:bidi="ar-SA"/>
        </w:rPr>
        <w:t>تصح</w:t>
      </w:r>
      <w:r w:rsidR="000B246C">
        <w:rPr>
          <w:rtl/>
          <w:lang w:bidi="ar-SA"/>
        </w:rPr>
        <w:t xml:space="preserve"> </w:t>
      </w:r>
      <w:r w:rsidR="000B246C">
        <w:rPr>
          <w:rFonts w:hint="eastAsia"/>
          <w:rtl/>
          <w:lang w:bidi="ar-SA"/>
        </w:rPr>
        <w:t>على</w:t>
      </w:r>
      <w:r w:rsidR="000B246C">
        <w:rPr>
          <w:rtl/>
          <w:lang w:bidi="ar-SA"/>
        </w:rPr>
        <w:t xml:space="preserve"> </w:t>
      </w:r>
      <w:r w:rsidR="000B246C">
        <w:rPr>
          <w:rFonts w:hint="eastAsia"/>
          <w:rtl/>
          <w:lang w:bidi="ar-SA"/>
        </w:rPr>
        <w:t>وجه</w:t>
      </w:r>
      <w:r w:rsidR="000B246C">
        <w:rPr>
          <w:rtl/>
          <w:lang w:bidi="ar-SA"/>
        </w:rPr>
        <w:t xml:space="preserve"> </w:t>
      </w:r>
      <w:r w:rsidR="000B246C">
        <w:rPr>
          <w:rFonts w:hint="eastAsia"/>
          <w:rtl/>
          <w:lang w:bidi="ar-SA"/>
        </w:rPr>
        <w:t>آخر،</w:t>
      </w:r>
      <w:r w:rsidR="000B246C">
        <w:rPr>
          <w:rtl/>
          <w:lang w:bidi="ar-SA"/>
        </w:rPr>
        <w:t xml:space="preserve"> </w:t>
      </w:r>
      <w:r w:rsidR="000B246C">
        <w:rPr>
          <w:rFonts w:hint="eastAsia"/>
          <w:rtl/>
          <w:lang w:bidi="ar-SA"/>
        </w:rPr>
        <w:t>هل</w:t>
      </w:r>
      <w:r w:rsidR="000B246C">
        <w:rPr>
          <w:rtl/>
          <w:lang w:bidi="ar-SA"/>
        </w:rPr>
        <w:t xml:space="preserve"> </w:t>
      </w:r>
      <w:r w:rsidR="000B246C">
        <w:rPr>
          <w:rFonts w:hint="eastAsia"/>
          <w:rtl/>
          <w:lang w:bidi="ar-SA"/>
        </w:rPr>
        <w:t>نقول</w:t>
      </w:r>
      <w:r w:rsidR="000B246C">
        <w:rPr>
          <w:rtl/>
          <w:lang w:bidi="ar-SA"/>
        </w:rPr>
        <w:t xml:space="preserve"> </w:t>
      </w:r>
      <w:r w:rsidR="000B246C">
        <w:rPr>
          <w:rFonts w:hint="eastAsia"/>
          <w:rtl/>
          <w:lang w:bidi="ar-SA"/>
        </w:rPr>
        <w:t>بالصحة</w:t>
      </w:r>
      <w:r w:rsidR="000B246C">
        <w:rPr>
          <w:rtl/>
          <w:lang w:bidi="ar-SA"/>
        </w:rPr>
        <w:t xml:space="preserve"> </w:t>
      </w:r>
      <w:r w:rsidR="000B246C">
        <w:rPr>
          <w:rFonts w:hint="eastAsia"/>
          <w:rtl/>
          <w:lang w:bidi="ar-SA"/>
        </w:rPr>
        <w:t>أو</w:t>
      </w:r>
      <w:r w:rsidR="000B246C">
        <w:rPr>
          <w:rtl/>
          <w:lang w:bidi="ar-SA"/>
        </w:rPr>
        <w:t xml:space="preserve"> </w:t>
      </w:r>
      <w:r w:rsidR="000B246C">
        <w:rPr>
          <w:rFonts w:hint="eastAsia"/>
          <w:rtl/>
          <w:lang w:bidi="ar-SA"/>
        </w:rPr>
        <w:t>نقول</w:t>
      </w:r>
      <w:r w:rsidR="000B246C">
        <w:rPr>
          <w:rtl/>
          <w:lang w:bidi="ar-SA"/>
        </w:rPr>
        <w:t xml:space="preserve"> </w:t>
      </w:r>
      <w:r w:rsidR="000B246C">
        <w:rPr>
          <w:rFonts w:hint="eastAsia"/>
          <w:rtl/>
          <w:lang w:bidi="ar-SA"/>
        </w:rPr>
        <w:t>بالبطلان؟</w:t>
      </w:r>
      <w:r w:rsidR="000B246C">
        <w:rPr>
          <w:rtl/>
          <w:lang w:bidi="ar-SA"/>
        </w:rPr>
        <w:t xml:space="preserve"> </w:t>
      </w:r>
      <w:r w:rsidR="000B246C">
        <w:rPr>
          <w:rFonts w:hint="eastAsia"/>
          <w:rtl/>
          <w:lang w:bidi="ar-SA"/>
        </w:rPr>
        <w:t>معلوم</w:t>
      </w:r>
      <w:r w:rsidR="000B246C">
        <w:rPr>
          <w:rtl/>
          <w:lang w:bidi="ar-SA"/>
        </w:rPr>
        <w:t xml:space="preserve"> </w:t>
      </w:r>
      <w:r w:rsidR="000B246C">
        <w:rPr>
          <w:rFonts w:hint="eastAsia"/>
          <w:rtl/>
          <w:lang w:bidi="ar-SA"/>
        </w:rPr>
        <w:t>أني</w:t>
      </w:r>
      <w:r w:rsidR="000B246C">
        <w:rPr>
          <w:rtl/>
          <w:lang w:bidi="ar-SA"/>
        </w:rPr>
        <w:t xml:space="preserve"> </w:t>
      </w:r>
      <w:r w:rsidR="000B246C">
        <w:rPr>
          <w:rFonts w:hint="eastAsia"/>
          <w:rtl/>
          <w:lang w:bidi="ar-SA"/>
        </w:rPr>
        <w:t>لو</w:t>
      </w:r>
      <w:r w:rsidR="000B246C">
        <w:rPr>
          <w:rtl/>
          <w:lang w:bidi="ar-SA"/>
        </w:rPr>
        <w:t xml:space="preserve"> </w:t>
      </w:r>
      <w:r w:rsidR="000B246C">
        <w:rPr>
          <w:rFonts w:hint="eastAsia"/>
          <w:rtl/>
          <w:lang w:bidi="ar-SA"/>
        </w:rPr>
        <w:t>بعت</w:t>
      </w:r>
      <w:r w:rsidR="000B246C">
        <w:rPr>
          <w:rtl/>
          <w:lang w:bidi="ar-SA"/>
        </w:rPr>
        <w:t xml:space="preserve"> </w:t>
      </w:r>
      <w:r w:rsidR="000B246C">
        <w:rPr>
          <w:rFonts w:hint="eastAsia"/>
          <w:rtl/>
          <w:lang w:bidi="ar-SA"/>
        </w:rPr>
        <w:t>عليك</w:t>
      </w:r>
      <w:r w:rsidR="000B246C">
        <w:rPr>
          <w:rtl/>
          <w:lang w:bidi="ar-SA"/>
        </w:rPr>
        <w:t xml:space="preserve"> </w:t>
      </w:r>
      <w:r w:rsidR="000B246C">
        <w:rPr>
          <w:rFonts w:hint="eastAsia"/>
          <w:rtl/>
          <w:lang w:bidi="ar-SA"/>
        </w:rPr>
        <w:t>هذا</w:t>
      </w:r>
      <w:r w:rsidR="000B246C">
        <w:rPr>
          <w:rtl/>
          <w:lang w:bidi="ar-SA"/>
        </w:rPr>
        <w:t xml:space="preserve"> </w:t>
      </w:r>
      <w:r w:rsidR="000B246C">
        <w:rPr>
          <w:rFonts w:hint="eastAsia"/>
          <w:rtl/>
          <w:lang w:bidi="ar-SA"/>
        </w:rPr>
        <w:t>الشيء</w:t>
      </w:r>
      <w:r w:rsidR="000B246C">
        <w:rPr>
          <w:rtl/>
          <w:lang w:bidi="ar-SA"/>
        </w:rPr>
        <w:t xml:space="preserve"> </w:t>
      </w:r>
      <w:r w:rsidR="000B246C">
        <w:rPr>
          <w:rFonts w:hint="eastAsia"/>
          <w:rtl/>
          <w:lang w:bidi="ar-SA"/>
        </w:rPr>
        <w:t>المعين</w:t>
      </w:r>
      <w:r w:rsidR="000B246C">
        <w:rPr>
          <w:rtl/>
          <w:lang w:bidi="ar-SA"/>
        </w:rPr>
        <w:t xml:space="preserve"> </w:t>
      </w:r>
      <w:r w:rsidR="000B246C">
        <w:rPr>
          <w:rFonts w:hint="eastAsia"/>
          <w:rtl/>
          <w:lang w:bidi="ar-SA"/>
        </w:rPr>
        <w:t>جاز،</w:t>
      </w:r>
      <w:r w:rsidR="000B246C">
        <w:rPr>
          <w:rtl/>
          <w:lang w:bidi="ar-SA"/>
        </w:rPr>
        <w:t xml:space="preserve"> </w:t>
      </w:r>
      <w:r w:rsidR="000B246C">
        <w:rPr>
          <w:rFonts w:hint="eastAsia"/>
          <w:rtl/>
          <w:lang w:bidi="ar-SA"/>
        </w:rPr>
        <w:t>ولكن</w:t>
      </w:r>
      <w:r w:rsidR="000B246C">
        <w:rPr>
          <w:rtl/>
          <w:lang w:bidi="ar-SA"/>
        </w:rPr>
        <w:t xml:space="preserve"> </w:t>
      </w:r>
      <w:r w:rsidR="000B246C">
        <w:rPr>
          <w:rFonts w:hint="eastAsia"/>
          <w:rtl/>
          <w:lang w:bidi="ar-SA"/>
        </w:rPr>
        <w:t>لو</w:t>
      </w:r>
      <w:r w:rsidR="000B246C">
        <w:rPr>
          <w:rtl/>
          <w:lang w:bidi="ar-SA"/>
        </w:rPr>
        <w:t xml:space="preserve"> </w:t>
      </w:r>
      <w:r w:rsidR="000B246C">
        <w:rPr>
          <w:rFonts w:hint="eastAsia"/>
          <w:rtl/>
          <w:lang w:bidi="ar-SA"/>
        </w:rPr>
        <w:t>أسلمت</w:t>
      </w:r>
      <w:r w:rsidR="000B246C">
        <w:rPr>
          <w:rtl/>
          <w:lang w:bidi="ar-SA"/>
        </w:rPr>
        <w:t xml:space="preserve"> </w:t>
      </w:r>
      <w:r w:rsidR="000B246C">
        <w:rPr>
          <w:rFonts w:hint="eastAsia"/>
          <w:rtl/>
          <w:lang w:bidi="ar-SA"/>
        </w:rPr>
        <w:t>إليك</w:t>
      </w:r>
      <w:r w:rsidR="000B246C">
        <w:rPr>
          <w:rtl/>
          <w:lang w:bidi="ar-SA"/>
        </w:rPr>
        <w:t xml:space="preserve"> </w:t>
      </w:r>
      <w:r w:rsidR="000B246C">
        <w:rPr>
          <w:rFonts w:hint="eastAsia"/>
          <w:rtl/>
          <w:lang w:bidi="ar-SA"/>
        </w:rPr>
        <w:t>فيه</w:t>
      </w:r>
      <w:r w:rsidR="000B246C">
        <w:rPr>
          <w:rtl/>
          <w:lang w:bidi="ar-SA"/>
        </w:rPr>
        <w:t xml:space="preserve"> </w:t>
      </w:r>
      <w:r w:rsidR="000B246C">
        <w:rPr>
          <w:rFonts w:hint="eastAsia"/>
          <w:rtl/>
          <w:lang w:bidi="ar-SA"/>
        </w:rPr>
        <w:t>فإنه</w:t>
      </w:r>
      <w:r w:rsidR="000B246C">
        <w:rPr>
          <w:rtl/>
          <w:lang w:bidi="ar-SA"/>
        </w:rPr>
        <w:t xml:space="preserve"> </w:t>
      </w:r>
      <w:r w:rsidR="000B246C">
        <w:rPr>
          <w:rFonts w:hint="eastAsia"/>
          <w:rtl/>
          <w:lang w:bidi="ar-SA"/>
        </w:rPr>
        <w:t>لا</w:t>
      </w:r>
      <w:r w:rsidR="000B246C">
        <w:rPr>
          <w:rtl/>
          <w:lang w:bidi="ar-SA"/>
        </w:rPr>
        <w:t xml:space="preserve"> </w:t>
      </w:r>
      <w:r w:rsidR="000B246C">
        <w:rPr>
          <w:rFonts w:hint="eastAsia"/>
          <w:rtl/>
          <w:lang w:bidi="ar-SA"/>
        </w:rPr>
        <w:t>يجوز،</w:t>
      </w:r>
      <w:r w:rsidR="000B246C">
        <w:rPr>
          <w:rtl/>
          <w:lang w:bidi="ar-SA"/>
        </w:rPr>
        <w:t xml:space="preserve"> </w:t>
      </w:r>
      <w:r w:rsidR="000B246C">
        <w:rPr>
          <w:rFonts w:hint="eastAsia"/>
          <w:rtl/>
          <w:lang w:bidi="ar-SA"/>
        </w:rPr>
        <w:t>فهل</w:t>
      </w:r>
      <w:r w:rsidR="000B246C">
        <w:rPr>
          <w:rtl/>
          <w:lang w:bidi="ar-SA"/>
        </w:rPr>
        <w:t xml:space="preserve"> </w:t>
      </w:r>
      <w:r w:rsidR="000B246C">
        <w:rPr>
          <w:rFonts w:hint="eastAsia"/>
          <w:rtl/>
          <w:lang w:bidi="ar-SA"/>
        </w:rPr>
        <w:t>نقول</w:t>
      </w:r>
      <w:r w:rsidR="000B246C">
        <w:rPr>
          <w:rtl/>
          <w:lang w:bidi="ar-SA"/>
        </w:rPr>
        <w:t xml:space="preserve">: </w:t>
      </w:r>
      <w:r w:rsidR="000B246C">
        <w:rPr>
          <w:rFonts w:hint="eastAsia"/>
          <w:rtl/>
          <w:lang w:bidi="ar-SA"/>
        </w:rPr>
        <w:t>لما</w:t>
      </w:r>
      <w:r w:rsidR="000B246C">
        <w:rPr>
          <w:rtl/>
          <w:lang w:bidi="ar-SA"/>
        </w:rPr>
        <w:t xml:space="preserve"> </w:t>
      </w:r>
      <w:r w:rsidR="000B246C">
        <w:rPr>
          <w:rFonts w:hint="eastAsia"/>
          <w:rtl/>
          <w:lang w:bidi="ar-SA"/>
        </w:rPr>
        <w:t>تعذر</w:t>
      </w:r>
      <w:r w:rsidR="000B246C">
        <w:rPr>
          <w:rtl/>
          <w:lang w:bidi="ar-SA"/>
        </w:rPr>
        <w:t xml:space="preserve"> </w:t>
      </w:r>
      <w:r w:rsidR="000B246C">
        <w:rPr>
          <w:rFonts w:hint="eastAsia"/>
          <w:rtl/>
          <w:lang w:bidi="ar-SA"/>
        </w:rPr>
        <w:t>تحقيق</w:t>
      </w:r>
      <w:r w:rsidR="000B246C">
        <w:rPr>
          <w:rtl/>
          <w:lang w:bidi="ar-SA"/>
        </w:rPr>
        <w:t xml:space="preserve"> </w:t>
      </w:r>
      <w:r w:rsidR="000B246C">
        <w:rPr>
          <w:rFonts w:hint="eastAsia"/>
          <w:rtl/>
          <w:lang w:bidi="ar-SA"/>
        </w:rPr>
        <w:t>السلم</w:t>
      </w:r>
      <w:r w:rsidR="000B246C">
        <w:rPr>
          <w:rtl/>
          <w:lang w:bidi="ar-SA"/>
        </w:rPr>
        <w:t xml:space="preserve"> </w:t>
      </w:r>
      <w:r w:rsidR="000B246C">
        <w:rPr>
          <w:rFonts w:hint="eastAsia"/>
          <w:rtl/>
          <w:lang w:bidi="ar-SA"/>
        </w:rPr>
        <w:t>في</w:t>
      </w:r>
      <w:r w:rsidR="000B246C">
        <w:rPr>
          <w:rtl/>
          <w:lang w:bidi="ar-SA"/>
        </w:rPr>
        <w:t xml:space="preserve"> </w:t>
      </w:r>
      <w:r w:rsidR="000B246C">
        <w:rPr>
          <w:rFonts w:hint="eastAsia"/>
          <w:rtl/>
          <w:lang w:bidi="ar-SA"/>
        </w:rPr>
        <w:t>هذا</w:t>
      </w:r>
      <w:r w:rsidR="000B246C">
        <w:rPr>
          <w:rtl/>
          <w:lang w:bidi="ar-SA"/>
        </w:rPr>
        <w:t xml:space="preserve"> </w:t>
      </w:r>
      <w:r w:rsidR="000B246C">
        <w:rPr>
          <w:rFonts w:hint="eastAsia"/>
          <w:rtl/>
          <w:lang w:bidi="ar-SA"/>
        </w:rPr>
        <w:t>المعين</w:t>
      </w:r>
      <w:r w:rsidR="000B246C">
        <w:rPr>
          <w:rtl/>
          <w:lang w:bidi="ar-SA"/>
        </w:rPr>
        <w:t xml:space="preserve"> </w:t>
      </w:r>
      <w:r w:rsidR="000B246C">
        <w:rPr>
          <w:rFonts w:hint="eastAsia"/>
          <w:rtl/>
          <w:lang w:bidi="ar-SA"/>
        </w:rPr>
        <w:t>يتحول</w:t>
      </w:r>
      <w:r w:rsidR="000B246C">
        <w:rPr>
          <w:rtl/>
          <w:lang w:bidi="ar-SA"/>
        </w:rPr>
        <w:t xml:space="preserve"> </w:t>
      </w:r>
      <w:r w:rsidR="000B246C">
        <w:rPr>
          <w:rFonts w:hint="eastAsia"/>
          <w:rtl/>
          <w:lang w:bidi="ar-SA"/>
        </w:rPr>
        <w:t>العقد</w:t>
      </w:r>
      <w:r w:rsidR="000B246C">
        <w:rPr>
          <w:rtl/>
          <w:lang w:bidi="ar-SA"/>
        </w:rPr>
        <w:t xml:space="preserve"> </w:t>
      </w:r>
      <w:r w:rsidR="000B246C">
        <w:rPr>
          <w:rFonts w:hint="eastAsia"/>
          <w:rtl/>
          <w:lang w:bidi="ar-SA"/>
        </w:rPr>
        <w:t>إلى</w:t>
      </w:r>
      <w:r w:rsidR="000B246C">
        <w:rPr>
          <w:rtl/>
          <w:lang w:bidi="ar-SA"/>
        </w:rPr>
        <w:t xml:space="preserve"> </w:t>
      </w:r>
      <w:r w:rsidR="000B246C">
        <w:rPr>
          <w:rFonts w:hint="eastAsia"/>
          <w:rtl/>
          <w:lang w:bidi="ar-SA"/>
        </w:rPr>
        <w:t>بيع؛</w:t>
      </w:r>
      <w:r w:rsidR="000B246C">
        <w:rPr>
          <w:rtl/>
          <w:lang w:bidi="ar-SA"/>
        </w:rPr>
        <w:t xml:space="preserve"> </w:t>
      </w:r>
      <w:r w:rsidR="000B246C">
        <w:rPr>
          <w:rFonts w:hint="eastAsia"/>
          <w:rtl/>
          <w:lang w:bidi="ar-SA"/>
        </w:rPr>
        <w:t>أو</w:t>
      </w:r>
      <w:r w:rsidR="000B246C">
        <w:rPr>
          <w:rtl/>
          <w:lang w:bidi="ar-SA"/>
        </w:rPr>
        <w:t xml:space="preserve"> </w:t>
      </w:r>
      <w:r w:rsidR="000B246C">
        <w:rPr>
          <w:rFonts w:hint="eastAsia"/>
          <w:rtl/>
          <w:lang w:bidi="ar-SA"/>
        </w:rPr>
        <w:t>نقول</w:t>
      </w:r>
      <w:r w:rsidR="000B246C">
        <w:rPr>
          <w:rtl/>
          <w:lang w:bidi="ar-SA"/>
        </w:rPr>
        <w:t xml:space="preserve"> </w:t>
      </w:r>
      <w:r w:rsidR="000B246C">
        <w:rPr>
          <w:rFonts w:hint="eastAsia"/>
          <w:rtl/>
          <w:lang w:bidi="ar-SA"/>
        </w:rPr>
        <w:t>لا</w:t>
      </w:r>
      <w:r w:rsidR="000B246C">
        <w:rPr>
          <w:rtl/>
          <w:lang w:bidi="ar-SA"/>
        </w:rPr>
        <w:t xml:space="preserve"> </w:t>
      </w:r>
      <w:r w:rsidR="000B246C">
        <w:rPr>
          <w:rFonts w:hint="eastAsia"/>
          <w:rtl/>
          <w:lang w:bidi="ar-SA"/>
        </w:rPr>
        <w:t>يصح؛</w:t>
      </w:r>
      <w:r w:rsidR="000B246C">
        <w:rPr>
          <w:rtl/>
          <w:lang w:bidi="ar-SA"/>
        </w:rPr>
        <w:t xml:space="preserve"> </w:t>
      </w:r>
      <w:r w:rsidR="000B246C">
        <w:rPr>
          <w:rFonts w:hint="eastAsia"/>
          <w:rtl/>
          <w:lang w:bidi="ar-SA"/>
        </w:rPr>
        <w:t>لأن</w:t>
      </w:r>
      <w:r w:rsidR="000B246C">
        <w:rPr>
          <w:rtl/>
          <w:lang w:bidi="ar-SA"/>
        </w:rPr>
        <w:t xml:space="preserve"> </w:t>
      </w:r>
      <w:r w:rsidR="000B246C">
        <w:rPr>
          <w:rFonts w:hint="eastAsia"/>
          <w:rtl/>
          <w:lang w:bidi="ar-SA"/>
        </w:rPr>
        <w:t>السلم</w:t>
      </w:r>
      <w:r w:rsidR="000B246C">
        <w:rPr>
          <w:rtl/>
          <w:lang w:bidi="ar-SA"/>
        </w:rPr>
        <w:t xml:space="preserve"> </w:t>
      </w:r>
      <w:r w:rsidR="000B246C">
        <w:rPr>
          <w:rFonts w:hint="eastAsia"/>
          <w:rtl/>
          <w:lang w:bidi="ar-SA"/>
        </w:rPr>
        <w:t>له</w:t>
      </w:r>
      <w:r w:rsidR="000B246C">
        <w:rPr>
          <w:rtl/>
          <w:lang w:bidi="ar-SA"/>
        </w:rPr>
        <w:t xml:space="preserve"> </w:t>
      </w:r>
      <w:r w:rsidR="000B246C">
        <w:rPr>
          <w:rFonts w:hint="eastAsia"/>
          <w:rtl/>
          <w:lang w:bidi="ar-SA"/>
        </w:rPr>
        <w:t>أحكام</w:t>
      </w:r>
      <w:r w:rsidR="000B246C">
        <w:rPr>
          <w:rtl/>
          <w:lang w:bidi="ar-SA"/>
        </w:rPr>
        <w:t xml:space="preserve"> </w:t>
      </w:r>
      <w:r w:rsidR="000B246C">
        <w:rPr>
          <w:rFonts w:hint="eastAsia"/>
          <w:rtl/>
          <w:lang w:bidi="ar-SA"/>
        </w:rPr>
        <w:t>خاصة</w:t>
      </w:r>
      <w:r w:rsidR="000B246C">
        <w:rPr>
          <w:rtl/>
          <w:lang w:bidi="ar-SA"/>
        </w:rPr>
        <w:t xml:space="preserve"> </w:t>
      </w:r>
      <w:r w:rsidR="000B246C">
        <w:rPr>
          <w:rFonts w:hint="eastAsia"/>
          <w:rtl/>
          <w:lang w:bidi="ar-SA"/>
        </w:rPr>
        <w:t>به،</w:t>
      </w:r>
      <w:r w:rsidR="000B246C">
        <w:rPr>
          <w:rtl/>
          <w:lang w:bidi="ar-SA"/>
        </w:rPr>
        <w:t xml:space="preserve"> </w:t>
      </w:r>
      <w:r w:rsidR="000B246C">
        <w:rPr>
          <w:rFonts w:hint="eastAsia"/>
          <w:rtl/>
          <w:lang w:bidi="ar-SA"/>
        </w:rPr>
        <w:t>والبيع</w:t>
      </w:r>
      <w:r w:rsidR="000B246C">
        <w:rPr>
          <w:rtl/>
          <w:lang w:bidi="ar-SA"/>
        </w:rPr>
        <w:t xml:space="preserve"> </w:t>
      </w:r>
      <w:r w:rsidR="000B246C">
        <w:rPr>
          <w:rFonts w:hint="eastAsia"/>
          <w:rtl/>
          <w:lang w:bidi="ar-SA"/>
        </w:rPr>
        <w:t>له</w:t>
      </w:r>
      <w:r w:rsidR="000B246C">
        <w:rPr>
          <w:rtl/>
          <w:lang w:bidi="ar-SA"/>
        </w:rPr>
        <w:t xml:space="preserve"> </w:t>
      </w:r>
      <w:r w:rsidR="000B246C">
        <w:rPr>
          <w:rFonts w:hint="eastAsia"/>
          <w:rtl/>
          <w:lang w:bidi="ar-SA"/>
        </w:rPr>
        <w:t>أحكام</w:t>
      </w:r>
      <w:r w:rsidR="000B246C">
        <w:rPr>
          <w:rtl/>
          <w:lang w:bidi="ar-SA"/>
        </w:rPr>
        <w:t xml:space="preserve"> </w:t>
      </w:r>
      <w:r w:rsidR="000B246C">
        <w:rPr>
          <w:rFonts w:hint="eastAsia"/>
          <w:rtl/>
          <w:lang w:bidi="ar-SA"/>
        </w:rPr>
        <w:t>خاصة</w:t>
      </w:r>
      <w:r w:rsidR="000B246C">
        <w:rPr>
          <w:rtl/>
          <w:lang w:bidi="ar-SA"/>
        </w:rPr>
        <w:t xml:space="preserve"> </w:t>
      </w:r>
      <w:r w:rsidR="000B246C">
        <w:rPr>
          <w:rFonts w:hint="eastAsia"/>
          <w:rtl/>
          <w:lang w:bidi="ar-SA"/>
        </w:rPr>
        <w:t>به؟</w:t>
      </w:r>
      <w:r w:rsidR="000B246C">
        <w:rPr>
          <w:rtl/>
          <w:lang w:bidi="ar-SA"/>
        </w:rPr>
        <w:t xml:space="preserve"> </w:t>
      </w:r>
      <w:r w:rsidR="000B246C">
        <w:rPr>
          <w:rFonts w:hint="eastAsia"/>
          <w:rtl/>
          <w:lang w:bidi="ar-SA"/>
        </w:rPr>
        <w:t>المذهب</w:t>
      </w:r>
      <w:r w:rsidR="000B246C">
        <w:rPr>
          <w:rtl/>
          <w:lang w:bidi="ar-SA"/>
        </w:rPr>
        <w:t xml:space="preserve"> </w:t>
      </w:r>
      <w:r w:rsidR="000B246C">
        <w:rPr>
          <w:rFonts w:hint="eastAsia"/>
          <w:rtl/>
          <w:lang w:bidi="ar-SA"/>
        </w:rPr>
        <w:t>هذا،</w:t>
      </w:r>
      <w:r w:rsidR="000B246C">
        <w:rPr>
          <w:rtl/>
          <w:lang w:bidi="ar-SA"/>
        </w:rPr>
        <w:t xml:space="preserve"> </w:t>
      </w:r>
      <w:r w:rsidR="000B246C">
        <w:rPr>
          <w:rFonts w:hint="eastAsia"/>
          <w:rtl/>
          <w:lang w:bidi="ar-SA"/>
        </w:rPr>
        <w:t>وذكر</w:t>
      </w:r>
      <w:r w:rsidR="000B246C">
        <w:rPr>
          <w:rtl/>
          <w:lang w:bidi="ar-SA"/>
        </w:rPr>
        <w:t xml:space="preserve"> </w:t>
      </w:r>
      <w:r w:rsidR="000B246C">
        <w:rPr>
          <w:rFonts w:hint="eastAsia"/>
          <w:rtl/>
          <w:lang w:bidi="ar-SA"/>
        </w:rPr>
        <w:t>ابن</w:t>
      </w:r>
      <w:r w:rsidR="000B246C">
        <w:rPr>
          <w:rtl/>
          <w:lang w:bidi="ar-SA"/>
        </w:rPr>
        <w:t xml:space="preserve"> </w:t>
      </w:r>
      <w:r w:rsidR="000B246C">
        <w:rPr>
          <w:rFonts w:hint="eastAsia"/>
          <w:rtl/>
          <w:lang w:bidi="ar-SA"/>
        </w:rPr>
        <w:t>رجب</w:t>
      </w:r>
      <w:r w:rsidR="000B246C">
        <w:rPr>
          <w:rtl/>
          <w:lang w:bidi="ar-SA"/>
        </w:rPr>
        <w:t xml:space="preserve"> </w:t>
      </w:r>
      <w:r w:rsidR="000B246C">
        <w:rPr>
          <w:rFonts w:hint="eastAsia"/>
          <w:rtl/>
          <w:lang w:bidi="ar-SA"/>
        </w:rPr>
        <w:t>في</w:t>
      </w:r>
      <w:r w:rsidR="000B246C">
        <w:rPr>
          <w:rtl/>
          <w:lang w:bidi="ar-SA"/>
        </w:rPr>
        <w:t xml:space="preserve"> </w:t>
      </w:r>
      <w:r w:rsidR="000B246C">
        <w:rPr>
          <w:rFonts w:hint="eastAsia"/>
          <w:rtl/>
          <w:lang w:bidi="ar-SA"/>
        </w:rPr>
        <w:t>القواعد</w:t>
      </w:r>
      <w:r w:rsidR="000B246C">
        <w:rPr>
          <w:rtl/>
          <w:lang w:bidi="ar-SA"/>
        </w:rPr>
        <w:t xml:space="preserve"> </w:t>
      </w:r>
      <w:r w:rsidR="000B246C">
        <w:rPr>
          <w:rFonts w:hint="eastAsia"/>
          <w:rtl/>
          <w:lang w:bidi="ar-SA"/>
        </w:rPr>
        <w:t>أن</w:t>
      </w:r>
      <w:r w:rsidR="000B246C">
        <w:rPr>
          <w:rtl/>
          <w:lang w:bidi="ar-SA"/>
        </w:rPr>
        <w:t xml:space="preserve"> </w:t>
      </w:r>
      <w:r w:rsidR="000B246C">
        <w:rPr>
          <w:rFonts w:hint="eastAsia"/>
          <w:rtl/>
          <w:lang w:bidi="ar-SA"/>
        </w:rPr>
        <w:t>المسألة</w:t>
      </w:r>
      <w:r w:rsidR="000B246C">
        <w:rPr>
          <w:rtl/>
          <w:lang w:bidi="ar-SA"/>
        </w:rPr>
        <w:t xml:space="preserve"> </w:t>
      </w:r>
      <w:r w:rsidR="000B246C">
        <w:rPr>
          <w:rFonts w:hint="eastAsia"/>
          <w:rtl/>
          <w:lang w:bidi="ar-SA"/>
        </w:rPr>
        <w:t>فيها</w:t>
      </w:r>
      <w:r w:rsidR="000B246C">
        <w:rPr>
          <w:rtl/>
          <w:lang w:bidi="ar-SA"/>
        </w:rPr>
        <w:t xml:space="preserve"> </w:t>
      </w:r>
      <w:r w:rsidR="000B246C">
        <w:rPr>
          <w:rFonts w:hint="eastAsia"/>
          <w:rtl/>
          <w:lang w:bidi="ar-SA"/>
        </w:rPr>
        <w:t>قولان</w:t>
      </w:r>
      <w:r w:rsidR="000B246C">
        <w:rPr>
          <w:rtl/>
          <w:lang w:bidi="ar-SA"/>
        </w:rPr>
        <w:t xml:space="preserve"> </w:t>
      </w:r>
      <w:r w:rsidR="000B246C">
        <w:rPr>
          <w:rFonts w:hint="eastAsia"/>
          <w:rtl/>
          <w:lang w:bidi="ar-SA"/>
        </w:rPr>
        <w:t>في</w:t>
      </w:r>
      <w:r w:rsidR="000B246C">
        <w:rPr>
          <w:rtl/>
          <w:lang w:bidi="ar-SA"/>
        </w:rPr>
        <w:t xml:space="preserve"> </w:t>
      </w:r>
      <w:r w:rsidR="000B246C">
        <w:rPr>
          <w:rFonts w:hint="eastAsia"/>
          <w:rtl/>
          <w:lang w:bidi="ar-SA"/>
        </w:rPr>
        <w:t>المذهب،</w:t>
      </w:r>
      <w:r w:rsidR="000B246C">
        <w:rPr>
          <w:rtl/>
          <w:lang w:bidi="ar-SA"/>
        </w:rPr>
        <w:t xml:space="preserve"> </w:t>
      </w:r>
      <w:r w:rsidR="000B246C">
        <w:rPr>
          <w:rFonts w:hint="eastAsia"/>
          <w:rtl/>
          <w:lang w:bidi="ar-SA"/>
        </w:rPr>
        <w:t>قول</w:t>
      </w:r>
      <w:r w:rsidR="000B246C">
        <w:rPr>
          <w:rtl/>
          <w:lang w:bidi="ar-SA"/>
        </w:rPr>
        <w:t xml:space="preserve"> </w:t>
      </w:r>
      <w:r w:rsidR="000B246C">
        <w:rPr>
          <w:rFonts w:hint="eastAsia"/>
          <w:rtl/>
          <w:lang w:bidi="ar-SA"/>
        </w:rPr>
        <w:t>بالصحة</w:t>
      </w:r>
      <w:r w:rsidR="000B246C">
        <w:rPr>
          <w:rtl/>
          <w:lang w:bidi="ar-SA"/>
        </w:rPr>
        <w:t xml:space="preserve"> </w:t>
      </w:r>
      <w:r w:rsidR="000B246C">
        <w:rPr>
          <w:rFonts w:hint="eastAsia"/>
          <w:rtl/>
          <w:lang w:bidi="ar-SA"/>
        </w:rPr>
        <w:t>وأنه</w:t>
      </w:r>
      <w:r w:rsidR="000B246C">
        <w:rPr>
          <w:rtl/>
          <w:lang w:bidi="ar-SA"/>
        </w:rPr>
        <w:t xml:space="preserve"> </w:t>
      </w:r>
      <w:r w:rsidR="000B246C">
        <w:rPr>
          <w:rFonts w:hint="eastAsia"/>
          <w:rtl/>
          <w:lang w:bidi="ar-SA"/>
        </w:rPr>
        <w:t>ينزل</w:t>
      </w:r>
      <w:r w:rsidR="000B246C">
        <w:rPr>
          <w:rtl/>
          <w:lang w:bidi="ar-SA"/>
        </w:rPr>
        <w:t xml:space="preserve"> </w:t>
      </w:r>
      <w:r w:rsidR="000B246C">
        <w:rPr>
          <w:rFonts w:hint="eastAsia"/>
          <w:rtl/>
          <w:lang w:bidi="ar-SA"/>
        </w:rPr>
        <w:t>على</w:t>
      </w:r>
      <w:r w:rsidR="000B246C">
        <w:rPr>
          <w:rtl/>
          <w:lang w:bidi="ar-SA"/>
        </w:rPr>
        <w:t xml:space="preserve"> </w:t>
      </w:r>
      <w:r w:rsidR="000B246C">
        <w:rPr>
          <w:rFonts w:hint="eastAsia"/>
          <w:rtl/>
          <w:lang w:bidi="ar-SA"/>
        </w:rPr>
        <w:t>العقد</w:t>
      </w:r>
      <w:r w:rsidR="000B246C">
        <w:rPr>
          <w:rtl/>
          <w:lang w:bidi="ar-SA"/>
        </w:rPr>
        <w:t xml:space="preserve"> </w:t>
      </w:r>
      <w:r w:rsidR="000B246C">
        <w:rPr>
          <w:rFonts w:hint="eastAsia"/>
          <w:rtl/>
          <w:lang w:bidi="ar-SA"/>
        </w:rPr>
        <w:t>الذي</w:t>
      </w:r>
      <w:r w:rsidR="000B246C">
        <w:rPr>
          <w:rtl/>
          <w:lang w:bidi="ar-SA"/>
        </w:rPr>
        <w:t xml:space="preserve"> </w:t>
      </w:r>
      <w:r w:rsidR="000B246C">
        <w:rPr>
          <w:rFonts w:hint="eastAsia"/>
          <w:rtl/>
          <w:lang w:bidi="ar-SA"/>
        </w:rPr>
        <w:t>يصح</w:t>
      </w:r>
      <w:r w:rsidR="000B246C">
        <w:rPr>
          <w:rtl/>
          <w:lang w:bidi="ar-SA"/>
        </w:rPr>
        <w:t xml:space="preserve"> </w:t>
      </w:r>
      <w:r w:rsidR="000B246C">
        <w:rPr>
          <w:rFonts w:hint="eastAsia"/>
          <w:rtl/>
          <w:lang w:bidi="ar-SA"/>
        </w:rPr>
        <w:t>عليه،</w:t>
      </w:r>
      <w:r w:rsidR="000B246C">
        <w:rPr>
          <w:rtl/>
          <w:lang w:bidi="ar-SA"/>
        </w:rPr>
        <w:t xml:space="preserve"> </w:t>
      </w:r>
      <w:r w:rsidR="000B246C">
        <w:rPr>
          <w:rFonts w:hint="eastAsia"/>
          <w:rtl/>
          <w:lang w:bidi="ar-SA"/>
        </w:rPr>
        <w:t>وقول</w:t>
      </w:r>
      <w:r w:rsidR="000B246C">
        <w:rPr>
          <w:rtl/>
          <w:lang w:bidi="ar-SA"/>
        </w:rPr>
        <w:t xml:space="preserve"> </w:t>
      </w:r>
      <w:r w:rsidR="000B246C">
        <w:rPr>
          <w:rFonts w:hint="eastAsia"/>
          <w:rtl/>
          <w:lang w:bidi="ar-SA"/>
        </w:rPr>
        <w:t>ثان</w:t>
      </w:r>
      <w:r w:rsidR="000B246C">
        <w:rPr>
          <w:rtl/>
          <w:lang w:bidi="ar-SA"/>
        </w:rPr>
        <w:t xml:space="preserve"> </w:t>
      </w:r>
      <w:r w:rsidR="000B246C">
        <w:rPr>
          <w:rFonts w:hint="eastAsia"/>
          <w:rtl/>
          <w:lang w:bidi="ar-SA"/>
        </w:rPr>
        <w:t>أنه</w:t>
      </w:r>
      <w:r w:rsidR="000B246C">
        <w:rPr>
          <w:rtl/>
          <w:lang w:bidi="ar-SA"/>
        </w:rPr>
        <w:t xml:space="preserve"> </w:t>
      </w:r>
      <w:r w:rsidR="000B246C">
        <w:rPr>
          <w:rFonts w:hint="eastAsia"/>
          <w:rtl/>
          <w:lang w:bidi="ar-SA"/>
        </w:rPr>
        <w:t>لا</w:t>
      </w:r>
      <w:r w:rsidR="000B246C">
        <w:rPr>
          <w:rtl/>
          <w:lang w:bidi="ar-SA"/>
        </w:rPr>
        <w:t xml:space="preserve"> </w:t>
      </w:r>
      <w:r w:rsidR="000B246C">
        <w:rPr>
          <w:rFonts w:hint="eastAsia"/>
          <w:rtl/>
          <w:lang w:bidi="ar-SA"/>
        </w:rPr>
        <w:t>يصح</w:t>
      </w:r>
      <w:r w:rsidR="000B246C">
        <w:rPr>
          <w:rtl/>
          <w:lang w:bidi="ar-SA"/>
        </w:rPr>
        <w:t xml:space="preserve"> </w:t>
      </w:r>
      <w:r w:rsidR="000B246C">
        <w:rPr>
          <w:rFonts w:hint="eastAsia"/>
          <w:rtl/>
          <w:lang w:bidi="ar-SA"/>
        </w:rPr>
        <w:t>وهو</w:t>
      </w:r>
      <w:r w:rsidR="000B246C">
        <w:rPr>
          <w:rtl/>
          <w:lang w:bidi="ar-SA"/>
        </w:rPr>
        <w:t xml:space="preserve"> </w:t>
      </w:r>
      <w:r w:rsidR="000B246C">
        <w:rPr>
          <w:rFonts w:hint="eastAsia"/>
          <w:rtl/>
          <w:lang w:bidi="ar-SA"/>
        </w:rPr>
        <w:t>المذهب</w:t>
      </w:r>
      <w:r w:rsidR="000B246C">
        <w:rPr>
          <w:rtl/>
          <w:lang w:bidi="ar-SA"/>
        </w:rPr>
        <w:t xml:space="preserve">. </w:t>
      </w:r>
      <w:r w:rsidR="002032C2">
        <w:rPr>
          <w:rFonts w:hint="cs"/>
          <w:rtl/>
          <w:lang w:bidi="ar-SA"/>
        </w:rPr>
        <w:t>—</w:t>
      </w:r>
    </w:p>
    <w:p w14:paraId="2A7EE7FF" w14:textId="75D8ED27" w:rsidR="00732DDE" w:rsidRDefault="000B246C" w:rsidP="002032C2">
      <w:pPr>
        <w:pStyle w:val="FootnoteText"/>
        <w:numPr>
          <w:ilvl w:val="0"/>
          <w:numId w:val="3"/>
        </w:numPr>
        <w:rPr>
          <w:lang w:bidi="ar-SA"/>
        </w:rPr>
      </w:pPr>
      <w:r>
        <w:rPr>
          <w:rFonts w:hint="eastAsia"/>
          <w:rtl/>
          <w:lang w:bidi="ar-SA"/>
        </w:rPr>
        <w:t>ولكن</w:t>
      </w:r>
      <w:r>
        <w:rPr>
          <w:rtl/>
          <w:lang w:bidi="ar-SA"/>
        </w:rPr>
        <w:t xml:space="preserve"> </w:t>
      </w:r>
      <w:r>
        <w:rPr>
          <w:rFonts w:hint="eastAsia"/>
          <w:rtl/>
          <w:lang w:bidi="ar-SA"/>
        </w:rPr>
        <w:t>هذا</w:t>
      </w:r>
      <w:r>
        <w:rPr>
          <w:rtl/>
          <w:lang w:bidi="ar-SA"/>
        </w:rPr>
        <w:t xml:space="preserve"> </w:t>
      </w:r>
      <w:r>
        <w:rPr>
          <w:rFonts w:hint="eastAsia"/>
          <w:rtl/>
          <w:lang w:bidi="ar-SA"/>
        </w:rPr>
        <w:t>الشرط</w:t>
      </w:r>
      <w:r>
        <w:rPr>
          <w:rtl/>
          <w:lang w:bidi="ar-SA"/>
        </w:rPr>
        <w:t xml:space="preserve"> </w:t>
      </w:r>
      <w:r>
        <w:rPr>
          <w:rFonts w:hint="eastAsia"/>
          <w:rtl/>
          <w:lang w:bidi="ar-SA"/>
        </w:rPr>
        <w:t>فيه</w:t>
      </w:r>
      <w:r>
        <w:rPr>
          <w:rtl/>
          <w:lang w:bidi="ar-SA"/>
        </w:rPr>
        <w:t xml:space="preserve"> </w:t>
      </w:r>
      <w:r>
        <w:rPr>
          <w:rFonts w:hint="eastAsia"/>
          <w:rtl/>
          <w:lang w:bidi="ar-SA"/>
        </w:rPr>
        <w:t>نظر،</w:t>
      </w:r>
      <w:r>
        <w:rPr>
          <w:rtl/>
          <w:lang w:bidi="ar-SA"/>
        </w:rPr>
        <w:t xml:space="preserve"> </w:t>
      </w:r>
      <w:r>
        <w:rPr>
          <w:rFonts w:hint="eastAsia"/>
          <w:rtl/>
          <w:lang w:bidi="ar-SA"/>
        </w:rPr>
        <w:t>بل</w:t>
      </w:r>
      <w:r>
        <w:rPr>
          <w:rtl/>
          <w:lang w:bidi="ar-SA"/>
        </w:rPr>
        <w:t xml:space="preserve"> </w:t>
      </w:r>
      <w:r>
        <w:rPr>
          <w:rFonts w:hint="eastAsia"/>
          <w:rtl/>
          <w:lang w:bidi="ar-SA"/>
        </w:rPr>
        <w:t>إنه</w:t>
      </w:r>
      <w:r>
        <w:rPr>
          <w:rtl/>
          <w:lang w:bidi="ar-SA"/>
        </w:rPr>
        <w:t xml:space="preserve"> </w:t>
      </w:r>
      <w:r>
        <w:rPr>
          <w:rFonts w:hint="eastAsia"/>
          <w:rtl/>
          <w:lang w:bidi="ar-SA"/>
        </w:rPr>
        <w:t>يصح</w:t>
      </w:r>
      <w:r>
        <w:rPr>
          <w:rtl/>
          <w:lang w:bidi="ar-SA"/>
        </w:rPr>
        <w:t xml:space="preserve"> </w:t>
      </w:r>
      <w:r>
        <w:rPr>
          <w:rFonts w:hint="eastAsia"/>
          <w:rtl/>
          <w:lang w:bidi="ar-SA"/>
        </w:rPr>
        <w:t>أن</w:t>
      </w:r>
      <w:r>
        <w:rPr>
          <w:rtl/>
          <w:lang w:bidi="ar-SA"/>
        </w:rPr>
        <w:t xml:space="preserve"> </w:t>
      </w:r>
      <w:r>
        <w:rPr>
          <w:rFonts w:hint="eastAsia"/>
          <w:rtl/>
          <w:lang w:bidi="ar-SA"/>
        </w:rPr>
        <w:t>يسلم</w:t>
      </w:r>
      <w:r>
        <w:rPr>
          <w:rtl/>
          <w:lang w:bidi="ar-SA"/>
        </w:rPr>
        <w:t xml:space="preserve"> </w:t>
      </w:r>
      <w:r>
        <w:rPr>
          <w:rFonts w:hint="eastAsia"/>
          <w:rtl/>
          <w:lang w:bidi="ar-SA"/>
        </w:rPr>
        <w:t>في</w:t>
      </w:r>
      <w:r>
        <w:rPr>
          <w:rtl/>
          <w:lang w:bidi="ar-SA"/>
        </w:rPr>
        <w:t xml:space="preserve"> </w:t>
      </w:r>
      <w:r>
        <w:rPr>
          <w:rFonts w:hint="eastAsia"/>
          <w:rtl/>
          <w:lang w:bidi="ar-SA"/>
        </w:rPr>
        <w:t>عين،</w:t>
      </w:r>
      <w:r>
        <w:rPr>
          <w:rtl/>
          <w:lang w:bidi="ar-SA"/>
        </w:rPr>
        <w:t xml:space="preserve"> </w:t>
      </w:r>
      <w:r>
        <w:rPr>
          <w:rFonts w:hint="eastAsia"/>
          <w:rtl/>
          <w:lang w:bidi="ar-SA"/>
        </w:rPr>
        <w:t>وتبقى</w:t>
      </w:r>
      <w:r>
        <w:rPr>
          <w:rtl/>
          <w:lang w:bidi="ar-SA"/>
        </w:rPr>
        <w:t xml:space="preserve"> </w:t>
      </w:r>
      <w:r>
        <w:rPr>
          <w:rFonts w:hint="eastAsia"/>
          <w:rtl/>
          <w:lang w:bidi="ar-SA"/>
        </w:rPr>
        <w:t>هذه</w:t>
      </w:r>
      <w:r>
        <w:rPr>
          <w:rtl/>
          <w:lang w:bidi="ar-SA"/>
        </w:rPr>
        <w:t xml:space="preserve"> </w:t>
      </w:r>
      <w:r>
        <w:rPr>
          <w:rFonts w:hint="eastAsia"/>
          <w:rtl/>
          <w:lang w:bidi="ar-SA"/>
        </w:rPr>
        <w:t>العين</w:t>
      </w:r>
      <w:r>
        <w:rPr>
          <w:rtl/>
          <w:lang w:bidi="ar-SA"/>
        </w:rPr>
        <w:t xml:space="preserve"> </w:t>
      </w:r>
      <w:r>
        <w:rPr>
          <w:rFonts w:hint="eastAsia"/>
          <w:rtl/>
          <w:lang w:bidi="ar-SA"/>
        </w:rPr>
        <w:t>عند</w:t>
      </w:r>
      <w:r>
        <w:rPr>
          <w:rtl/>
          <w:lang w:bidi="ar-SA"/>
        </w:rPr>
        <w:t xml:space="preserve"> </w:t>
      </w:r>
      <w:r>
        <w:rPr>
          <w:rFonts w:hint="eastAsia"/>
          <w:rtl/>
          <w:lang w:bidi="ar-SA"/>
        </w:rPr>
        <w:t>المسلم</w:t>
      </w:r>
      <w:r>
        <w:rPr>
          <w:rtl/>
          <w:lang w:bidi="ar-SA"/>
        </w:rPr>
        <w:t xml:space="preserve"> </w:t>
      </w:r>
      <w:r>
        <w:rPr>
          <w:rFonts w:hint="eastAsia"/>
          <w:rtl/>
          <w:lang w:bidi="ar-SA"/>
        </w:rPr>
        <w:t>إليه</w:t>
      </w:r>
      <w:r>
        <w:rPr>
          <w:rtl/>
          <w:lang w:bidi="ar-SA"/>
        </w:rPr>
        <w:t xml:space="preserve"> </w:t>
      </w:r>
      <w:r>
        <w:rPr>
          <w:rFonts w:hint="eastAsia"/>
          <w:rtl/>
          <w:lang w:bidi="ar-SA"/>
        </w:rPr>
        <w:t>حتى</w:t>
      </w:r>
      <w:r>
        <w:rPr>
          <w:rtl/>
          <w:lang w:bidi="ar-SA"/>
        </w:rPr>
        <w:t xml:space="preserve"> </w:t>
      </w:r>
      <w:r>
        <w:rPr>
          <w:rFonts w:hint="eastAsia"/>
          <w:rtl/>
          <w:lang w:bidi="ar-SA"/>
        </w:rPr>
        <w:t>يحل</w:t>
      </w:r>
      <w:r>
        <w:rPr>
          <w:rtl/>
          <w:lang w:bidi="ar-SA"/>
        </w:rPr>
        <w:t xml:space="preserve"> </w:t>
      </w:r>
      <w:r>
        <w:rPr>
          <w:rFonts w:hint="eastAsia"/>
          <w:rtl/>
          <w:lang w:bidi="ar-SA"/>
        </w:rPr>
        <w:t>أجلها؛</w:t>
      </w:r>
      <w:r>
        <w:rPr>
          <w:rtl/>
          <w:lang w:bidi="ar-SA"/>
        </w:rPr>
        <w:t xml:space="preserve"> </w:t>
      </w:r>
      <w:r>
        <w:rPr>
          <w:rFonts w:hint="eastAsia"/>
          <w:rtl/>
          <w:lang w:bidi="ar-SA"/>
        </w:rPr>
        <w:t>لأن</w:t>
      </w:r>
      <w:r>
        <w:rPr>
          <w:rtl/>
          <w:lang w:bidi="ar-SA"/>
        </w:rPr>
        <w:t xml:space="preserve"> </w:t>
      </w:r>
      <w:r>
        <w:rPr>
          <w:rFonts w:hint="eastAsia"/>
          <w:rtl/>
          <w:lang w:bidi="ar-SA"/>
        </w:rPr>
        <w:t>عموم</w:t>
      </w:r>
      <w:r>
        <w:rPr>
          <w:rtl/>
          <w:lang w:bidi="ar-SA"/>
        </w:rPr>
        <w:t xml:space="preserve"> </w:t>
      </w:r>
      <w:r>
        <w:rPr>
          <w:rFonts w:hint="eastAsia"/>
          <w:rtl/>
          <w:lang w:bidi="ar-SA"/>
        </w:rPr>
        <w:t>قول</w:t>
      </w:r>
      <w:r>
        <w:rPr>
          <w:rtl/>
          <w:lang w:bidi="ar-SA"/>
        </w:rPr>
        <w:t xml:space="preserve"> </w:t>
      </w:r>
      <w:r>
        <w:rPr>
          <w:rFonts w:hint="eastAsia"/>
          <w:rtl/>
          <w:lang w:bidi="ar-SA"/>
        </w:rPr>
        <w:t>الله</w:t>
      </w:r>
      <w:r>
        <w:rPr>
          <w:rtl/>
          <w:lang w:bidi="ar-SA"/>
        </w:rPr>
        <w:t xml:space="preserve"> </w:t>
      </w:r>
      <w:r>
        <w:rPr>
          <w:rFonts w:hint="eastAsia"/>
          <w:rtl/>
          <w:lang w:bidi="ar-SA"/>
        </w:rPr>
        <w:t>تعالى</w:t>
      </w:r>
      <w:r>
        <w:rPr>
          <w:rtl/>
          <w:lang w:bidi="ar-SA"/>
        </w:rPr>
        <w:t>: ﴿</w:t>
      </w:r>
      <w:r>
        <w:rPr>
          <w:rFonts w:hint="eastAsia"/>
          <w:rtl/>
          <w:lang w:bidi="ar-SA"/>
        </w:rPr>
        <w:t>وأحل</w:t>
      </w:r>
      <w:r>
        <w:rPr>
          <w:rtl/>
          <w:lang w:bidi="ar-SA"/>
        </w:rPr>
        <w:t xml:space="preserve"> </w:t>
      </w:r>
      <w:r>
        <w:rPr>
          <w:rFonts w:hint="eastAsia"/>
          <w:rtl/>
          <w:lang w:bidi="ar-SA"/>
        </w:rPr>
        <w:t>الله</w:t>
      </w:r>
      <w:r>
        <w:rPr>
          <w:rtl/>
          <w:lang w:bidi="ar-SA"/>
        </w:rPr>
        <w:t xml:space="preserve"> </w:t>
      </w:r>
      <w:r>
        <w:rPr>
          <w:rFonts w:hint="eastAsia"/>
          <w:rtl/>
          <w:lang w:bidi="ar-SA"/>
        </w:rPr>
        <w:t>البيع</w:t>
      </w:r>
      <w:r>
        <w:rPr>
          <w:rtl/>
          <w:lang w:bidi="ar-SA"/>
        </w:rPr>
        <w:t xml:space="preserve"> </w:t>
      </w:r>
      <w:r>
        <w:rPr>
          <w:rFonts w:hint="eastAsia"/>
          <w:rtl/>
          <w:lang w:bidi="ar-SA"/>
        </w:rPr>
        <w:t>وحرم</w:t>
      </w:r>
      <w:r>
        <w:rPr>
          <w:rtl/>
          <w:lang w:bidi="ar-SA"/>
        </w:rPr>
        <w:t xml:space="preserve"> </w:t>
      </w:r>
      <w:r>
        <w:rPr>
          <w:rFonts w:hint="eastAsia"/>
          <w:rtl/>
          <w:lang w:bidi="ar-SA"/>
        </w:rPr>
        <w:t>الربا</w:t>
      </w:r>
      <w:r>
        <w:rPr>
          <w:rtl/>
          <w:lang w:bidi="ar-SA"/>
        </w:rPr>
        <w:t>﴾ [</w:t>
      </w:r>
      <w:r>
        <w:rPr>
          <w:rFonts w:hint="eastAsia"/>
          <w:rtl/>
          <w:lang w:bidi="ar-SA"/>
        </w:rPr>
        <w:t>البقرة</w:t>
      </w:r>
      <w:r>
        <w:rPr>
          <w:rtl/>
          <w:lang w:bidi="ar-SA"/>
        </w:rPr>
        <w:t>: ٢٧٥]</w:t>
      </w:r>
      <w:r>
        <w:rPr>
          <w:rFonts w:hint="eastAsia"/>
          <w:rtl/>
          <w:lang w:bidi="ar-SA"/>
        </w:rPr>
        <w:t>،</w:t>
      </w:r>
      <w:r>
        <w:rPr>
          <w:rtl/>
          <w:lang w:bidi="ar-SA"/>
        </w:rPr>
        <w:t xml:space="preserve"> </w:t>
      </w:r>
      <w:r>
        <w:rPr>
          <w:rFonts w:hint="eastAsia"/>
          <w:rtl/>
          <w:lang w:bidi="ar-SA"/>
        </w:rPr>
        <w:t>وقوله</w:t>
      </w:r>
      <w:r>
        <w:rPr>
          <w:rtl/>
          <w:lang w:bidi="ar-SA"/>
        </w:rPr>
        <w:t>: ﴿</w:t>
      </w:r>
      <w:r>
        <w:rPr>
          <w:rFonts w:hint="eastAsia"/>
          <w:rtl/>
          <w:lang w:bidi="ar-SA"/>
        </w:rPr>
        <w:t>ياأيها</w:t>
      </w:r>
      <w:r>
        <w:rPr>
          <w:rtl/>
          <w:lang w:bidi="ar-SA"/>
        </w:rPr>
        <w:t xml:space="preserve"> </w:t>
      </w:r>
      <w:r>
        <w:rPr>
          <w:rFonts w:hint="eastAsia"/>
          <w:rtl/>
          <w:lang w:bidi="ar-SA"/>
        </w:rPr>
        <w:t>الذين</w:t>
      </w:r>
      <w:r>
        <w:rPr>
          <w:rtl/>
          <w:lang w:bidi="ar-SA"/>
        </w:rPr>
        <w:t xml:space="preserve"> </w:t>
      </w:r>
      <w:r>
        <w:rPr>
          <w:rFonts w:hint="eastAsia"/>
          <w:rtl/>
          <w:lang w:bidi="ar-SA"/>
        </w:rPr>
        <w:t>آمنوا</w:t>
      </w:r>
      <w:r>
        <w:rPr>
          <w:rtl/>
          <w:lang w:bidi="ar-SA"/>
        </w:rPr>
        <w:t xml:space="preserve"> </w:t>
      </w:r>
      <w:r>
        <w:rPr>
          <w:rFonts w:hint="eastAsia"/>
          <w:rtl/>
          <w:lang w:bidi="ar-SA"/>
        </w:rPr>
        <w:t>إذا</w:t>
      </w:r>
      <w:r>
        <w:rPr>
          <w:rtl/>
          <w:lang w:bidi="ar-SA"/>
        </w:rPr>
        <w:t xml:space="preserve"> </w:t>
      </w:r>
      <w:r>
        <w:rPr>
          <w:rFonts w:hint="eastAsia"/>
          <w:rtl/>
          <w:lang w:bidi="ar-SA"/>
        </w:rPr>
        <w:t>تداينتم</w:t>
      </w:r>
      <w:r>
        <w:rPr>
          <w:rtl/>
          <w:lang w:bidi="ar-SA"/>
        </w:rPr>
        <w:t xml:space="preserve"> </w:t>
      </w:r>
      <w:r>
        <w:rPr>
          <w:rFonts w:hint="eastAsia"/>
          <w:rtl/>
          <w:lang w:bidi="ar-SA"/>
        </w:rPr>
        <w:t>بدين</w:t>
      </w:r>
      <w:r>
        <w:rPr>
          <w:rtl/>
          <w:lang w:bidi="ar-SA"/>
        </w:rPr>
        <w:t xml:space="preserve"> </w:t>
      </w:r>
      <w:r>
        <w:rPr>
          <w:rFonts w:hint="eastAsia"/>
          <w:rtl/>
          <w:lang w:bidi="ar-SA"/>
        </w:rPr>
        <w:t>إلى</w:t>
      </w:r>
      <w:r>
        <w:rPr>
          <w:rtl/>
          <w:lang w:bidi="ar-SA"/>
        </w:rPr>
        <w:t xml:space="preserve"> </w:t>
      </w:r>
      <w:r>
        <w:rPr>
          <w:rFonts w:hint="eastAsia"/>
          <w:rtl/>
          <w:lang w:bidi="ar-SA"/>
        </w:rPr>
        <w:t>أجل</w:t>
      </w:r>
      <w:r>
        <w:rPr>
          <w:rtl/>
          <w:lang w:bidi="ar-SA"/>
        </w:rPr>
        <w:t xml:space="preserve"> </w:t>
      </w:r>
      <w:r>
        <w:rPr>
          <w:rFonts w:hint="eastAsia"/>
          <w:rtl/>
          <w:lang w:bidi="ar-SA"/>
        </w:rPr>
        <w:t>مسمى</w:t>
      </w:r>
      <w:r>
        <w:rPr>
          <w:rtl/>
          <w:lang w:bidi="ar-SA"/>
        </w:rPr>
        <w:t xml:space="preserve"> </w:t>
      </w:r>
      <w:r>
        <w:rPr>
          <w:rFonts w:hint="eastAsia"/>
          <w:rtl/>
          <w:lang w:bidi="ar-SA"/>
        </w:rPr>
        <w:t>فاكتبوه</w:t>
      </w:r>
      <w:r>
        <w:rPr>
          <w:rtl/>
          <w:lang w:bidi="ar-SA"/>
        </w:rPr>
        <w:t>﴾ [</w:t>
      </w:r>
      <w:r>
        <w:rPr>
          <w:rFonts w:hint="eastAsia"/>
          <w:rtl/>
          <w:lang w:bidi="ar-SA"/>
        </w:rPr>
        <w:t>البقرة</w:t>
      </w:r>
      <w:r>
        <w:rPr>
          <w:rtl/>
          <w:lang w:bidi="ar-SA"/>
        </w:rPr>
        <w:t>: ٢٨٢]</w:t>
      </w:r>
      <w:r>
        <w:rPr>
          <w:rFonts w:hint="eastAsia"/>
          <w:rtl/>
          <w:lang w:bidi="ar-SA"/>
        </w:rPr>
        <w:t>،</w:t>
      </w:r>
      <w:r>
        <w:rPr>
          <w:rtl/>
          <w:lang w:bidi="ar-SA"/>
        </w:rPr>
        <w:t xml:space="preserve"> </w:t>
      </w:r>
      <w:r>
        <w:rPr>
          <w:rFonts w:hint="eastAsia"/>
          <w:rtl/>
          <w:lang w:bidi="ar-SA"/>
        </w:rPr>
        <w:t>يشمل</w:t>
      </w:r>
      <w:r>
        <w:rPr>
          <w:rtl/>
          <w:lang w:bidi="ar-SA"/>
        </w:rPr>
        <w:t xml:space="preserve"> </w:t>
      </w:r>
      <w:r>
        <w:rPr>
          <w:rFonts w:hint="eastAsia"/>
          <w:rtl/>
          <w:lang w:bidi="ar-SA"/>
        </w:rPr>
        <w:t>هذا،</w:t>
      </w:r>
      <w:r>
        <w:rPr>
          <w:rtl/>
          <w:lang w:bidi="ar-SA"/>
        </w:rPr>
        <w:t xml:space="preserve"> </w:t>
      </w:r>
      <w:r>
        <w:rPr>
          <w:rFonts w:hint="eastAsia"/>
          <w:rtl/>
          <w:lang w:bidi="ar-SA"/>
        </w:rPr>
        <w:t>والأصل</w:t>
      </w:r>
      <w:r>
        <w:rPr>
          <w:rtl/>
          <w:lang w:bidi="ar-SA"/>
        </w:rPr>
        <w:t xml:space="preserve"> </w:t>
      </w:r>
      <w:r>
        <w:rPr>
          <w:rFonts w:hint="eastAsia"/>
          <w:rtl/>
          <w:lang w:bidi="ar-SA"/>
        </w:rPr>
        <w:t>الصحة</w:t>
      </w:r>
      <w:r>
        <w:rPr>
          <w:rtl/>
          <w:lang w:bidi="ar-SA"/>
        </w:rPr>
        <w:t xml:space="preserve"> </w:t>
      </w:r>
      <w:r>
        <w:rPr>
          <w:rFonts w:hint="eastAsia"/>
          <w:rtl/>
          <w:lang w:bidi="ar-SA"/>
        </w:rPr>
        <w:t>حتى</w:t>
      </w:r>
      <w:r>
        <w:rPr>
          <w:rtl/>
          <w:lang w:bidi="ar-SA"/>
        </w:rPr>
        <w:t xml:space="preserve"> </w:t>
      </w:r>
      <w:r>
        <w:rPr>
          <w:rFonts w:hint="eastAsia"/>
          <w:rtl/>
          <w:lang w:bidi="ar-SA"/>
        </w:rPr>
        <w:t>يقوم</w:t>
      </w:r>
      <w:r>
        <w:rPr>
          <w:rtl/>
          <w:lang w:bidi="ar-SA"/>
        </w:rPr>
        <w:t xml:space="preserve"> </w:t>
      </w:r>
      <w:r>
        <w:rPr>
          <w:rFonts w:hint="eastAsia"/>
          <w:rtl/>
          <w:lang w:bidi="ar-SA"/>
        </w:rPr>
        <w:t>دليل</w:t>
      </w:r>
      <w:r>
        <w:rPr>
          <w:rtl/>
          <w:lang w:bidi="ar-SA"/>
        </w:rPr>
        <w:t xml:space="preserve"> </w:t>
      </w:r>
      <w:r>
        <w:rPr>
          <w:rFonts w:hint="eastAsia"/>
          <w:rtl/>
          <w:lang w:bidi="ar-SA"/>
        </w:rPr>
        <w:t>على</w:t>
      </w:r>
      <w:r>
        <w:rPr>
          <w:rtl/>
          <w:lang w:bidi="ar-SA"/>
        </w:rPr>
        <w:t xml:space="preserve"> </w:t>
      </w:r>
      <w:r>
        <w:rPr>
          <w:rFonts w:hint="eastAsia"/>
          <w:rtl/>
          <w:lang w:bidi="ar-SA"/>
        </w:rPr>
        <w:t>الفساد</w:t>
      </w:r>
      <w:r>
        <w:rPr>
          <w:rFonts w:hint="cs"/>
          <w:rtl/>
          <w:lang w:bidi="ar-SA"/>
        </w:rPr>
        <w:t>".</w:t>
      </w:r>
    </w:p>
  </w:footnote>
  <w:footnote w:id="47">
    <w:p w14:paraId="4B56394D" w14:textId="3268DC8C" w:rsidR="00294125" w:rsidRDefault="00294125" w:rsidP="00E7765F">
      <w:pPr>
        <w:pStyle w:val="FootnoteText"/>
      </w:pPr>
      <w:r>
        <w:rPr>
          <w:rStyle w:val="FootnoteReference"/>
        </w:rPr>
        <w:footnoteRef/>
      </w:r>
      <w:r>
        <w:rPr>
          <w:rtl/>
        </w:rPr>
        <w:t xml:space="preserve"> </w:t>
      </w:r>
      <w:r w:rsidR="0039502A">
        <w:rPr>
          <w:rFonts w:hint="eastAsia"/>
          <w:rtl/>
        </w:rPr>
        <w:t>أما</w:t>
      </w:r>
      <w:r w:rsidR="0039502A">
        <w:rPr>
          <w:rtl/>
        </w:rPr>
        <w:t xml:space="preserve"> </w:t>
      </w:r>
      <w:r w:rsidR="0039502A">
        <w:rPr>
          <w:rFonts w:hint="eastAsia"/>
          <w:rtl/>
        </w:rPr>
        <w:t>الاسم،</w:t>
      </w:r>
      <w:r w:rsidR="0039502A">
        <w:rPr>
          <w:rtl/>
        </w:rPr>
        <w:t xml:space="preserve"> </w:t>
      </w:r>
      <w:r w:rsidR="0039502A">
        <w:rPr>
          <w:rFonts w:hint="eastAsia"/>
          <w:rtl/>
        </w:rPr>
        <w:t>فلأنه</w:t>
      </w:r>
      <w:r w:rsidR="0039502A">
        <w:rPr>
          <w:rtl/>
        </w:rPr>
        <w:t xml:space="preserve"> </w:t>
      </w:r>
      <w:r w:rsidR="0039502A">
        <w:rPr>
          <w:rFonts w:hint="eastAsia"/>
          <w:rtl/>
        </w:rPr>
        <w:t>يسمى</w:t>
      </w:r>
      <w:r w:rsidR="0039502A">
        <w:rPr>
          <w:rtl/>
        </w:rPr>
        <w:t xml:space="preserve"> </w:t>
      </w:r>
      <w:r w:rsidR="0039502A">
        <w:rPr>
          <w:rFonts w:hint="eastAsia"/>
          <w:rtl/>
        </w:rPr>
        <w:t>سلم</w:t>
      </w:r>
      <w:r w:rsidR="0039502A">
        <w:rPr>
          <w:rFonts w:hint="cs"/>
          <w:rtl/>
        </w:rPr>
        <w:t>ًا</w:t>
      </w:r>
      <w:r w:rsidR="0039502A">
        <w:rPr>
          <w:rtl/>
        </w:rPr>
        <w:t xml:space="preserve">  </w:t>
      </w:r>
      <w:r w:rsidR="0039502A">
        <w:rPr>
          <w:rFonts w:hint="eastAsia"/>
          <w:rtl/>
        </w:rPr>
        <w:t>وسلف</w:t>
      </w:r>
      <w:r w:rsidR="0039502A">
        <w:rPr>
          <w:rFonts w:hint="cs"/>
          <w:rtl/>
        </w:rPr>
        <w:t>ًا</w:t>
      </w:r>
      <w:r w:rsidR="0039502A">
        <w:rPr>
          <w:rFonts w:hint="eastAsia"/>
          <w:rtl/>
        </w:rPr>
        <w:t>،</w:t>
      </w:r>
      <w:r w:rsidR="0039502A">
        <w:rPr>
          <w:rtl/>
        </w:rPr>
        <w:t xml:space="preserve"> </w:t>
      </w:r>
      <w:r w:rsidR="0039502A">
        <w:rPr>
          <w:rFonts w:hint="eastAsia"/>
          <w:rtl/>
        </w:rPr>
        <w:t>لتعجل</w:t>
      </w:r>
      <w:r w:rsidR="0039502A">
        <w:rPr>
          <w:rtl/>
        </w:rPr>
        <w:t xml:space="preserve"> </w:t>
      </w:r>
      <w:r w:rsidR="0039502A">
        <w:rPr>
          <w:rFonts w:hint="eastAsia"/>
          <w:rtl/>
        </w:rPr>
        <w:t>أحد</w:t>
      </w:r>
      <w:r w:rsidR="0039502A">
        <w:rPr>
          <w:rtl/>
        </w:rPr>
        <w:t xml:space="preserve"> </w:t>
      </w:r>
      <w:r w:rsidR="0039502A">
        <w:rPr>
          <w:rFonts w:hint="eastAsia"/>
          <w:rtl/>
        </w:rPr>
        <w:t>العوضين</w:t>
      </w:r>
      <w:r w:rsidR="0039502A">
        <w:rPr>
          <w:rtl/>
        </w:rPr>
        <w:t xml:space="preserve"> </w:t>
      </w:r>
      <w:r w:rsidR="0039502A">
        <w:rPr>
          <w:rFonts w:hint="eastAsia"/>
          <w:rtl/>
        </w:rPr>
        <w:t>وتأخر</w:t>
      </w:r>
      <w:r w:rsidR="0039502A">
        <w:rPr>
          <w:rtl/>
        </w:rPr>
        <w:t xml:space="preserve"> </w:t>
      </w:r>
      <w:r w:rsidR="0039502A">
        <w:rPr>
          <w:rFonts w:hint="cs"/>
          <w:rtl/>
        </w:rPr>
        <w:t>الآخر</w:t>
      </w:r>
      <w:r w:rsidR="00E7765F">
        <w:rPr>
          <w:rFonts w:hint="cs"/>
          <w:rtl/>
        </w:rPr>
        <w:t>،</w:t>
      </w:r>
      <w:r w:rsidR="0039502A">
        <w:rPr>
          <w:rtl/>
        </w:rPr>
        <w:t xml:space="preserve"> </w:t>
      </w:r>
      <w:r w:rsidR="0039502A">
        <w:rPr>
          <w:rFonts w:hint="eastAsia"/>
          <w:rtl/>
        </w:rPr>
        <w:t>ومعناه</w:t>
      </w:r>
      <w:r w:rsidR="0039502A">
        <w:rPr>
          <w:rtl/>
        </w:rPr>
        <w:t xml:space="preserve"> </w:t>
      </w:r>
      <w:r w:rsidR="00E7765F">
        <w:rPr>
          <w:rFonts w:hint="cs"/>
          <w:rtl/>
        </w:rPr>
        <w:t>أن</w:t>
      </w:r>
      <w:r w:rsidR="0039502A">
        <w:rPr>
          <w:rtl/>
        </w:rPr>
        <w:t xml:space="preserve"> </w:t>
      </w:r>
      <w:r w:rsidR="0039502A">
        <w:rPr>
          <w:rFonts w:hint="eastAsia"/>
          <w:rtl/>
        </w:rPr>
        <w:t>الشارع</w:t>
      </w:r>
      <w:r w:rsidR="0039502A">
        <w:rPr>
          <w:rtl/>
        </w:rPr>
        <w:t xml:space="preserve"> </w:t>
      </w:r>
      <w:r w:rsidR="0039502A">
        <w:rPr>
          <w:rFonts w:hint="eastAsia"/>
          <w:rtl/>
        </w:rPr>
        <w:t>أرخص</w:t>
      </w:r>
      <w:r w:rsidR="0039502A">
        <w:rPr>
          <w:rtl/>
        </w:rPr>
        <w:t xml:space="preserve"> </w:t>
      </w:r>
      <w:r w:rsidR="0039502A">
        <w:rPr>
          <w:rFonts w:hint="eastAsia"/>
          <w:rtl/>
        </w:rPr>
        <w:t>فيه</w:t>
      </w:r>
      <w:r w:rsidR="0039502A">
        <w:rPr>
          <w:rtl/>
        </w:rPr>
        <w:t xml:space="preserve"> </w:t>
      </w:r>
      <w:r w:rsidR="0039502A">
        <w:rPr>
          <w:rFonts w:hint="eastAsia"/>
          <w:rtl/>
        </w:rPr>
        <w:t>للحاجة</w:t>
      </w:r>
      <w:r w:rsidR="0039502A">
        <w:rPr>
          <w:rtl/>
        </w:rPr>
        <w:t xml:space="preserve"> </w:t>
      </w:r>
      <w:r w:rsidR="0039502A">
        <w:rPr>
          <w:rFonts w:hint="eastAsia"/>
          <w:rtl/>
        </w:rPr>
        <w:t>الداعية</w:t>
      </w:r>
      <w:r w:rsidR="0039502A">
        <w:rPr>
          <w:rtl/>
        </w:rPr>
        <w:t xml:space="preserve"> </w:t>
      </w:r>
      <w:r w:rsidR="0039502A">
        <w:rPr>
          <w:rFonts w:hint="eastAsia"/>
          <w:rtl/>
        </w:rPr>
        <w:t>إليه،</w:t>
      </w:r>
      <w:r w:rsidR="0039502A">
        <w:rPr>
          <w:rtl/>
        </w:rPr>
        <w:t xml:space="preserve"> </w:t>
      </w:r>
      <w:r w:rsidR="0039502A">
        <w:rPr>
          <w:rFonts w:hint="eastAsia"/>
          <w:rtl/>
        </w:rPr>
        <w:t>ومع</w:t>
      </w:r>
      <w:r w:rsidR="0039502A">
        <w:rPr>
          <w:rtl/>
        </w:rPr>
        <w:t xml:space="preserve"> </w:t>
      </w:r>
      <w:r w:rsidR="0039502A">
        <w:rPr>
          <w:rFonts w:hint="eastAsia"/>
          <w:rtl/>
        </w:rPr>
        <w:t>حضور</w:t>
      </w:r>
      <w:r w:rsidR="0039502A">
        <w:rPr>
          <w:rtl/>
        </w:rPr>
        <w:t xml:space="preserve"> </w:t>
      </w:r>
      <w:r w:rsidR="0039502A">
        <w:rPr>
          <w:rFonts w:hint="eastAsia"/>
          <w:rtl/>
        </w:rPr>
        <w:t>ما</w:t>
      </w:r>
      <w:r w:rsidR="0039502A">
        <w:rPr>
          <w:rtl/>
        </w:rPr>
        <w:t xml:space="preserve"> </w:t>
      </w:r>
      <w:r w:rsidR="00E7765F">
        <w:rPr>
          <w:rFonts w:hint="cs"/>
          <w:rtl/>
        </w:rPr>
        <w:t xml:space="preserve"> </w:t>
      </w:r>
      <w:r w:rsidR="0039502A">
        <w:rPr>
          <w:rFonts w:hint="eastAsia"/>
          <w:rtl/>
        </w:rPr>
        <w:t>يبيعه</w:t>
      </w:r>
      <w:r w:rsidR="0039502A">
        <w:rPr>
          <w:rtl/>
        </w:rPr>
        <w:t xml:space="preserve"> </w:t>
      </w:r>
      <w:r w:rsidR="0039502A">
        <w:rPr>
          <w:rFonts w:hint="eastAsia"/>
          <w:rtl/>
        </w:rPr>
        <w:t>حال</w:t>
      </w:r>
      <w:r w:rsidR="004C174C">
        <w:rPr>
          <w:rFonts w:hint="cs"/>
          <w:rtl/>
        </w:rPr>
        <w:t>ًّا</w:t>
      </w:r>
      <w:r w:rsidR="0039502A">
        <w:rPr>
          <w:rtl/>
        </w:rPr>
        <w:t xml:space="preserve"> </w:t>
      </w:r>
      <w:r w:rsidR="0039502A">
        <w:rPr>
          <w:rFonts w:hint="eastAsia"/>
          <w:rtl/>
        </w:rPr>
        <w:t>لا</w:t>
      </w:r>
      <w:r w:rsidR="0039502A">
        <w:rPr>
          <w:rtl/>
        </w:rPr>
        <w:t xml:space="preserve"> </w:t>
      </w:r>
      <w:r w:rsidR="0039502A">
        <w:rPr>
          <w:rFonts w:hint="eastAsia"/>
          <w:rtl/>
        </w:rPr>
        <w:t>حاجة</w:t>
      </w:r>
      <w:r w:rsidR="0039502A">
        <w:rPr>
          <w:rtl/>
        </w:rPr>
        <w:t xml:space="preserve"> </w:t>
      </w:r>
      <w:r w:rsidR="0039502A">
        <w:rPr>
          <w:rFonts w:hint="eastAsia"/>
          <w:rtl/>
        </w:rPr>
        <w:t>إلى</w:t>
      </w:r>
      <w:r w:rsidR="0039502A">
        <w:rPr>
          <w:rtl/>
        </w:rPr>
        <w:t xml:space="preserve"> </w:t>
      </w:r>
      <w:r w:rsidR="0039502A">
        <w:rPr>
          <w:rFonts w:hint="eastAsia"/>
          <w:rtl/>
        </w:rPr>
        <w:t>السلم</w:t>
      </w:r>
      <w:r w:rsidR="004C174C">
        <w:rPr>
          <w:rFonts w:hint="cs"/>
          <w:rtl/>
        </w:rPr>
        <w:t xml:space="preserve"> (شرح المنتهى لابن النجار الفتوحي، ٥/٢٠٠).</w:t>
      </w:r>
    </w:p>
  </w:footnote>
  <w:footnote w:id="48">
    <w:p w14:paraId="294F3BD1" w14:textId="6212FA07" w:rsidR="00666F03" w:rsidRDefault="00666F03">
      <w:pPr>
        <w:pStyle w:val="FootnoteText"/>
        <w:rPr>
          <w:lang w:bidi="ar-SA"/>
        </w:rPr>
      </w:pPr>
      <w:r>
        <w:rPr>
          <w:rStyle w:val="FootnoteReference"/>
        </w:rPr>
        <w:footnoteRef/>
      </w:r>
      <w:r>
        <w:rPr>
          <w:rtl/>
        </w:rPr>
        <w:t xml:space="preserve"> </w:t>
      </w:r>
      <w:r>
        <w:rPr>
          <w:rFonts w:hint="cs"/>
          <w:rtl/>
          <w:lang w:bidi="ar-SA"/>
        </w:rPr>
        <w:t>البهوتي، شرح منتهى الإرادات، ٣/٣٠٦.</w:t>
      </w:r>
    </w:p>
  </w:footnote>
  <w:footnote w:id="49">
    <w:p w14:paraId="60C9AEAD" w14:textId="63337676" w:rsidR="00F77F75" w:rsidRDefault="00F77F75">
      <w:pPr>
        <w:pStyle w:val="FootnoteText"/>
        <w:rPr>
          <w:lang w:bidi="ar-SA"/>
        </w:rPr>
      </w:pPr>
      <w:r>
        <w:rPr>
          <w:rStyle w:val="FootnoteReference"/>
        </w:rPr>
        <w:footnoteRef/>
      </w:r>
      <w:r>
        <w:rPr>
          <w:rtl/>
        </w:rPr>
        <w:t xml:space="preserve"> </w:t>
      </w:r>
      <w:r w:rsidR="00DC611B">
        <w:rPr>
          <w:rFonts w:hint="cs"/>
          <w:rtl/>
          <w:lang w:bidi="ar-SA"/>
        </w:rPr>
        <w:t>البهوتي، شرح منتهى الإرادات، ٣/٣٠٦.</w:t>
      </w:r>
    </w:p>
  </w:footnote>
  <w:footnote w:id="50">
    <w:p w14:paraId="052387F3" w14:textId="3423DE36" w:rsidR="009D02C8" w:rsidRDefault="009D02C8">
      <w:pPr>
        <w:pStyle w:val="FootnoteText"/>
        <w:rPr>
          <w:lang w:bidi="ar-SA"/>
        </w:rPr>
      </w:pPr>
      <w:r>
        <w:rPr>
          <w:rStyle w:val="FootnoteReference"/>
        </w:rPr>
        <w:footnoteRef/>
      </w:r>
      <w:r>
        <w:rPr>
          <w:rtl/>
        </w:rPr>
        <w:t xml:space="preserve"> </w:t>
      </w:r>
      <w:r w:rsidR="003400BF">
        <w:rPr>
          <w:rFonts w:hint="cs"/>
          <w:rtl/>
          <w:lang w:bidi="ar-SA"/>
        </w:rPr>
        <w:t xml:space="preserve">البهوتي، شرح منتهى الإرادات، ٣/٣٠٦ </w:t>
      </w:r>
      <w:r w:rsidR="003400BF">
        <w:rPr>
          <w:rtl/>
          <w:lang w:bidi="ar-SA"/>
        </w:rPr>
        <w:t>–</w:t>
      </w:r>
      <w:r w:rsidR="003400BF">
        <w:rPr>
          <w:rFonts w:hint="cs"/>
          <w:rtl/>
          <w:lang w:bidi="ar-SA"/>
        </w:rPr>
        <w:t xml:space="preserve"> وعبارة كشاف القناع</w:t>
      </w:r>
      <w:r w:rsidR="00DC7F9F">
        <w:rPr>
          <w:rFonts w:hint="cs"/>
          <w:rtl/>
          <w:lang w:bidi="ar-SA"/>
        </w:rPr>
        <w:t xml:space="preserve"> (٨/١٠٥): "</w:t>
      </w:r>
      <w:r w:rsidR="00DC7F9F" w:rsidRPr="00DC7F9F">
        <w:rPr>
          <w:rtl/>
          <w:lang w:bidi="ar-SA"/>
        </w:rPr>
        <w:t>(له) أي: الأجل (وقع في الثمن عادة، كشهر) لأن الأجل إنما اعتبر ليتحقق الرفق الذي شرع من أجله السلم، فلا يحصل ذلك بالمدة التي لا وقع لها في الثمن (وفي الكافي</w:t>
      </w:r>
      <w:r w:rsidR="0019556A">
        <w:rPr>
          <w:rFonts w:hint="cs"/>
          <w:rtl/>
          <w:lang w:bidi="ar-SA"/>
        </w:rPr>
        <w:t>:</w:t>
      </w:r>
      <w:r w:rsidR="00DC7F9F" w:rsidRPr="00DC7F9F">
        <w:rPr>
          <w:rtl/>
          <w:lang w:bidi="ar-SA"/>
        </w:rPr>
        <w:t xml:space="preserve"> أو نصفه، ونحوه) أي: نحو النصف. وفي المغني والشرح: وما قارب الشهر. قال الزركشي</w:t>
      </w:r>
      <w:r w:rsidR="00223D20">
        <w:rPr>
          <w:rFonts w:hint="cs"/>
          <w:rtl/>
          <w:lang w:bidi="ar-SA"/>
        </w:rPr>
        <w:t>:</w:t>
      </w:r>
      <w:r w:rsidR="00DC7F9F" w:rsidRPr="00DC7F9F">
        <w:rPr>
          <w:rtl/>
          <w:lang w:bidi="ar-SA"/>
        </w:rPr>
        <w:t xml:space="preserve"> وكثير من الأصحاب يمثل بالشهر والشهرين. فمن ثم قال بعضهم: أقله شهر</w:t>
      </w:r>
      <w:r w:rsidR="00FB49DB">
        <w:rPr>
          <w:rFonts w:hint="cs"/>
          <w:rtl/>
          <w:lang w:bidi="ar-SA"/>
        </w:rPr>
        <w:t>"</w:t>
      </w:r>
      <w:r w:rsidR="00B42297">
        <w:rPr>
          <w:rFonts w:hint="cs"/>
          <w:rtl/>
          <w:lang w:bidi="ar-SA"/>
        </w:rPr>
        <w:t>.</w:t>
      </w:r>
    </w:p>
  </w:footnote>
  <w:footnote w:id="51">
    <w:p w14:paraId="5051EF23" w14:textId="0BB8C6A0" w:rsidR="00EE1E18" w:rsidRDefault="00EE1E18">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٢/١٥٥.</w:t>
      </w:r>
    </w:p>
  </w:footnote>
  <w:footnote w:id="52">
    <w:p w14:paraId="6A59B31B" w14:textId="0E38FD5C" w:rsidR="003C61D3" w:rsidRDefault="00F07470">
      <w:pPr>
        <w:pStyle w:val="FootnoteText"/>
        <w:rPr>
          <w:rtl/>
          <w:lang w:bidi="ar-SA"/>
        </w:rPr>
      </w:pPr>
      <w:r>
        <w:rPr>
          <w:rStyle w:val="FootnoteReference"/>
        </w:rPr>
        <w:footnoteRef/>
      </w:r>
      <w:r>
        <w:rPr>
          <w:rtl/>
        </w:rPr>
        <w:t xml:space="preserve"> </w:t>
      </w:r>
      <w:r w:rsidR="00DE386A">
        <w:rPr>
          <w:rFonts w:hint="cs"/>
          <w:rtl/>
          <w:lang w:bidi="ar-SA"/>
        </w:rPr>
        <w:t>وعبارة كشاف القناع (٨/١٠٦): "(</w:t>
      </w:r>
      <w:r w:rsidR="00DE386A" w:rsidRPr="00DE386A">
        <w:rPr>
          <w:rtl/>
          <w:lang w:bidi="ar-SA"/>
        </w:rPr>
        <w:t>وإن أسلم حال</w:t>
      </w:r>
      <w:r w:rsidR="00DE386A">
        <w:rPr>
          <w:rFonts w:hint="cs"/>
          <w:rtl/>
          <w:lang w:bidi="ar-SA"/>
        </w:rPr>
        <w:t>ًّا</w:t>
      </w:r>
      <w:r w:rsidR="00DE386A" w:rsidRPr="00DE386A">
        <w:rPr>
          <w:rtl/>
          <w:lang w:bidi="ar-SA"/>
        </w:rPr>
        <w:t>)  لم يصح، لما تقدم من حديث ابن عباس (أو) أسلم (مطلق</w:t>
      </w:r>
      <w:r w:rsidR="002D1A0E">
        <w:rPr>
          <w:rFonts w:hint="cs"/>
          <w:rtl/>
          <w:lang w:bidi="ar-SA"/>
        </w:rPr>
        <w:t>ًا</w:t>
      </w:r>
      <w:r w:rsidR="00DE386A" w:rsidRPr="00DE386A">
        <w:rPr>
          <w:rtl/>
          <w:lang w:bidi="ar-SA"/>
        </w:rPr>
        <w:t>) أي: لم يعين أجل</w:t>
      </w:r>
      <w:r w:rsidR="002D1A0E">
        <w:rPr>
          <w:rFonts w:hint="cs"/>
          <w:rtl/>
          <w:lang w:bidi="ar-SA"/>
        </w:rPr>
        <w:t>ًا</w:t>
      </w:r>
      <w:r w:rsidR="00DE386A" w:rsidRPr="00DE386A">
        <w:rPr>
          <w:rtl/>
          <w:lang w:bidi="ar-SA"/>
        </w:rPr>
        <w:t xml:space="preserve"> (لم يصح) السلم لما تقدم (إلا أن يقع) العقد (بلفظ البيع فيصح حال</w:t>
      </w:r>
      <w:r w:rsidR="002D1A0E">
        <w:rPr>
          <w:rFonts w:hint="cs"/>
          <w:rtl/>
          <w:lang w:bidi="ar-SA"/>
        </w:rPr>
        <w:t>ًا</w:t>
      </w:r>
      <w:r w:rsidR="00DE386A" w:rsidRPr="00DE386A">
        <w:rPr>
          <w:rtl/>
          <w:lang w:bidi="ar-SA"/>
        </w:rPr>
        <w:t>، ويكون بيعا بالصفة</w:t>
      </w:r>
      <w:r w:rsidR="002D1A0E">
        <w:rPr>
          <w:rFonts w:hint="cs"/>
          <w:rtl/>
          <w:lang w:bidi="ar-SA"/>
        </w:rPr>
        <w:t>)"</w:t>
      </w:r>
      <w:r w:rsidR="003C61D3">
        <w:rPr>
          <w:rFonts w:hint="cs"/>
          <w:rtl/>
          <w:lang w:bidi="ar-SA"/>
        </w:rPr>
        <w:t>.</w:t>
      </w:r>
    </w:p>
    <w:p w14:paraId="3C2111D7" w14:textId="57441801" w:rsidR="00F07470" w:rsidRDefault="00C467ED">
      <w:pPr>
        <w:pStyle w:val="FootnoteText"/>
        <w:rPr>
          <w:lang w:bidi="ar-SA"/>
        </w:rPr>
      </w:pPr>
      <w:r>
        <w:rPr>
          <w:rFonts w:hint="cs"/>
          <w:rtl/>
          <w:lang w:bidi="ar-SA"/>
        </w:rPr>
        <w:t>وفي الشرح الكبير (</w:t>
      </w:r>
      <w:r w:rsidR="00B22869">
        <w:rPr>
          <w:rFonts w:hint="cs"/>
          <w:rtl/>
          <w:lang w:bidi="ar-SA"/>
        </w:rPr>
        <w:t>١٢/٢٥٩): "</w:t>
      </w:r>
      <w:r w:rsidR="00B22869" w:rsidRPr="00B22869">
        <w:rPr>
          <w:rtl/>
          <w:lang w:bidi="ar-SA"/>
        </w:rPr>
        <w:t>ولا يصح السلم الحال. نص عليه أحمد في رواية الم</w:t>
      </w:r>
      <w:r w:rsidR="00B22869">
        <w:rPr>
          <w:rFonts w:hint="cs"/>
          <w:rtl/>
          <w:lang w:bidi="ar-SA"/>
        </w:rPr>
        <w:t>َ</w:t>
      </w:r>
      <w:r w:rsidR="00B22869" w:rsidRPr="00B22869">
        <w:rPr>
          <w:rtl/>
          <w:lang w:bidi="ar-SA"/>
        </w:rPr>
        <w:t>ر</w:t>
      </w:r>
      <w:r w:rsidR="00B22869">
        <w:rPr>
          <w:rFonts w:hint="cs"/>
          <w:rtl/>
          <w:lang w:bidi="ar-SA"/>
        </w:rPr>
        <w:t>ُّ</w:t>
      </w:r>
      <w:r w:rsidR="00B22869" w:rsidRPr="00B22869">
        <w:rPr>
          <w:rtl/>
          <w:lang w:bidi="ar-SA"/>
        </w:rPr>
        <w:t xml:space="preserve">وذي. وبه قال أبو حنيفة، ومالك، والأوزاعي. </w:t>
      </w:r>
      <w:r w:rsidR="00B22869" w:rsidRPr="00403DE7">
        <w:rPr>
          <w:u w:val="single"/>
          <w:rtl/>
          <w:lang w:bidi="ar-SA"/>
        </w:rPr>
        <w:t>وقال الشافعي، وأبو ثور، وابن المنذر: يجوز السلم حال</w:t>
      </w:r>
      <w:r w:rsidR="005D0BBB" w:rsidRPr="00403DE7">
        <w:rPr>
          <w:rFonts w:hint="cs"/>
          <w:u w:val="single"/>
          <w:rtl/>
          <w:lang w:bidi="ar-SA"/>
        </w:rPr>
        <w:t>ًّا</w:t>
      </w:r>
      <w:r w:rsidR="00B22869" w:rsidRPr="00B22869">
        <w:rPr>
          <w:rtl/>
          <w:lang w:bidi="ar-SA"/>
        </w:rPr>
        <w:t>؛ لأنه عقد يصح مؤجل</w:t>
      </w:r>
      <w:r w:rsidR="005D0BBB">
        <w:rPr>
          <w:rFonts w:hint="cs"/>
          <w:rtl/>
          <w:lang w:bidi="ar-SA"/>
        </w:rPr>
        <w:t>ًا</w:t>
      </w:r>
      <w:r w:rsidR="00B22869" w:rsidRPr="00B22869">
        <w:rPr>
          <w:rtl/>
          <w:lang w:bidi="ar-SA"/>
        </w:rPr>
        <w:t>، فصح حال</w:t>
      </w:r>
      <w:r w:rsidR="005D0BBB">
        <w:rPr>
          <w:rFonts w:hint="cs"/>
          <w:rtl/>
          <w:lang w:bidi="ar-SA"/>
        </w:rPr>
        <w:t>ًّا</w:t>
      </w:r>
      <w:r w:rsidR="00B22869" w:rsidRPr="00B22869">
        <w:rPr>
          <w:rtl/>
          <w:lang w:bidi="ar-SA"/>
        </w:rPr>
        <w:t>، كبيوع الأعيان، ولأنه إذا جاز مؤجل</w:t>
      </w:r>
      <w:r w:rsidR="009C1C74">
        <w:rPr>
          <w:rFonts w:hint="cs"/>
          <w:rtl/>
          <w:lang w:bidi="ar-SA"/>
        </w:rPr>
        <w:t>ًا</w:t>
      </w:r>
      <w:r w:rsidR="00B22869" w:rsidRPr="00B22869">
        <w:rPr>
          <w:rtl/>
          <w:lang w:bidi="ar-SA"/>
        </w:rPr>
        <w:t>، فحال</w:t>
      </w:r>
      <w:r w:rsidR="00152291">
        <w:rPr>
          <w:rFonts w:hint="cs"/>
          <w:rtl/>
          <w:lang w:bidi="ar-SA"/>
        </w:rPr>
        <w:t>ًّا</w:t>
      </w:r>
      <w:r w:rsidR="00B22869" w:rsidRPr="00B22869">
        <w:rPr>
          <w:rtl/>
          <w:lang w:bidi="ar-SA"/>
        </w:rPr>
        <w:t xml:space="preserve"> أجوز، ومن الغرر أبعد</w:t>
      </w:r>
      <w:r w:rsidR="00B22869">
        <w:rPr>
          <w:rFonts w:hint="cs"/>
          <w:rtl/>
          <w:lang w:bidi="ar-SA"/>
        </w:rPr>
        <w:t>".</w:t>
      </w:r>
    </w:p>
  </w:footnote>
  <w:footnote w:id="53">
    <w:p w14:paraId="6984C122" w14:textId="79F0DA12" w:rsidR="001B3B7C" w:rsidRDefault="001B3B7C">
      <w:pPr>
        <w:pStyle w:val="FootnoteText"/>
        <w:rPr>
          <w:lang w:bidi="ar-SA"/>
        </w:rPr>
      </w:pPr>
      <w:r>
        <w:rPr>
          <w:rStyle w:val="FootnoteReference"/>
        </w:rPr>
        <w:footnoteRef/>
      </w:r>
      <w:r>
        <w:rPr>
          <w:rtl/>
        </w:rPr>
        <w:t xml:space="preserve"> </w:t>
      </w:r>
      <w:r w:rsidR="001D56DE">
        <w:rPr>
          <w:rFonts w:hint="cs"/>
          <w:rtl/>
        </w:rPr>
        <w:t>هذا المذهب وعليه أكثر الأصحاب،</w:t>
      </w:r>
      <w:r w:rsidR="00F659BB">
        <w:rPr>
          <w:rFonts w:hint="cs"/>
          <w:rtl/>
        </w:rPr>
        <w:t xml:space="preserve"> </w:t>
      </w:r>
      <w:r w:rsidRPr="001B3B7C">
        <w:rPr>
          <w:rtl/>
        </w:rPr>
        <w:t>والرواية الثانية</w:t>
      </w:r>
      <w:r w:rsidR="003E69D4">
        <w:rPr>
          <w:rFonts w:hint="cs"/>
          <w:rtl/>
        </w:rPr>
        <w:t>:</w:t>
      </w:r>
      <w:r w:rsidRPr="001B3B7C">
        <w:rPr>
          <w:rtl/>
        </w:rPr>
        <w:t xml:space="preserve"> يصح</w:t>
      </w:r>
      <w:r w:rsidR="001450ED">
        <w:rPr>
          <w:rFonts w:hint="cs"/>
          <w:rtl/>
        </w:rPr>
        <w:t xml:space="preserve"> </w:t>
      </w:r>
      <w:r w:rsidR="00B2278D">
        <w:rPr>
          <w:rFonts w:hint="cs"/>
          <w:rtl/>
        </w:rPr>
        <w:t>إلى الحصاد والجذاذ</w:t>
      </w:r>
      <w:r w:rsidR="001450ED">
        <w:rPr>
          <w:rFonts w:hint="cs"/>
          <w:rtl/>
        </w:rPr>
        <w:t>،</w:t>
      </w:r>
      <w:r w:rsidRPr="001B3B7C">
        <w:rPr>
          <w:rtl/>
        </w:rPr>
        <w:t xml:space="preserve"> قال الزركشي: وقيل: محل الخلاف في الحصاد إذا جعله إلى زمنه، أما إلى فعله، فلا يصح</w:t>
      </w:r>
      <w:r w:rsidR="00D75603">
        <w:rPr>
          <w:rFonts w:hint="cs"/>
          <w:rtl/>
        </w:rPr>
        <w:t xml:space="preserve"> (انظر</w:t>
      </w:r>
      <w:r w:rsidR="00210C1C">
        <w:rPr>
          <w:rFonts w:hint="cs"/>
          <w:rtl/>
        </w:rPr>
        <w:t xml:space="preserve"> </w:t>
      </w:r>
      <w:r w:rsidR="00D75603">
        <w:rPr>
          <w:rFonts w:hint="cs"/>
          <w:rtl/>
        </w:rPr>
        <w:t>الإنصاف، ١٢/٢٦٥،٢٦٣).</w:t>
      </w:r>
    </w:p>
  </w:footnote>
  <w:footnote w:id="54">
    <w:p w14:paraId="572B43E6" w14:textId="73511AE8" w:rsidR="00CD35D4" w:rsidRDefault="00CD35D4">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٥/١٩-٢١.</w:t>
      </w:r>
    </w:p>
  </w:footnote>
  <w:footnote w:id="55">
    <w:p w14:paraId="655AA0F8" w14:textId="1B4A7402" w:rsidR="008E628C" w:rsidRDefault="008E628C">
      <w:pPr>
        <w:pStyle w:val="FootnoteText"/>
        <w:rPr>
          <w:lang w:bidi="ar-SA"/>
        </w:rPr>
      </w:pPr>
      <w:r>
        <w:rPr>
          <w:rStyle w:val="FootnoteReference"/>
        </w:rPr>
        <w:footnoteRef/>
      </w:r>
      <w:r>
        <w:rPr>
          <w:rtl/>
        </w:rPr>
        <w:t xml:space="preserve"> </w:t>
      </w:r>
      <w:r>
        <w:rPr>
          <w:rFonts w:hint="cs"/>
          <w:rtl/>
          <w:lang w:bidi="ar-SA"/>
        </w:rPr>
        <w:t>البهوتي، شرح منتهى الإرادات، ٣/٣٠٩.</w:t>
      </w:r>
    </w:p>
  </w:footnote>
  <w:footnote w:id="56">
    <w:p w14:paraId="6D14D71B" w14:textId="0E21BF4B" w:rsidR="004A3A69" w:rsidRDefault="004A3A69">
      <w:pPr>
        <w:pStyle w:val="FootnoteText"/>
        <w:rPr>
          <w:lang w:bidi="ar-SA"/>
        </w:rPr>
      </w:pPr>
      <w:r>
        <w:rPr>
          <w:rStyle w:val="FootnoteReference"/>
        </w:rPr>
        <w:footnoteRef/>
      </w:r>
      <w:r>
        <w:rPr>
          <w:rtl/>
        </w:rPr>
        <w:t xml:space="preserve"> </w:t>
      </w:r>
      <w:r w:rsidR="00DF5B37">
        <w:rPr>
          <w:rFonts w:hint="cs"/>
          <w:rtl/>
        </w:rPr>
        <w:t>"</w:t>
      </w:r>
      <w:r w:rsidR="00DF5B37" w:rsidRPr="00DF5B37">
        <w:rPr>
          <w:rtl/>
          <w:lang w:bidi="ar-SA"/>
        </w:rPr>
        <w:t>ويمثلون للشيء الذي لا يمكن وجوده وقت التسليم: إذا أسلم في رطب يأخذه في فصل</w:t>
      </w:r>
      <w:r w:rsidR="00405D55">
        <w:rPr>
          <w:rFonts w:hint="cs"/>
          <w:rtl/>
          <w:lang w:bidi="ar-SA"/>
        </w:rPr>
        <w:t xml:space="preserve"> </w:t>
      </w:r>
      <w:r w:rsidR="00405D55" w:rsidRPr="00405D55">
        <w:rPr>
          <w:rtl/>
          <w:lang w:bidi="ar-SA"/>
        </w:rPr>
        <w:t>الشتاء، أو في عنب يأخذه في فصل الشتاء فلا يصح؛ لأنهما لا يوجدان في فصل الشتاء، لكن الآن العنب موجود طوال السنة ولله الحمد</w:t>
      </w:r>
      <w:r w:rsidR="00405D55">
        <w:rPr>
          <w:rFonts w:hint="cs"/>
          <w:rtl/>
          <w:lang w:bidi="ar-SA"/>
        </w:rPr>
        <w:t xml:space="preserve">" </w:t>
      </w:r>
      <w:r w:rsidR="009C7797">
        <w:rPr>
          <w:rFonts w:hint="cs"/>
          <w:rtl/>
          <w:lang w:bidi="ar-SA"/>
        </w:rPr>
        <w:t>(فيض الجليل على متن الدليل، ٢/١٥٥).</w:t>
      </w:r>
    </w:p>
  </w:footnote>
  <w:footnote w:id="57">
    <w:p w14:paraId="32B9CB39" w14:textId="5AA7C6FB" w:rsidR="00903AFA" w:rsidRDefault="00903AFA">
      <w:pPr>
        <w:pStyle w:val="FootnoteText"/>
        <w:rPr>
          <w:lang w:bidi="ar-SA"/>
        </w:rPr>
      </w:pPr>
      <w:r>
        <w:rPr>
          <w:rStyle w:val="FootnoteReference"/>
        </w:rPr>
        <w:footnoteRef/>
      </w:r>
      <w:r>
        <w:rPr>
          <w:rtl/>
        </w:rPr>
        <w:t xml:space="preserve"> </w:t>
      </w:r>
      <w:r>
        <w:rPr>
          <w:rFonts w:hint="cs"/>
          <w:rtl/>
          <w:lang w:bidi="ar-SA"/>
        </w:rPr>
        <w:t>البهوتي، شرح منتهى الإرادات، ٣/٣١١،٣١٠.</w:t>
      </w:r>
    </w:p>
  </w:footnote>
  <w:footnote w:id="58">
    <w:p w14:paraId="343A8259" w14:textId="7D328169" w:rsidR="00721FD5" w:rsidRDefault="00721FD5">
      <w:pPr>
        <w:pStyle w:val="FootnoteText"/>
        <w:rPr>
          <w:lang w:bidi="ar-SA"/>
        </w:rPr>
      </w:pPr>
      <w:r>
        <w:rPr>
          <w:rStyle w:val="FootnoteReference"/>
        </w:rPr>
        <w:footnoteRef/>
      </w:r>
      <w:r>
        <w:rPr>
          <w:rtl/>
        </w:rPr>
        <w:t xml:space="preserve"> </w:t>
      </w:r>
      <w:r>
        <w:rPr>
          <w:rFonts w:hint="cs"/>
          <w:rtl/>
          <w:lang w:bidi="ar-SA"/>
        </w:rPr>
        <w:t>موفق الدين بن قدامة المقدسي، المغني،</w:t>
      </w:r>
      <w:r w:rsidR="00DD536D">
        <w:rPr>
          <w:rFonts w:hint="cs"/>
          <w:rtl/>
          <w:lang w:bidi="ar-SA"/>
        </w:rPr>
        <w:t xml:space="preserve"> ٦/٤٠٦.</w:t>
      </w:r>
    </w:p>
  </w:footnote>
  <w:footnote w:id="59">
    <w:p w14:paraId="177B940F" w14:textId="28131F34" w:rsidR="003E3EF4" w:rsidRDefault="003E3EF4">
      <w:pPr>
        <w:pStyle w:val="FootnoteText"/>
        <w:rPr>
          <w:lang w:bidi="ar-SA"/>
        </w:rPr>
      </w:pPr>
      <w:r>
        <w:rPr>
          <w:rStyle w:val="FootnoteReference"/>
        </w:rPr>
        <w:footnoteRef/>
      </w:r>
      <w:r>
        <w:rPr>
          <w:rtl/>
        </w:rPr>
        <w:t xml:space="preserve"> </w:t>
      </w:r>
      <w:r>
        <w:rPr>
          <w:rFonts w:hint="cs"/>
          <w:rtl/>
          <w:lang w:bidi="ar-SA"/>
        </w:rPr>
        <w:t>محمد تقي العثماني، فقه البيوع على المذاهب الأربعة مع تطبيقاته المعاصرة، ١/٥٧٥،٥٧٤.</w:t>
      </w:r>
    </w:p>
  </w:footnote>
  <w:footnote w:id="60">
    <w:p w14:paraId="6297F2E4" w14:textId="2520DC56" w:rsidR="00FA316A" w:rsidRDefault="00FA316A">
      <w:pPr>
        <w:pStyle w:val="FootnoteText"/>
        <w:rPr>
          <w:lang w:bidi="ar-SA"/>
        </w:rPr>
      </w:pPr>
      <w:r>
        <w:rPr>
          <w:rStyle w:val="FootnoteReference"/>
        </w:rPr>
        <w:footnoteRef/>
      </w:r>
      <w:r>
        <w:rPr>
          <w:rtl/>
        </w:rPr>
        <w:t xml:space="preserve"> </w:t>
      </w:r>
      <w:r w:rsidR="00F2428E">
        <w:rPr>
          <w:rFonts w:hint="cs"/>
          <w:rtl/>
          <w:lang w:bidi="ar-SA"/>
        </w:rPr>
        <w:t>البهوتي، شرح منتهى الإرادات، ٣/٣١٢.</w:t>
      </w:r>
    </w:p>
  </w:footnote>
  <w:footnote w:id="61">
    <w:p w14:paraId="1FD37DA7" w14:textId="385D4766" w:rsidR="00B10975" w:rsidRDefault="00B10975">
      <w:pPr>
        <w:pStyle w:val="FootnoteText"/>
        <w:rPr>
          <w:lang w:bidi="ar-SA"/>
        </w:rPr>
      </w:pPr>
      <w:r>
        <w:rPr>
          <w:rStyle w:val="FootnoteReference"/>
        </w:rPr>
        <w:footnoteRef/>
      </w:r>
      <w:r>
        <w:rPr>
          <w:rtl/>
        </w:rPr>
        <w:t xml:space="preserve"> </w:t>
      </w:r>
      <w:r>
        <w:rPr>
          <w:rFonts w:hint="cs"/>
          <w:rtl/>
          <w:lang w:bidi="ar-SA"/>
        </w:rPr>
        <w:t>البهوتي، شرح منتهى الإرادات، ٣/٣١٢.</w:t>
      </w:r>
    </w:p>
  </w:footnote>
  <w:footnote w:id="62">
    <w:p w14:paraId="53A6E806" w14:textId="2522308F" w:rsidR="00423451" w:rsidRDefault="00423451">
      <w:pPr>
        <w:pStyle w:val="FootnoteText"/>
        <w:rPr>
          <w:lang w:bidi="ar-SA"/>
        </w:rPr>
      </w:pPr>
      <w:r>
        <w:rPr>
          <w:rStyle w:val="FootnoteReference"/>
        </w:rPr>
        <w:footnoteRef/>
      </w:r>
      <w:r>
        <w:rPr>
          <w:rtl/>
        </w:rPr>
        <w:t xml:space="preserve"> </w:t>
      </w:r>
      <w:r w:rsidR="00C91C0A">
        <w:rPr>
          <w:rFonts w:hint="cs"/>
          <w:rtl/>
          <w:lang w:bidi="ar-SA"/>
        </w:rPr>
        <w:t>البهوتي، كشاف القناع، ٨/١١٦.</w:t>
      </w:r>
    </w:p>
  </w:footnote>
  <w:footnote w:id="63">
    <w:p w14:paraId="110E58E9" w14:textId="571A0E84" w:rsidR="00A0401A" w:rsidRDefault="00A0401A">
      <w:pPr>
        <w:pStyle w:val="FootnoteText"/>
        <w:rPr>
          <w:lang w:bidi="ar-SA"/>
        </w:rPr>
      </w:pPr>
      <w:r>
        <w:rPr>
          <w:rStyle w:val="FootnoteReference"/>
        </w:rPr>
        <w:footnoteRef/>
      </w:r>
      <w:r>
        <w:rPr>
          <w:rtl/>
        </w:rPr>
        <w:t xml:space="preserve"> </w:t>
      </w:r>
      <w:r>
        <w:rPr>
          <w:rFonts w:hint="cs"/>
          <w:rtl/>
          <w:lang w:bidi="ar-SA"/>
        </w:rPr>
        <w:t>أي رأس مال السلم.</w:t>
      </w:r>
    </w:p>
  </w:footnote>
  <w:footnote w:id="64">
    <w:p w14:paraId="264407C0" w14:textId="4F14226A" w:rsidR="007D62B7" w:rsidRDefault="007D62B7">
      <w:pPr>
        <w:pStyle w:val="FootnoteText"/>
        <w:rPr>
          <w:lang w:bidi="ar-SA"/>
        </w:rPr>
      </w:pPr>
      <w:r>
        <w:rPr>
          <w:rStyle w:val="FootnoteReference"/>
        </w:rPr>
        <w:footnoteRef/>
      </w:r>
      <w:r>
        <w:rPr>
          <w:rtl/>
        </w:rPr>
        <w:t xml:space="preserve"> </w:t>
      </w:r>
      <w:r w:rsidR="0067630D">
        <w:rPr>
          <w:rFonts w:hint="cs"/>
          <w:rtl/>
          <w:lang w:bidi="ar-SA"/>
        </w:rPr>
        <w:t>برهان الدين ابن مفلح، المبدع شرح المقنع</w:t>
      </w:r>
      <w:r w:rsidR="00CE48C0">
        <w:rPr>
          <w:rFonts w:hint="cs"/>
          <w:rtl/>
          <w:lang w:bidi="ar-SA"/>
        </w:rPr>
        <w:t xml:space="preserve"> (ط ركائز)، ٥/٣٢١.</w:t>
      </w:r>
    </w:p>
  </w:footnote>
  <w:footnote w:id="65">
    <w:p w14:paraId="5473702B" w14:textId="773F1FC0" w:rsidR="00450C07" w:rsidRDefault="00450C07">
      <w:pPr>
        <w:pStyle w:val="FootnoteText"/>
        <w:rPr>
          <w:lang w:bidi="ar-SA"/>
        </w:rPr>
      </w:pPr>
      <w:r>
        <w:rPr>
          <w:rStyle w:val="FootnoteReference"/>
        </w:rPr>
        <w:footnoteRef/>
      </w:r>
      <w:r>
        <w:rPr>
          <w:rtl/>
        </w:rPr>
        <w:t xml:space="preserve"> </w:t>
      </w:r>
      <w:r w:rsidRPr="00450C07">
        <w:rPr>
          <w:rtl/>
        </w:rPr>
        <w:t>فإن تفرقا قبل قبض الثمن بطل العقد لأنه أصبح بيع دين بدين، وإن قبض البعض ثم افترقا بطل العقد فيما لم يقبض بقسطه من الثمن كما في الإقناع</w:t>
      </w:r>
      <w:r w:rsidR="000D76B6">
        <w:rPr>
          <w:rFonts w:hint="cs"/>
          <w:rtl/>
        </w:rPr>
        <w:t xml:space="preserve"> (فيض الجليل على متن الدليل، ٢/١٥٦).</w:t>
      </w:r>
    </w:p>
  </w:footnote>
  <w:footnote w:id="66">
    <w:p w14:paraId="0D6F54CE" w14:textId="067DE95B" w:rsidR="00BE2F18" w:rsidRDefault="00BE2F18">
      <w:pPr>
        <w:pStyle w:val="FootnoteText"/>
        <w:rPr>
          <w:lang w:bidi="ar-SA"/>
        </w:rPr>
      </w:pPr>
      <w:r>
        <w:rPr>
          <w:rStyle w:val="FootnoteReference"/>
        </w:rPr>
        <w:footnoteRef/>
      </w:r>
      <w:r>
        <w:rPr>
          <w:rtl/>
        </w:rPr>
        <w:t xml:space="preserve"> </w:t>
      </w:r>
      <w:r>
        <w:rPr>
          <w:rFonts w:hint="cs"/>
          <w:rtl/>
          <w:lang w:bidi="ar-SA"/>
        </w:rPr>
        <w:t>إبراهيم العوفي الصالحي</w:t>
      </w:r>
      <w:r w:rsidR="00F80252">
        <w:rPr>
          <w:rFonts w:hint="cs"/>
          <w:rtl/>
          <w:lang w:bidi="ar-SA"/>
        </w:rPr>
        <w:t>، مسلك الراغب لشرح دليل الطالب، ٢/٤٨٠.</w:t>
      </w:r>
    </w:p>
  </w:footnote>
  <w:footnote w:id="67">
    <w:p w14:paraId="72F16F26" w14:textId="3EE6DA5E" w:rsidR="00713EA4" w:rsidRDefault="00713EA4">
      <w:pPr>
        <w:pStyle w:val="FootnoteText"/>
        <w:rPr>
          <w:rtl/>
          <w:lang w:bidi="ar-SA"/>
        </w:rPr>
      </w:pPr>
      <w:r>
        <w:rPr>
          <w:rStyle w:val="FootnoteReference"/>
        </w:rPr>
        <w:footnoteRef/>
      </w:r>
      <w:r>
        <w:t xml:space="preserve"> </w:t>
      </w:r>
      <w:r w:rsidR="007658AF">
        <w:rPr>
          <w:rFonts w:hint="cs"/>
          <w:rtl/>
          <w:lang w:bidi="ar-SA"/>
        </w:rPr>
        <w:t>البهوتي، شرح منتهى الإرادات، ٣/٣١٤،٣١٣.</w:t>
      </w:r>
    </w:p>
  </w:footnote>
  <w:footnote w:id="68">
    <w:p w14:paraId="6F6070B5" w14:textId="3086CA38" w:rsidR="00EB4263" w:rsidRDefault="00EB4263">
      <w:pPr>
        <w:pStyle w:val="FootnoteText"/>
        <w:rPr>
          <w:lang w:bidi="ar-SA"/>
        </w:rPr>
      </w:pPr>
      <w:r>
        <w:rPr>
          <w:rStyle w:val="FootnoteReference"/>
        </w:rPr>
        <w:footnoteRef/>
      </w:r>
      <w:r>
        <w:rPr>
          <w:rtl/>
        </w:rPr>
        <w:t xml:space="preserve"> </w:t>
      </w:r>
      <w:r>
        <w:rPr>
          <w:rFonts w:hint="cs"/>
          <w:rtl/>
          <w:lang w:bidi="ar-SA"/>
        </w:rPr>
        <w:t>البهوتي، شرح منتهى الإرادات، ٣/٣١٤.</w:t>
      </w:r>
    </w:p>
  </w:footnote>
  <w:footnote w:id="69">
    <w:p w14:paraId="6A578B6A" w14:textId="4C663E18" w:rsidR="00E20DCC" w:rsidRDefault="00E20DCC">
      <w:pPr>
        <w:pStyle w:val="FootnoteText"/>
        <w:rPr>
          <w:lang w:bidi="ar-SA"/>
        </w:rPr>
      </w:pPr>
      <w:r>
        <w:rPr>
          <w:rStyle w:val="FootnoteReference"/>
        </w:rPr>
        <w:footnoteRef/>
      </w:r>
      <w:r>
        <w:rPr>
          <w:rtl/>
        </w:rPr>
        <w:t xml:space="preserve"> </w:t>
      </w:r>
      <w:r>
        <w:rPr>
          <w:rFonts w:hint="cs"/>
          <w:rtl/>
          <w:lang w:bidi="ar-SA"/>
        </w:rPr>
        <w:t>البهوتي، كشاف القناع، ٨/١١٨.</w:t>
      </w:r>
    </w:p>
  </w:footnote>
  <w:footnote w:id="70">
    <w:p w14:paraId="7304830E" w14:textId="1B1C66E4" w:rsidR="00317B63" w:rsidRDefault="00317B63" w:rsidP="00BC63CD">
      <w:pPr>
        <w:pStyle w:val="FootnoteText"/>
        <w:rPr>
          <w:lang w:bidi="ar-SA"/>
        </w:rPr>
      </w:pPr>
      <w:r>
        <w:rPr>
          <w:rStyle w:val="FootnoteReference"/>
        </w:rPr>
        <w:footnoteRef/>
      </w:r>
      <w:r>
        <w:rPr>
          <w:rtl/>
        </w:rPr>
        <w:t xml:space="preserve"> </w:t>
      </w:r>
      <w:r w:rsidR="00633A73">
        <w:rPr>
          <w:rFonts w:hint="cs"/>
          <w:rtl/>
          <w:lang w:bidi="ar-SA"/>
        </w:rPr>
        <w:t>في المصباح (١/٤٣): "</w:t>
      </w:r>
      <w:r w:rsidR="00BC63CD">
        <w:rPr>
          <w:rFonts w:hint="eastAsia"/>
          <w:rtl/>
          <w:lang w:bidi="ar-SA"/>
        </w:rPr>
        <w:t>الْبَرُّ</w:t>
      </w:r>
      <w:r w:rsidR="00BC63CD">
        <w:rPr>
          <w:rtl/>
          <w:lang w:bidi="ar-SA"/>
        </w:rPr>
        <w:t xml:space="preserve"> </w:t>
      </w:r>
      <w:r w:rsidR="00BC63CD">
        <w:rPr>
          <w:rFonts w:hint="eastAsia"/>
          <w:rtl/>
          <w:lang w:bidi="ar-SA"/>
        </w:rPr>
        <w:t>بِالْفَتْحِ</w:t>
      </w:r>
      <w:r w:rsidR="00BC63CD">
        <w:rPr>
          <w:rtl/>
          <w:lang w:bidi="ar-SA"/>
        </w:rPr>
        <w:t xml:space="preserve"> </w:t>
      </w:r>
      <w:r w:rsidR="00BC63CD">
        <w:rPr>
          <w:rFonts w:hint="eastAsia"/>
          <w:rtl/>
          <w:lang w:bidi="ar-SA"/>
        </w:rPr>
        <w:t>خِلَافُ</w:t>
      </w:r>
      <w:r w:rsidR="00BC63CD">
        <w:rPr>
          <w:rtl/>
          <w:lang w:bidi="ar-SA"/>
        </w:rPr>
        <w:t xml:space="preserve"> </w:t>
      </w:r>
      <w:r w:rsidR="00BC63CD">
        <w:rPr>
          <w:rFonts w:hint="eastAsia"/>
          <w:rtl/>
          <w:lang w:bidi="ar-SA"/>
        </w:rPr>
        <w:t>الْبَحْرِ</w:t>
      </w:r>
      <w:r w:rsidR="00BC63CD">
        <w:rPr>
          <w:rtl/>
          <w:lang w:bidi="ar-SA"/>
        </w:rPr>
        <w:t xml:space="preserve"> </w:t>
      </w:r>
      <w:r w:rsidR="00BC63CD">
        <w:rPr>
          <w:rFonts w:hint="eastAsia"/>
          <w:rtl/>
          <w:lang w:bidi="ar-SA"/>
        </w:rPr>
        <w:t>وَالْبَرِّيَّةُ</w:t>
      </w:r>
      <w:r w:rsidR="00BC63CD">
        <w:rPr>
          <w:rtl/>
          <w:lang w:bidi="ar-SA"/>
        </w:rPr>
        <w:t xml:space="preserve"> </w:t>
      </w:r>
      <w:r w:rsidR="00BC63CD">
        <w:rPr>
          <w:rFonts w:hint="eastAsia"/>
          <w:rtl/>
          <w:lang w:bidi="ar-SA"/>
        </w:rPr>
        <w:t>نِسْبَةٌ</w:t>
      </w:r>
      <w:r w:rsidR="00BC63CD">
        <w:rPr>
          <w:rtl/>
          <w:lang w:bidi="ar-SA"/>
        </w:rPr>
        <w:t xml:space="preserve"> </w:t>
      </w:r>
      <w:r w:rsidR="00BC63CD">
        <w:rPr>
          <w:rFonts w:hint="eastAsia"/>
          <w:rtl/>
          <w:lang w:bidi="ar-SA"/>
        </w:rPr>
        <w:t>إلَيْهِ</w:t>
      </w:r>
      <w:r w:rsidR="00BC63CD">
        <w:rPr>
          <w:rtl/>
          <w:lang w:bidi="ar-SA"/>
        </w:rPr>
        <w:t xml:space="preserve"> </w:t>
      </w:r>
      <w:r w:rsidR="00BC63CD">
        <w:rPr>
          <w:rFonts w:hint="eastAsia"/>
          <w:rtl/>
          <w:lang w:bidi="ar-SA"/>
        </w:rPr>
        <w:t>هِيَ</w:t>
      </w:r>
      <w:r w:rsidR="00BC63CD">
        <w:rPr>
          <w:rtl/>
          <w:lang w:bidi="ar-SA"/>
        </w:rPr>
        <w:t xml:space="preserve"> </w:t>
      </w:r>
      <w:r w:rsidR="00BC63CD">
        <w:rPr>
          <w:rFonts w:hint="eastAsia"/>
          <w:rtl/>
          <w:lang w:bidi="ar-SA"/>
        </w:rPr>
        <w:t>الصَّحْرَاءِ</w:t>
      </w:r>
      <w:r w:rsidR="00BC63CD">
        <w:rPr>
          <w:rFonts w:hint="cs"/>
          <w:rtl/>
          <w:lang w:bidi="ar-SA"/>
        </w:rPr>
        <w:t>".</w:t>
      </w:r>
    </w:p>
  </w:footnote>
  <w:footnote w:id="71">
    <w:p w14:paraId="65A0FBDF" w14:textId="1345A8FA" w:rsidR="00475E2C" w:rsidRDefault="00475E2C">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٢/٤٨٠.</w:t>
      </w:r>
    </w:p>
  </w:footnote>
  <w:footnote w:id="72">
    <w:p w14:paraId="3374B7B1" w14:textId="3BC0FE1F" w:rsidR="000F084A" w:rsidRDefault="000F084A">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٢/٤٨٠.</w:t>
      </w:r>
    </w:p>
  </w:footnote>
  <w:footnote w:id="73">
    <w:p w14:paraId="484A518B" w14:textId="609BF036" w:rsidR="00F10E6A" w:rsidRDefault="00F10E6A">
      <w:pPr>
        <w:pStyle w:val="FootnoteText"/>
        <w:rPr>
          <w:lang w:bidi="ar-SA"/>
        </w:rPr>
      </w:pPr>
      <w:r>
        <w:rPr>
          <w:rStyle w:val="FootnoteReference"/>
        </w:rPr>
        <w:footnoteRef/>
      </w:r>
      <w:r>
        <w:rPr>
          <w:rtl/>
        </w:rPr>
        <w:t xml:space="preserve"> </w:t>
      </w:r>
      <w:r>
        <w:rPr>
          <w:rFonts w:hint="cs"/>
          <w:rtl/>
          <w:lang w:bidi="ar-SA"/>
        </w:rPr>
        <w:t>البهوتي، شرح منتهى الإرادات، ٣/٣١٤.</w:t>
      </w:r>
    </w:p>
  </w:footnote>
  <w:footnote w:id="74">
    <w:p w14:paraId="17CB0375" w14:textId="55AEFF96" w:rsidR="00356BFF" w:rsidRDefault="00356BFF">
      <w:pPr>
        <w:pStyle w:val="FootnoteText"/>
        <w:rPr>
          <w:lang w:bidi="ar-SA"/>
        </w:rPr>
      </w:pPr>
      <w:r>
        <w:rPr>
          <w:rStyle w:val="FootnoteReference"/>
        </w:rPr>
        <w:footnoteRef/>
      </w:r>
      <w:r>
        <w:rPr>
          <w:rtl/>
        </w:rPr>
        <w:t xml:space="preserve"> </w:t>
      </w:r>
      <w:r w:rsidR="009D3813">
        <w:rPr>
          <w:rFonts w:hint="cs"/>
          <w:rtl/>
        </w:rPr>
        <w:t>أي في حديث</w:t>
      </w:r>
      <w:r w:rsidR="00CC26E9">
        <w:rPr>
          <w:rFonts w:hint="cs"/>
          <w:rtl/>
        </w:rPr>
        <w:t xml:space="preserve">: </w:t>
      </w:r>
      <w:r w:rsidR="008806E1" w:rsidRPr="008806E1">
        <w:rPr>
          <w:rtl/>
        </w:rPr>
        <w:t>«</w:t>
      </w:r>
      <w:r w:rsidR="008806E1">
        <w:rPr>
          <w:rFonts w:hint="cs"/>
          <w:rtl/>
        </w:rPr>
        <w:t>من أسلف في شيء فلا يصرفه إلى غيره</w:t>
      </w:r>
      <w:r w:rsidR="008806E1" w:rsidRPr="008806E1">
        <w:rPr>
          <w:rtl/>
        </w:rPr>
        <w:t>»</w:t>
      </w:r>
      <w:r w:rsidR="00B160F9">
        <w:rPr>
          <w:rFonts w:hint="cs"/>
          <w:rtl/>
        </w:rPr>
        <w:t xml:space="preserve"> رواه أبو داود وابن ماجه.</w:t>
      </w:r>
    </w:p>
  </w:footnote>
  <w:footnote w:id="75">
    <w:p w14:paraId="45C841F2" w14:textId="70A7C099" w:rsidR="009875E0" w:rsidRDefault="009875E0">
      <w:pPr>
        <w:pStyle w:val="FootnoteText"/>
        <w:rPr>
          <w:lang w:bidi="ar-SA"/>
        </w:rPr>
      </w:pPr>
      <w:r>
        <w:rPr>
          <w:rStyle w:val="FootnoteReference"/>
        </w:rPr>
        <w:footnoteRef/>
      </w:r>
      <w:r>
        <w:rPr>
          <w:rtl/>
        </w:rPr>
        <w:t xml:space="preserve"> </w:t>
      </w:r>
      <w:r w:rsidR="00DB4447">
        <w:rPr>
          <w:rFonts w:hint="cs"/>
          <w:rtl/>
          <w:lang w:bidi="ar-SA"/>
        </w:rPr>
        <w:t>البهوتي، كشاف القناع، ٨/١٣٠،١٢٩.</w:t>
      </w:r>
    </w:p>
  </w:footnote>
  <w:footnote w:id="76">
    <w:p w14:paraId="345050BF" w14:textId="0D09BDFD" w:rsidR="003348E0" w:rsidRDefault="003348E0">
      <w:pPr>
        <w:pStyle w:val="FootnoteText"/>
        <w:rPr>
          <w:lang w:bidi="ar-SA"/>
        </w:rPr>
      </w:pPr>
      <w:r>
        <w:rPr>
          <w:rStyle w:val="FootnoteReference"/>
        </w:rPr>
        <w:footnoteRef/>
      </w:r>
      <w:r>
        <w:rPr>
          <w:rtl/>
        </w:rPr>
        <w:t xml:space="preserve"> </w:t>
      </w:r>
      <w:r>
        <w:rPr>
          <w:rFonts w:hint="cs"/>
          <w:rtl/>
        </w:rPr>
        <w:t>و</w:t>
      </w:r>
      <w:r w:rsidRPr="003348E0">
        <w:rPr>
          <w:rtl/>
          <w:lang w:bidi="ar-SA"/>
        </w:rPr>
        <w:t>عن ربح ما لم يضمن</w:t>
      </w:r>
      <w:r w:rsidR="00A76BAF">
        <w:rPr>
          <w:rFonts w:hint="cs"/>
          <w:rtl/>
          <w:lang w:bidi="ar-SA"/>
        </w:rPr>
        <w:t>،</w:t>
      </w:r>
      <w:r w:rsidRPr="003348E0">
        <w:rPr>
          <w:rtl/>
          <w:lang w:bidi="ar-SA"/>
        </w:rPr>
        <w:t xml:space="preserve"> وحديث «من أسلم في شيء فلا يصرفه إلى غيره</w:t>
      </w:r>
      <w:r w:rsidR="002B6A4A" w:rsidRPr="008806E1">
        <w:rPr>
          <w:rtl/>
        </w:rPr>
        <w:t>»</w:t>
      </w:r>
      <w:r w:rsidR="00A76BAF">
        <w:rPr>
          <w:rFonts w:hint="cs"/>
          <w:rtl/>
        </w:rPr>
        <w:t xml:space="preserve">، </w:t>
      </w:r>
      <w:r w:rsidR="002B6A4A" w:rsidRPr="002B6A4A">
        <w:rPr>
          <w:rtl/>
        </w:rPr>
        <w:t>ولأنه لم يدخل في ضمانه أشبه المكيل قبل قبضه</w:t>
      </w:r>
      <w:r w:rsidR="002B6A4A">
        <w:rPr>
          <w:rFonts w:hint="cs"/>
          <w:rtl/>
        </w:rPr>
        <w:t xml:space="preserve"> </w:t>
      </w:r>
      <w:r w:rsidR="00A76BAF">
        <w:rPr>
          <w:rFonts w:hint="cs"/>
          <w:rtl/>
        </w:rPr>
        <w:t>(شرح المنتهى للبهوتي، ٣/٣١٥).</w:t>
      </w:r>
    </w:p>
  </w:footnote>
  <w:footnote w:id="77">
    <w:p w14:paraId="2D6CAA79" w14:textId="57AF848E" w:rsidR="00A456D4" w:rsidRDefault="00A456D4">
      <w:pPr>
        <w:pStyle w:val="FootnoteText"/>
        <w:rPr>
          <w:lang w:bidi="ar-SA"/>
        </w:rPr>
      </w:pPr>
      <w:r>
        <w:rPr>
          <w:rStyle w:val="FootnoteReference"/>
        </w:rPr>
        <w:footnoteRef/>
      </w:r>
      <w:r>
        <w:rPr>
          <w:rtl/>
        </w:rPr>
        <w:t xml:space="preserve"> </w:t>
      </w:r>
      <w:r w:rsidR="00A80047">
        <w:rPr>
          <w:rFonts w:hint="cs"/>
          <w:rtl/>
          <w:lang w:bidi="ar-SA"/>
        </w:rPr>
        <w:t>لأنها معاوضة بالمسلَم فيه قبل قبضه فلم تجز كالبيع (كشاف القناع</w:t>
      </w:r>
      <w:r w:rsidR="0094595A">
        <w:rPr>
          <w:rFonts w:hint="cs"/>
          <w:rtl/>
          <w:lang w:bidi="ar-SA"/>
        </w:rPr>
        <w:t>، ٨/١١٩</w:t>
      </w:r>
      <w:r w:rsidR="00A80047">
        <w:rPr>
          <w:rFonts w:hint="cs"/>
          <w:rtl/>
          <w:lang w:bidi="ar-SA"/>
        </w:rPr>
        <w:t>)</w:t>
      </w:r>
      <w:r w:rsidR="00D708D0">
        <w:rPr>
          <w:rFonts w:hint="cs"/>
          <w:rtl/>
          <w:lang w:bidi="ar-SA"/>
        </w:rPr>
        <w:t>.</w:t>
      </w:r>
    </w:p>
  </w:footnote>
  <w:footnote w:id="78">
    <w:p w14:paraId="1594706C" w14:textId="37932B40" w:rsidR="00D708D0" w:rsidRDefault="00D708D0">
      <w:pPr>
        <w:pStyle w:val="FootnoteText"/>
        <w:rPr>
          <w:lang w:bidi="ar-SA"/>
        </w:rPr>
      </w:pPr>
      <w:r>
        <w:rPr>
          <w:rStyle w:val="FootnoteReference"/>
        </w:rPr>
        <w:footnoteRef/>
      </w:r>
      <w:r>
        <w:rPr>
          <w:rtl/>
        </w:rPr>
        <w:t xml:space="preserve"> </w:t>
      </w:r>
      <w:r>
        <w:rPr>
          <w:rFonts w:hint="cs"/>
          <w:rtl/>
          <w:lang w:bidi="ar-SA"/>
        </w:rPr>
        <w:t>لأنها لا تصح إلا على دين مستقر، والسلم عرضة للفسخ (كشاف القناع</w:t>
      </w:r>
      <w:r w:rsidR="003164E5">
        <w:rPr>
          <w:rFonts w:hint="cs"/>
          <w:rtl/>
          <w:lang w:bidi="ar-SA"/>
        </w:rPr>
        <w:t>، ٨/١١٩</w:t>
      </w:r>
      <w:r>
        <w:rPr>
          <w:rFonts w:hint="cs"/>
          <w:rtl/>
          <w:lang w:bidi="ar-SA"/>
        </w:rPr>
        <w:t>).</w:t>
      </w:r>
    </w:p>
  </w:footnote>
  <w:footnote w:id="79">
    <w:p w14:paraId="6C317A83" w14:textId="7162B747" w:rsidR="00050660" w:rsidRDefault="00050660">
      <w:pPr>
        <w:pStyle w:val="FootnoteText"/>
        <w:rPr>
          <w:lang w:bidi="ar-SA"/>
        </w:rPr>
      </w:pPr>
      <w:r>
        <w:rPr>
          <w:rStyle w:val="FootnoteReference"/>
        </w:rPr>
        <w:footnoteRef/>
      </w:r>
      <w:r>
        <w:rPr>
          <w:rtl/>
        </w:rPr>
        <w:t xml:space="preserve"> </w:t>
      </w:r>
      <w:r>
        <w:rPr>
          <w:rFonts w:hint="cs"/>
          <w:rtl/>
          <w:lang w:bidi="ar-SA"/>
        </w:rPr>
        <w:t>لأنها فسخ (شرح المنتهى للبهوتي، ٣/٣١٧).</w:t>
      </w:r>
    </w:p>
  </w:footnote>
  <w:footnote w:id="80">
    <w:p w14:paraId="308E4FFF" w14:textId="4CC2ACB6" w:rsidR="00DE68D2" w:rsidRDefault="00DE68D2">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٥/٣١-٣٣.</w:t>
      </w:r>
    </w:p>
  </w:footnote>
  <w:footnote w:id="81">
    <w:p w14:paraId="132A7D6F" w14:textId="1E36DA96" w:rsidR="003A5097" w:rsidRDefault="003A5097">
      <w:pPr>
        <w:pStyle w:val="FootnoteText"/>
        <w:rPr>
          <w:lang w:bidi="ar-SA"/>
        </w:rPr>
      </w:pPr>
      <w:r>
        <w:rPr>
          <w:rStyle w:val="FootnoteReference"/>
        </w:rPr>
        <w:footnoteRef/>
      </w:r>
      <w:r>
        <w:rPr>
          <w:rtl/>
        </w:rPr>
        <w:t xml:space="preserve"> </w:t>
      </w:r>
      <w:r>
        <w:rPr>
          <w:rFonts w:hint="cs"/>
          <w:rtl/>
          <w:lang w:bidi="ar-SA"/>
        </w:rPr>
        <w:t>البهوتي، شرح منتهى الإرادات، ٣/٣١٥.</w:t>
      </w:r>
    </w:p>
  </w:footnote>
  <w:footnote w:id="82">
    <w:p w14:paraId="642E4F55" w14:textId="7F1B19F0" w:rsidR="003B7D23" w:rsidRDefault="003B7D23">
      <w:pPr>
        <w:pStyle w:val="FootnoteText"/>
        <w:rPr>
          <w:lang w:bidi="ar-SA"/>
        </w:rPr>
      </w:pPr>
      <w:r>
        <w:rPr>
          <w:rStyle w:val="FootnoteReference"/>
        </w:rPr>
        <w:footnoteRef/>
      </w:r>
      <w:r>
        <w:rPr>
          <w:rtl/>
        </w:rPr>
        <w:t xml:space="preserve"> </w:t>
      </w:r>
      <w:r>
        <w:rPr>
          <w:rFonts w:hint="cs"/>
          <w:rtl/>
          <w:lang w:bidi="ar-SA"/>
        </w:rPr>
        <w:t>البهوتي، شرح منتهى الإرادات، ٤/٣٩٩.</w:t>
      </w:r>
    </w:p>
  </w:footnote>
  <w:footnote w:id="83">
    <w:p w14:paraId="30F0564A" w14:textId="476438A8" w:rsidR="007F5013" w:rsidRDefault="007F5013">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w:t>
      </w:r>
      <w:r w:rsidR="00C77031">
        <w:rPr>
          <w:rFonts w:hint="cs"/>
          <w:rtl/>
          <w:lang w:bidi="ar-SA"/>
        </w:rPr>
        <w:t xml:space="preserve"> ٢/١٥٨.</w:t>
      </w:r>
    </w:p>
  </w:footnote>
  <w:footnote w:id="84">
    <w:p w14:paraId="33866388" w14:textId="04C39029" w:rsidR="007F2200" w:rsidRDefault="007F2200">
      <w:pPr>
        <w:pStyle w:val="FootnoteText"/>
        <w:rPr>
          <w:lang w:bidi="ar-SA"/>
        </w:rPr>
      </w:pPr>
      <w:r>
        <w:rPr>
          <w:rStyle w:val="FootnoteReference"/>
        </w:rPr>
        <w:footnoteRef/>
      </w:r>
      <w:r>
        <w:rPr>
          <w:rtl/>
        </w:rPr>
        <w:t xml:space="preserve"> </w:t>
      </w:r>
      <w:r>
        <w:rPr>
          <w:rFonts w:hint="cs"/>
          <w:rtl/>
          <w:lang w:bidi="ar-SA"/>
        </w:rPr>
        <w:t>أي الدائن.</w:t>
      </w:r>
    </w:p>
  </w:footnote>
  <w:footnote w:id="85">
    <w:p w14:paraId="3E8D7AD6" w14:textId="70A5E877" w:rsidR="00C365D0" w:rsidRDefault="00C365D0">
      <w:pPr>
        <w:pStyle w:val="FootnoteText"/>
        <w:rPr>
          <w:lang w:bidi="ar-SA"/>
        </w:rPr>
      </w:pPr>
      <w:r>
        <w:rPr>
          <w:rStyle w:val="FootnoteReference"/>
        </w:rPr>
        <w:footnoteRef/>
      </w:r>
      <w:r>
        <w:rPr>
          <w:rtl/>
        </w:rPr>
        <w:t xml:space="preserve"> </w:t>
      </w:r>
      <w:r>
        <w:rPr>
          <w:rFonts w:hint="cs"/>
          <w:rtl/>
          <w:lang w:bidi="ar-SA"/>
        </w:rPr>
        <w:t xml:space="preserve">عبد القادر بن عمر الشيباني، نيل المآرب بشرح دليل الطالب، </w:t>
      </w:r>
      <w:r w:rsidR="001E40DE">
        <w:rPr>
          <w:rFonts w:hint="cs"/>
          <w:rtl/>
          <w:lang w:bidi="ar-SA"/>
        </w:rPr>
        <w:t>١/٣٦٦.</w:t>
      </w:r>
    </w:p>
  </w:footnote>
  <w:footnote w:id="86">
    <w:p w14:paraId="51F62E8E" w14:textId="3C6A5B09" w:rsidR="001E448E" w:rsidRDefault="001E448E">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٢/٣٩٣.</w:t>
      </w:r>
    </w:p>
  </w:footnote>
  <w:footnote w:id="87">
    <w:p w14:paraId="07CEBD50" w14:textId="65097EFA" w:rsidR="00511C2D" w:rsidRDefault="00511C2D">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٢/١٥٩.</w:t>
      </w:r>
    </w:p>
  </w:footnote>
  <w:footnote w:id="88">
    <w:p w14:paraId="0B2344A9" w14:textId="22DF1485" w:rsidR="00EA431A" w:rsidRDefault="00EA431A">
      <w:pPr>
        <w:pStyle w:val="FootnoteText"/>
        <w:rPr>
          <w:lang w:bidi="ar-SA"/>
        </w:rPr>
      </w:pPr>
      <w:r>
        <w:rPr>
          <w:rStyle w:val="FootnoteReference"/>
        </w:rPr>
        <w:footnoteRef/>
      </w:r>
      <w:r>
        <w:rPr>
          <w:rtl/>
        </w:rPr>
        <w:t xml:space="preserve"> </w:t>
      </w:r>
      <w:r>
        <w:rPr>
          <w:rFonts w:hint="cs"/>
          <w:rtl/>
          <w:lang w:bidi="ar-SA"/>
        </w:rPr>
        <w:t>انظر كشاف القناع، ٨/١١١.</w:t>
      </w:r>
    </w:p>
  </w:footnote>
  <w:footnote w:id="89">
    <w:p w14:paraId="53462937" w14:textId="216A8ADF" w:rsidR="00D130D2" w:rsidRDefault="00D130D2">
      <w:pPr>
        <w:pStyle w:val="FootnoteText"/>
        <w:rPr>
          <w:lang w:bidi="ar-SA"/>
        </w:rPr>
      </w:pPr>
      <w:r>
        <w:rPr>
          <w:rStyle w:val="FootnoteReference"/>
        </w:rPr>
        <w:footnoteRef/>
      </w:r>
      <w:r>
        <w:rPr>
          <w:rtl/>
        </w:rPr>
        <w:t xml:space="preserve"> </w:t>
      </w:r>
      <w:r w:rsidR="00682FD3">
        <w:rPr>
          <w:rFonts w:hint="cs"/>
          <w:rtl/>
          <w:lang w:bidi="ar-SA"/>
        </w:rPr>
        <w:t>محمد تقي العثماني</w:t>
      </w:r>
      <w:r w:rsidR="00713B65">
        <w:rPr>
          <w:rFonts w:hint="cs"/>
          <w:rtl/>
          <w:lang w:bidi="ar-SA"/>
        </w:rPr>
        <w:t xml:space="preserve">، </w:t>
      </w:r>
      <w:r w:rsidR="00B37AE2">
        <w:rPr>
          <w:rFonts w:hint="cs"/>
          <w:rtl/>
          <w:lang w:bidi="ar-SA"/>
        </w:rPr>
        <w:t xml:space="preserve">فقه البيوع على المذاهب الأربعة مع تطبيقاته المعاصرة، </w:t>
      </w:r>
      <w:r w:rsidR="001A44B9">
        <w:rPr>
          <w:rFonts w:hint="cs"/>
          <w:rtl/>
          <w:lang w:bidi="ar-SA"/>
        </w:rPr>
        <w:t>١/٥٨٤،٥٨٣.</w:t>
      </w:r>
    </w:p>
  </w:footnote>
  <w:footnote w:id="90">
    <w:p w14:paraId="0EE47F20" w14:textId="54622CD2" w:rsidR="005E164C" w:rsidRDefault="005E164C">
      <w:pPr>
        <w:pStyle w:val="FootnoteText"/>
        <w:rPr>
          <w:lang w:bidi="ar-SA"/>
        </w:rPr>
      </w:pPr>
      <w:r>
        <w:rPr>
          <w:rStyle w:val="FootnoteReference"/>
        </w:rPr>
        <w:footnoteRef/>
      </w:r>
      <w:r>
        <w:rPr>
          <w:rtl/>
        </w:rPr>
        <w:t xml:space="preserve"> </w:t>
      </w:r>
      <w:r>
        <w:rPr>
          <w:rFonts w:hint="cs"/>
          <w:color w:val="000000" w:themeColor="text1"/>
          <w:rtl/>
          <w:lang w:bidi="ar-SA"/>
        </w:rPr>
        <w:t xml:space="preserve">عبد الله بن عبد العزيز الجبرين، </w:t>
      </w:r>
      <w:r w:rsidR="003919CC">
        <w:rPr>
          <w:rFonts w:hint="cs"/>
          <w:color w:val="000000" w:themeColor="text1"/>
          <w:rtl/>
          <w:lang w:bidi="ar-SA"/>
        </w:rPr>
        <w:t xml:space="preserve">تسهيل </w:t>
      </w:r>
      <w:r>
        <w:rPr>
          <w:rFonts w:hint="cs"/>
          <w:color w:val="000000" w:themeColor="text1"/>
          <w:rtl/>
          <w:lang w:bidi="ar-SA"/>
        </w:rPr>
        <w:t>الفقه الجامع لمسائل الفقه القديمة والمعاصرة</w:t>
      </w:r>
      <w:r w:rsidR="00CD6825">
        <w:rPr>
          <w:rFonts w:hint="cs"/>
          <w:color w:val="000000" w:themeColor="text1"/>
          <w:rtl/>
          <w:lang w:bidi="ar-SA"/>
        </w:rPr>
        <w:t>، ١٠/٤٢،٤١.</w:t>
      </w:r>
    </w:p>
  </w:footnote>
  <w:footnote w:id="91">
    <w:p w14:paraId="3CED2227" w14:textId="5A584BCA" w:rsidR="006B26E3" w:rsidRDefault="006B26E3">
      <w:pPr>
        <w:pStyle w:val="FootnoteText"/>
        <w:rPr>
          <w:lang w:bidi="ar-SA"/>
        </w:rPr>
      </w:pPr>
      <w:r>
        <w:rPr>
          <w:rStyle w:val="FootnoteReference"/>
        </w:rPr>
        <w:footnoteRef/>
      </w:r>
      <w:r>
        <w:rPr>
          <w:rtl/>
        </w:rPr>
        <w:t xml:space="preserve"> </w:t>
      </w:r>
      <w:r w:rsidR="001E149A">
        <w:rPr>
          <w:rFonts w:hint="cs"/>
          <w:rtl/>
          <w:lang w:bidi="ar-SA"/>
        </w:rPr>
        <w:t>محمد تقي العثماني، فقه البيوع على المذاهب الأربعة مع تطبيقاته المعاصرة</w:t>
      </w:r>
      <w:r w:rsidR="004E0BC9">
        <w:rPr>
          <w:rFonts w:hint="cs"/>
          <w:rtl/>
          <w:lang w:bidi="ar-SA"/>
        </w:rPr>
        <w:t>، ١/٥٨٥-٥٨٨.</w:t>
      </w:r>
    </w:p>
  </w:footnote>
  <w:footnote w:id="92">
    <w:p w14:paraId="7708067F" w14:textId="503A5F45" w:rsidR="008D587A" w:rsidRDefault="008D587A">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w:t>
      </w:r>
      <w:r w:rsidR="008E1D90">
        <w:rPr>
          <w:rFonts w:hint="cs"/>
          <w:rtl/>
          <w:lang w:bidi="ar-SA"/>
        </w:rPr>
        <w:t>ة، ١٠/٤٦،٤٥.</w:t>
      </w:r>
    </w:p>
  </w:footnote>
  <w:footnote w:id="93">
    <w:p w14:paraId="45D74FB8" w14:textId="60A9EDE5" w:rsidR="00561F06" w:rsidRDefault="00561F06">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١٠/٤٦-٤٩.</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44566"/>
    <w:multiLevelType w:val="hybridMultilevel"/>
    <w:tmpl w:val="16228F66"/>
    <w:lvl w:ilvl="0" w:tplc="FFFFFFFF">
      <w:numFmt w:val="bullet"/>
      <w:lvlText w:val="-"/>
      <w:lvlJc w:val="left"/>
      <w:pPr>
        <w:ind w:left="720" w:hanging="360"/>
      </w:pPr>
      <w:rPr>
        <w:rFonts w:ascii="AAA GoldenLotus" w:eastAsia="AAA GoldenLotus" w:hAnsi="AAA GoldenLotus" w:cs="AAA Golden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9645725"/>
    <w:multiLevelType w:val="hybridMultilevel"/>
    <w:tmpl w:val="10A6089C"/>
    <w:lvl w:ilvl="0" w:tplc="FFFFFFFF">
      <w:numFmt w:val="bullet"/>
      <w:lvlText w:val="—"/>
      <w:lvlJc w:val="left"/>
      <w:pPr>
        <w:ind w:left="1080" w:hanging="720"/>
      </w:pPr>
      <w:rPr>
        <w:rFonts w:ascii="MS Mincho" w:eastAsia="MS Mincho" w:hAnsi="MS Mincho" w:cs="AAA GoldenLotu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0C93EBA"/>
    <w:multiLevelType w:val="hybridMultilevel"/>
    <w:tmpl w:val="1AB62074"/>
    <w:lvl w:ilvl="0" w:tplc="FFFFFFFF">
      <w:numFmt w:val="bullet"/>
      <w:lvlText w:val="-"/>
      <w:lvlJc w:val="left"/>
      <w:pPr>
        <w:ind w:left="720" w:hanging="360"/>
      </w:pPr>
      <w:rPr>
        <w:rFonts w:ascii="AAA GoldenLotus" w:eastAsia="AAA GoldenLotus" w:hAnsi="AAA GoldenLotus" w:cs="AAA Golden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oNotDisplayPageBoundaries/>
  <w:hideSpellingErrors/>
  <w:proofState w:grammar="clean"/>
  <w:attachedTemplate r:id="rId1"/>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5&lt;/item&gt;&lt;item&gt;41&lt;/item&gt;&lt;item&gt;143&lt;/item&gt;&lt;item&gt;311&lt;/item&gt;&lt;item&gt;602&lt;/item&gt;&lt;item&gt;667&lt;/item&gt;&lt;item&gt;668&lt;/item&gt;&lt;item&gt;669&lt;/item&gt;&lt;/record-ids&gt;&lt;/item&gt;&lt;/Libraries&gt;"/>
  </w:docVars>
  <w:rsids>
    <w:rsidRoot w:val="007A4CEC"/>
    <w:rsid w:val="000005FF"/>
    <w:rsid w:val="00001B6F"/>
    <w:rsid w:val="00002121"/>
    <w:rsid w:val="000029B2"/>
    <w:rsid w:val="00002B2E"/>
    <w:rsid w:val="00003CE8"/>
    <w:rsid w:val="00003FDC"/>
    <w:rsid w:val="000046CA"/>
    <w:rsid w:val="00004ACD"/>
    <w:rsid w:val="00004CE7"/>
    <w:rsid w:val="00005615"/>
    <w:rsid w:val="00005EAD"/>
    <w:rsid w:val="000061A7"/>
    <w:rsid w:val="00006500"/>
    <w:rsid w:val="00006F8F"/>
    <w:rsid w:val="00006FB2"/>
    <w:rsid w:val="00007237"/>
    <w:rsid w:val="00007446"/>
    <w:rsid w:val="00007ABA"/>
    <w:rsid w:val="00007D87"/>
    <w:rsid w:val="000103E1"/>
    <w:rsid w:val="00010406"/>
    <w:rsid w:val="00010744"/>
    <w:rsid w:val="000108DE"/>
    <w:rsid w:val="00010BBC"/>
    <w:rsid w:val="00010CE4"/>
    <w:rsid w:val="00010CFA"/>
    <w:rsid w:val="00010EB8"/>
    <w:rsid w:val="0001135B"/>
    <w:rsid w:val="0001196B"/>
    <w:rsid w:val="00011D80"/>
    <w:rsid w:val="000127E4"/>
    <w:rsid w:val="00012D0B"/>
    <w:rsid w:val="000135BC"/>
    <w:rsid w:val="00013FD8"/>
    <w:rsid w:val="000140DA"/>
    <w:rsid w:val="00014428"/>
    <w:rsid w:val="00014617"/>
    <w:rsid w:val="00014B9D"/>
    <w:rsid w:val="00014C9C"/>
    <w:rsid w:val="00014E06"/>
    <w:rsid w:val="0001534C"/>
    <w:rsid w:val="00015373"/>
    <w:rsid w:val="00015521"/>
    <w:rsid w:val="0001564C"/>
    <w:rsid w:val="00015E82"/>
    <w:rsid w:val="00016384"/>
    <w:rsid w:val="00016AE7"/>
    <w:rsid w:val="00017444"/>
    <w:rsid w:val="00017513"/>
    <w:rsid w:val="0001798E"/>
    <w:rsid w:val="000201BB"/>
    <w:rsid w:val="00020246"/>
    <w:rsid w:val="0002075F"/>
    <w:rsid w:val="00020765"/>
    <w:rsid w:val="000210F9"/>
    <w:rsid w:val="000215C9"/>
    <w:rsid w:val="00021E33"/>
    <w:rsid w:val="0002394C"/>
    <w:rsid w:val="0002412A"/>
    <w:rsid w:val="000249C9"/>
    <w:rsid w:val="00024AB7"/>
    <w:rsid w:val="00024B24"/>
    <w:rsid w:val="00024C18"/>
    <w:rsid w:val="00024F74"/>
    <w:rsid w:val="00025444"/>
    <w:rsid w:val="00025489"/>
    <w:rsid w:val="00025608"/>
    <w:rsid w:val="0002583C"/>
    <w:rsid w:val="000258DE"/>
    <w:rsid w:val="00025952"/>
    <w:rsid w:val="00026423"/>
    <w:rsid w:val="00027110"/>
    <w:rsid w:val="0002733E"/>
    <w:rsid w:val="00027853"/>
    <w:rsid w:val="00027AEF"/>
    <w:rsid w:val="0003026E"/>
    <w:rsid w:val="000302A6"/>
    <w:rsid w:val="0003124A"/>
    <w:rsid w:val="000327E4"/>
    <w:rsid w:val="000329E0"/>
    <w:rsid w:val="00033028"/>
    <w:rsid w:val="000342DF"/>
    <w:rsid w:val="0003449C"/>
    <w:rsid w:val="00034743"/>
    <w:rsid w:val="0003479D"/>
    <w:rsid w:val="00034C09"/>
    <w:rsid w:val="00034D2A"/>
    <w:rsid w:val="00034FEB"/>
    <w:rsid w:val="000352B8"/>
    <w:rsid w:val="00035646"/>
    <w:rsid w:val="0003569B"/>
    <w:rsid w:val="00035E70"/>
    <w:rsid w:val="00036319"/>
    <w:rsid w:val="000363AD"/>
    <w:rsid w:val="0003640D"/>
    <w:rsid w:val="00036529"/>
    <w:rsid w:val="000368AE"/>
    <w:rsid w:val="00036EB8"/>
    <w:rsid w:val="00036ECD"/>
    <w:rsid w:val="0003757B"/>
    <w:rsid w:val="00037DD6"/>
    <w:rsid w:val="00037FB2"/>
    <w:rsid w:val="0004020A"/>
    <w:rsid w:val="000410A0"/>
    <w:rsid w:val="00041609"/>
    <w:rsid w:val="000420C3"/>
    <w:rsid w:val="00042336"/>
    <w:rsid w:val="000426B7"/>
    <w:rsid w:val="000428B7"/>
    <w:rsid w:val="000429D3"/>
    <w:rsid w:val="000429F8"/>
    <w:rsid w:val="00042C56"/>
    <w:rsid w:val="00042E26"/>
    <w:rsid w:val="000435C2"/>
    <w:rsid w:val="00043B69"/>
    <w:rsid w:val="00043D0A"/>
    <w:rsid w:val="00043DED"/>
    <w:rsid w:val="00044180"/>
    <w:rsid w:val="000445D5"/>
    <w:rsid w:val="0004475F"/>
    <w:rsid w:val="00044DFB"/>
    <w:rsid w:val="00045D7E"/>
    <w:rsid w:val="00045FB3"/>
    <w:rsid w:val="00046E2E"/>
    <w:rsid w:val="00047587"/>
    <w:rsid w:val="00047ABA"/>
    <w:rsid w:val="00047E45"/>
    <w:rsid w:val="000504F6"/>
    <w:rsid w:val="00050660"/>
    <w:rsid w:val="00050CA1"/>
    <w:rsid w:val="000510E9"/>
    <w:rsid w:val="0005218D"/>
    <w:rsid w:val="000534A4"/>
    <w:rsid w:val="000534CF"/>
    <w:rsid w:val="00053DAB"/>
    <w:rsid w:val="00053FB0"/>
    <w:rsid w:val="00054A7B"/>
    <w:rsid w:val="00054BCE"/>
    <w:rsid w:val="00054CCC"/>
    <w:rsid w:val="00055722"/>
    <w:rsid w:val="000558C4"/>
    <w:rsid w:val="00056A6F"/>
    <w:rsid w:val="00056B2D"/>
    <w:rsid w:val="00056EEF"/>
    <w:rsid w:val="0005734C"/>
    <w:rsid w:val="00057721"/>
    <w:rsid w:val="00057767"/>
    <w:rsid w:val="000577B8"/>
    <w:rsid w:val="00057955"/>
    <w:rsid w:val="000601DC"/>
    <w:rsid w:val="0006116B"/>
    <w:rsid w:val="00061C9D"/>
    <w:rsid w:val="00062688"/>
    <w:rsid w:val="000627B5"/>
    <w:rsid w:val="00062881"/>
    <w:rsid w:val="000628FA"/>
    <w:rsid w:val="00062EA6"/>
    <w:rsid w:val="000633D7"/>
    <w:rsid w:val="00063433"/>
    <w:rsid w:val="000637BC"/>
    <w:rsid w:val="00063DCC"/>
    <w:rsid w:val="000642DF"/>
    <w:rsid w:val="00064661"/>
    <w:rsid w:val="00064B53"/>
    <w:rsid w:val="00064E5D"/>
    <w:rsid w:val="00065739"/>
    <w:rsid w:val="00065871"/>
    <w:rsid w:val="0006647E"/>
    <w:rsid w:val="00066519"/>
    <w:rsid w:val="000666A6"/>
    <w:rsid w:val="00066B16"/>
    <w:rsid w:val="00067685"/>
    <w:rsid w:val="00067951"/>
    <w:rsid w:val="00067F47"/>
    <w:rsid w:val="00070B8A"/>
    <w:rsid w:val="00070CAA"/>
    <w:rsid w:val="00070D47"/>
    <w:rsid w:val="00070DAA"/>
    <w:rsid w:val="00070DFD"/>
    <w:rsid w:val="000711E1"/>
    <w:rsid w:val="000712F9"/>
    <w:rsid w:val="00071978"/>
    <w:rsid w:val="000721E8"/>
    <w:rsid w:val="0007251B"/>
    <w:rsid w:val="0007273F"/>
    <w:rsid w:val="00072DF2"/>
    <w:rsid w:val="000731C2"/>
    <w:rsid w:val="00073226"/>
    <w:rsid w:val="000742BC"/>
    <w:rsid w:val="000742D4"/>
    <w:rsid w:val="0007430A"/>
    <w:rsid w:val="00074A92"/>
    <w:rsid w:val="00074B6D"/>
    <w:rsid w:val="0007588F"/>
    <w:rsid w:val="00075FC3"/>
    <w:rsid w:val="000761A3"/>
    <w:rsid w:val="0007626D"/>
    <w:rsid w:val="00076F74"/>
    <w:rsid w:val="000800A1"/>
    <w:rsid w:val="0008012F"/>
    <w:rsid w:val="000801BE"/>
    <w:rsid w:val="00080967"/>
    <w:rsid w:val="00080E3C"/>
    <w:rsid w:val="000812AA"/>
    <w:rsid w:val="00081F78"/>
    <w:rsid w:val="000827AC"/>
    <w:rsid w:val="00082B6A"/>
    <w:rsid w:val="00082C24"/>
    <w:rsid w:val="00083241"/>
    <w:rsid w:val="000833D5"/>
    <w:rsid w:val="000833F7"/>
    <w:rsid w:val="00083D0B"/>
    <w:rsid w:val="000841B9"/>
    <w:rsid w:val="0008435B"/>
    <w:rsid w:val="0008546C"/>
    <w:rsid w:val="00085964"/>
    <w:rsid w:val="000869A3"/>
    <w:rsid w:val="00086AD2"/>
    <w:rsid w:val="00086E1B"/>
    <w:rsid w:val="00087A3C"/>
    <w:rsid w:val="00090061"/>
    <w:rsid w:val="00090595"/>
    <w:rsid w:val="00090802"/>
    <w:rsid w:val="00090F2E"/>
    <w:rsid w:val="00091710"/>
    <w:rsid w:val="000921AC"/>
    <w:rsid w:val="0009268A"/>
    <w:rsid w:val="00092B58"/>
    <w:rsid w:val="00093319"/>
    <w:rsid w:val="00093AA1"/>
    <w:rsid w:val="00093DDE"/>
    <w:rsid w:val="00094545"/>
    <w:rsid w:val="000947B9"/>
    <w:rsid w:val="00094C8E"/>
    <w:rsid w:val="00094D6A"/>
    <w:rsid w:val="00094D95"/>
    <w:rsid w:val="00094F4B"/>
    <w:rsid w:val="00095039"/>
    <w:rsid w:val="00095338"/>
    <w:rsid w:val="00095571"/>
    <w:rsid w:val="0009598B"/>
    <w:rsid w:val="0009623E"/>
    <w:rsid w:val="000963EE"/>
    <w:rsid w:val="000966DC"/>
    <w:rsid w:val="00097398"/>
    <w:rsid w:val="000A041A"/>
    <w:rsid w:val="000A0707"/>
    <w:rsid w:val="000A0A23"/>
    <w:rsid w:val="000A0A4E"/>
    <w:rsid w:val="000A11E8"/>
    <w:rsid w:val="000A13C7"/>
    <w:rsid w:val="000A22D2"/>
    <w:rsid w:val="000A2457"/>
    <w:rsid w:val="000A2CFD"/>
    <w:rsid w:val="000A2F74"/>
    <w:rsid w:val="000A316C"/>
    <w:rsid w:val="000A31C1"/>
    <w:rsid w:val="000A38AC"/>
    <w:rsid w:val="000A4016"/>
    <w:rsid w:val="000A43CA"/>
    <w:rsid w:val="000A4411"/>
    <w:rsid w:val="000A4EB9"/>
    <w:rsid w:val="000A4F66"/>
    <w:rsid w:val="000A50ED"/>
    <w:rsid w:val="000A5298"/>
    <w:rsid w:val="000A52ED"/>
    <w:rsid w:val="000A5B9D"/>
    <w:rsid w:val="000A62BB"/>
    <w:rsid w:val="000A6378"/>
    <w:rsid w:val="000A6818"/>
    <w:rsid w:val="000A7030"/>
    <w:rsid w:val="000A703A"/>
    <w:rsid w:val="000A771A"/>
    <w:rsid w:val="000A7A8F"/>
    <w:rsid w:val="000A7DAE"/>
    <w:rsid w:val="000A7F7B"/>
    <w:rsid w:val="000B01AE"/>
    <w:rsid w:val="000B0229"/>
    <w:rsid w:val="000B079A"/>
    <w:rsid w:val="000B09A4"/>
    <w:rsid w:val="000B1085"/>
    <w:rsid w:val="000B11E6"/>
    <w:rsid w:val="000B13ED"/>
    <w:rsid w:val="000B14EF"/>
    <w:rsid w:val="000B2080"/>
    <w:rsid w:val="000B2266"/>
    <w:rsid w:val="000B246C"/>
    <w:rsid w:val="000B290E"/>
    <w:rsid w:val="000B333C"/>
    <w:rsid w:val="000B36E0"/>
    <w:rsid w:val="000B392C"/>
    <w:rsid w:val="000B3D9D"/>
    <w:rsid w:val="000B3E53"/>
    <w:rsid w:val="000B3E6E"/>
    <w:rsid w:val="000B3EA4"/>
    <w:rsid w:val="000B4603"/>
    <w:rsid w:val="000B48D0"/>
    <w:rsid w:val="000B4B68"/>
    <w:rsid w:val="000B4E99"/>
    <w:rsid w:val="000B611D"/>
    <w:rsid w:val="000B6B43"/>
    <w:rsid w:val="000B7251"/>
    <w:rsid w:val="000B7824"/>
    <w:rsid w:val="000B7AD0"/>
    <w:rsid w:val="000C12CD"/>
    <w:rsid w:val="000C15C5"/>
    <w:rsid w:val="000C188C"/>
    <w:rsid w:val="000C1B49"/>
    <w:rsid w:val="000C246E"/>
    <w:rsid w:val="000C25E1"/>
    <w:rsid w:val="000C28E6"/>
    <w:rsid w:val="000C2B28"/>
    <w:rsid w:val="000C316C"/>
    <w:rsid w:val="000C31BC"/>
    <w:rsid w:val="000C3EDE"/>
    <w:rsid w:val="000C4DFD"/>
    <w:rsid w:val="000C513A"/>
    <w:rsid w:val="000C5496"/>
    <w:rsid w:val="000C5933"/>
    <w:rsid w:val="000C61F3"/>
    <w:rsid w:val="000C6684"/>
    <w:rsid w:val="000C7989"/>
    <w:rsid w:val="000C7EF3"/>
    <w:rsid w:val="000D0150"/>
    <w:rsid w:val="000D0911"/>
    <w:rsid w:val="000D0F52"/>
    <w:rsid w:val="000D10D7"/>
    <w:rsid w:val="000D25C1"/>
    <w:rsid w:val="000D34C5"/>
    <w:rsid w:val="000D37C5"/>
    <w:rsid w:val="000D3EDC"/>
    <w:rsid w:val="000D47B1"/>
    <w:rsid w:val="000D4B94"/>
    <w:rsid w:val="000D4CE1"/>
    <w:rsid w:val="000D5144"/>
    <w:rsid w:val="000D5980"/>
    <w:rsid w:val="000D5CB6"/>
    <w:rsid w:val="000D622D"/>
    <w:rsid w:val="000D65B5"/>
    <w:rsid w:val="000D6711"/>
    <w:rsid w:val="000D6BBA"/>
    <w:rsid w:val="000D6E75"/>
    <w:rsid w:val="000D72AC"/>
    <w:rsid w:val="000D7345"/>
    <w:rsid w:val="000D74BE"/>
    <w:rsid w:val="000D76B6"/>
    <w:rsid w:val="000D76E4"/>
    <w:rsid w:val="000D7C7F"/>
    <w:rsid w:val="000E00CF"/>
    <w:rsid w:val="000E02D4"/>
    <w:rsid w:val="000E086A"/>
    <w:rsid w:val="000E0C51"/>
    <w:rsid w:val="000E10A4"/>
    <w:rsid w:val="000E1B17"/>
    <w:rsid w:val="000E29AF"/>
    <w:rsid w:val="000E328A"/>
    <w:rsid w:val="000E3CBC"/>
    <w:rsid w:val="000E3D83"/>
    <w:rsid w:val="000E4586"/>
    <w:rsid w:val="000E4888"/>
    <w:rsid w:val="000E49F6"/>
    <w:rsid w:val="000E4BF6"/>
    <w:rsid w:val="000E4C35"/>
    <w:rsid w:val="000E4DA3"/>
    <w:rsid w:val="000E4EC7"/>
    <w:rsid w:val="000E506F"/>
    <w:rsid w:val="000E54BC"/>
    <w:rsid w:val="000E563D"/>
    <w:rsid w:val="000E5D4B"/>
    <w:rsid w:val="000E6004"/>
    <w:rsid w:val="000E604D"/>
    <w:rsid w:val="000E65D5"/>
    <w:rsid w:val="000E6C6F"/>
    <w:rsid w:val="000E6FBC"/>
    <w:rsid w:val="000E7012"/>
    <w:rsid w:val="000E77A1"/>
    <w:rsid w:val="000F01CE"/>
    <w:rsid w:val="000F02BA"/>
    <w:rsid w:val="000F084A"/>
    <w:rsid w:val="000F11CD"/>
    <w:rsid w:val="000F1364"/>
    <w:rsid w:val="000F1921"/>
    <w:rsid w:val="000F267F"/>
    <w:rsid w:val="000F2D3D"/>
    <w:rsid w:val="000F2DE3"/>
    <w:rsid w:val="000F334D"/>
    <w:rsid w:val="000F33EC"/>
    <w:rsid w:val="000F35A0"/>
    <w:rsid w:val="000F3A3F"/>
    <w:rsid w:val="000F485E"/>
    <w:rsid w:val="000F50EB"/>
    <w:rsid w:val="000F5FB4"/>
    <w:rsid w:val="000F6BE1"/>
    <w:rsid w:val="000F6C01"/>
    <w:rsid w:val="000F6DB0"/>
    <w:rsid w:val="000F6F3C"/>
    <w:rsid w:val="000F710A"/>
    <w:rsid w:val="000F7633"/>
    <w:rsid w:val="000F78A9"/>
    <w:rsid w:val="000F7D27"/>
    <w:rsid w:val="0010080A"/>
    <w:rsid w:val="00101285"/>
    <w:rsid w:val="0010165F"/>
    <w:rsid w:val="00101DB2"/>
    <w:rsid w:val="00101E74"/>
    <w:rsid w:val="00101F92"/>
    <w:rsid w:val="001020E6"/>
    <w:rsid w:val="0010218A"/>
    <w:rsid w:val="00102412"/>
    <w:rsid w:val="00102A09"/>
    <w:rsid w:val="00102FCB"/>
    <w:rsid w:val="00103D41"/>
    <w:rsid w:val="00103D77"/>
    <w:rsid w:val="001041E3"/>
    <w:rsid w:val="00104A30"/>
    <w:rsid w:val="00104AB1"/>
    <w:rsid w:val="00105588"/>
    <w:rsid w:val="00105772"/>
    <w:rsid w:val="00105FAA"/>
    <w:rsid w:val="00106516"/>
    <w:rsid w:val="001065E9"/>
    <w:rsid w:val="00106C75"/>
    <w:rsid w:val="00106CC0"/>
    <w:rsid w:val="0010737C"/>
    <w:rsid w:val="001079ED"/>
    <w:rsid w:val="00107A49"/>
    <w:rsid w:val="0011138C"/>
    <w:rsid w:val="00111AD7"/>
    <w:rsid w:val="00111E16"/>
    <w:rsid w:val="00111FF3"/>
    <w:rsid w:val="001122B8"/>
    <w:rsid w:val="001125F8"/>
    <w:rsid w:val="00112837"/>
    <w:rsid w:val="00112F18"/>
    <w:rsid w:val="00113034"/>
    <w:rsid w:val="001137DC"/>
    <w:rsid w:val="00113FA1"/>
    <w:rsid w:val="0011494B"/>
    <w:rsid w:val="00114A1E"/>
    <w:rsid w:val="00115849"/>
    <w:rsid w:val="001158A7"/>
    <w:rsid w:val="00115E76"/>
    <w:rsid w:val="00115F3F"/>
    <w:rsid w:val="00115FE6"/>
    <w:rsid w:val="00116190"/>
    <w:rsid w:val="0011662F"/>
    <w:rsid w:val="00116F85"/>
    <w:rsid w:val="00116F89"/>
    <w:rsid w:val="0011758B"/>
    <w:rsid w:val="001178DF"/>
    <w:rsid w:val="00117E66"/>
    <w:rsid w:val="00120529"/>
    <w:rsid w:val="00120830"/>
    <w:rsid w:val="00120833"/>
    <w:rsid w:val="0012136E"/>
    <w:rsid w:val="00121AC0"/>
    <w:rsid w:val="00121C60"/>
    <w:rsid w:val="00121F24"/>
    <w:rsid w:val="001221DD"/>
    <w:rsid w:val="0012273A"/>
    <w:rsid w:val="00122C96"/>
    <w:rsid w:val="00123519"/>
    <w:rsid w:val="00123BCE"/>
    <w:rsid w:val="00123F4F"/>
    <w:rsid w:val="00124569"/>
    <w:rsid w:val="00124A0D"/>
    <w:rsid w:val="0012546A"/>
    <w:rsid w:val="001263A7"/>
    <w:rsid w:val="00126CA6"/>
    <w:rsid w:val="001272A5"/>
    <w:rsid w:val="0012787A"/>
    <w:rsid w:val="00127D29"/>
    <w:rsid w:val="00130809"/>
    <w:rsid w:val="00130844"/>
    <w:rsid w:val="0013093D"/>
    <w:rsid w:val="00130BE3"/>
    <w:rsid w:val="00130E32"/>
    <w:rsid w:val="00130E3C"/>
    <w:rsid w:val="001328F4"/>
    <w:rsid w:val="00133066"/>
    <w:rsid w:val="001333F4"/>
    <w:rsid w:val="00133966"/>
    <w:rsid w:val="00134109"/>
    <w:rsid w:val="00134189"/>
    <w:rsid w:val="0013469D"/>
    <w:rsid w:val="00134E14"/>
    <w:rsid w:val="00135450"/>
    <w:rsid w:val="0013594F"/>
    <w:rsid w:val="00135FD3"/>
    <w:rsid w:val="001361DC"/>
    <w:rsid w:val="00137083"/>
    <w:rsid w:val="001371FA"/>
    <w:rsid w:val="001372B3"/>
    <w:rsid w:val="00137515"/>
    <w:rsid w:val="001378DF"/>
    <w:rsid w:val="0014009F"/>
    <w:rsid w:val="00140542"/>
    <w:rsid w:val="0014088C"/>
    <w:rsid w:val="00140C98"/>
    <w:rsid w:val="00140CB2"/>
    <w:rsid w:val="00141446"/>
    <w:rsid w:val="00141978"/>
    <w:rsid w:val="00142783"/>
    <w:rsid w:val="00142C36"/>
    <w:rsid w:val="00142CA6"/>
    <w:rsid w:val="001432E7"/>
    <w:rsid w:val="00144435"/>
    <w:rsid w:val="001450ED"/>
    <w:rsid w:val="001457E0"/>
    <w:rsid w:val="001462BC"/>
    <w:rsid w:val="001464C7"/>
    <w:rsid w:val="00146A1D"/>
    <w:rsid w:val="00146B0A"/>
    <w:rsid w:val="00147078"/>
    <w:rsid w:val="001472C5"/>
    <w:rsid w:val="00147583"/>
    <w:rsid w:val="00147829"/>
    <w:rsid w:val="00147C19"/>
    <w:rsid w:val="0015043B"/>
    <w:rsid w:val="001509D8"/>
    <w:rsid w:val="00150A1E"/>
    <w:rsid w:val="00150A6F"/>
    <w:rsid w:val="00150D19"/>
    <w:rsid w:val="001514A6"/>
    <w:rsid w:val="001520ED"/>
    <w:rsid w:val="00152291"/>
    <w:rsid w:val="001526BB"/>
    <w:rsid w:val="001527AC"/>
    <w:rsid w:val="00152A1D"/>
    <w:rsid w:val="001530AF"/>
    <w:rsid w:val="00153B3D"/>
    <w:rsid w:val="00153EFF"/>
    <w:rsid w:val="00154B80"/>
    <w:rsid w:val="00155336"/>
    <w:rsid w:val="00155904"/>
    <w:rsid w:val="00155B33"/>
    <w:rsid w:val="00155C1B"/>
    <w:rsid w:val="00155FF0"/>
    <w:rsid w:val="00156182"/>
    <w:rsid w:val="00156995"/>
    <w:rsid w:val="001573B5"/>
    <w:rsid w:val="001573E4"/>
    <w:rsid w:val="00157B17"/>
    <w:rsid w:val="001601A3"/>
    <w:rsid w:val="001609ED"/>
    <w:rsid w:val="00160E1F"/>
    <w:rsid w:val="00160EC0"/>
    <w:rsid w:val="00161109"/>
    <w:rsid w:val="00161B3C"/>
    <w:rsid w:val="00161BF1"/>
    <w:rsid w:val="00161C8E"/>
    <w:rsid w:val="0016239F"/>
    <w:rsid w:val="001627C4"/>
    <w:rsid w:val="00162BEF"/>
    <w:rsid w:val="001631DE"/>
    <w:rsid w:val="00163A99"/>
    <w:rsid w:val="00163B32"/>
    <w:rsid w:val="00163C95"/>
    <w:rsid w:val="0016419D"/>
    <w:rsid w:val="001643AB"/>
    <w:rsid w:val="0016506E"/>
    <w:rsid w:val="001655CC"/>
    <w:rsid w:val="0016565F"/>
    <w:rsid w:val="00165667"/>
    <w:rsid w:val="00165BFA"/>
    <w:rsid w:val="00165DA4"/>
    <w:rsid w:val="00166455"/>
    <w:rsid w:val="0016683B"/>
    <w:rsid w:val="00166B72"/>
    <w:rsid w:val="00166B81"/>
    <w:rsid w:val="00166BBE"/>
    <w:rsid w:val="00166DA8"/>
    <w:rsid w:val="00167434"/>
    <w:rsid w:val="00167937"/>
    <w:rsid w:val="00167AEC"/>
    <w:rsid w:val="00170243"/>
    <w:rsid w:val="00170963"/>
    <w:rsid w:val="0017101C"/>
    <w:rsid w:val="001717E6"/>
    <w:rsid w:val="00171B9D"/>
    <w:rsid w:val="00171D3F"/>
    <w:rsid w:val="00171DC8"/>
    <w:rsid w:val="00171FF6"/>
    <w:rsid w:val="00172963"/>
    <w:rsid w:val="00172B96"/>
    <w:rsid w:val="00172DA0"/>
    <w:rsid w:val="00172F80"/>
    <w:rsid w:val="00173BD8"/>
    <w:rsid w:val="00173CB9"/>
    <w:rsid w:val="0017425C"/>
    <w:rsid w:val="0017494D"/>
    <w:rsid w:val="00175067"/>
    <w:rsid w:val="001754A5"/>
    <w:rsid w:val="0017599D"/>
    <w:rsid w:val="00175DCE"/>
    <w:rsid w:val="00176308"/>
    <w:rsid w:val="00176F0A"/>
    <w:rsid w:val="00177A86"/>
    <w:rsid w:val="00177DC9"/>
    <w:rsid w:val="00177EBC"/>
    <w:rsid w:val="00180301"/>
    <w:rsid w:val="0018067F"/>
    <w:rsid w:val="00180B6F"/>
    <w:rsid w:val="00180BB4"/>
    <w:rsid w:val="00180BF1"/>
    <w:rsid w:val="00181077"/>
    <w:rsid w:val="00181128"/>
    <w:rsid w:val="001811F3"/>
    <w:rsid w:val="0018149A"/>
    <w:rsid w:val="00181E2D"/>
    <w:rsid w:val="0018218E"/>
    <w:rsid w:val="001827D9"/>
    <w:rsid w:val="00182819"/>
    <w:rsid w:val="00182D99"/>
    <w:rsid w:val="00183858"/>
    <w:rsid w:val="0018466B"/>
    <w:rsid w:val="001846D9"/>
    <w:rsid w:val="00184988"/>
    <w:rsid w:val="001856E1"/>
    <w:rsid w:val="00185B13"/>
    <w:rsid w:val="00186676"/>
    <w:rsid w:val="0018712E"/>
    <w:rsid w:val="00187154"/>
    <w:rsid w:val="00187162"/>
    <w:rsid w:val="001902D1"/>
    <w:rsid w:val="00190480"/>
    <w:rsid w:val="00190C1A"/>
    <w:rsid w:val="00190D6E"/>
    <w:rsid w:val="00190E56"/>
    <w:rsid w:val="00191E4D"/>
    <w:rsid w:val="00192358"/>
    <w:rsid w:val="0019269F"/>
    <w:rsid w:val="00192760"/>
    <w:rsid w:val="00192B23"/>
    <w:rsid w:val="00193075"/>
    <w:rsid w:val="00193635"/>
    <w:rsid w:val="00193997"/>
    <w:rsid w:val="00193ADA"/>
    <w:rsid w:val="00193FB4"/>
    <w:rsid w:val="001948F1"/>
    <w:rsid w:val="00194982"/>
    <w:rsid w:val="00195410"/>
    <w:rsid w:val="0019556A"/>
    <w:rsid w:val="00195B3F"/>
    <w:rsid w:val="00195D86"/>
    <w:rsid w:val="0019610A"/>
    <w:rsid w:val="001965CE"/>
    <w:rsid w:val="00196A04"/>
    <w:rsid w:val="001973BB"/>
    <w:rsid w:val="00197587"/>
    <w:rsid w:val="00197814"/>
    <w:rsid w:val="00197E24"/>
    <w:rsid w:val="001A0FBA"/>
    <w:rsid w:val="001A1174"/>
    <w:rsid w:val="001A134B"/>
    <w:rsid w:val="001A15F4"/>
    <w:rsid w:val="001A176B"/>
    <w:rsid w:val="001A1DF3"/>
    <w:rsid w:val="001A2292"/>
    <w:rsid w:val="001A238A"/>
    <w:rsid w:val="001A266F"/>
    <w:rsid w:val="001A28D2"/>
    <w:rsid w:val="001A2A89"/>
    <w:rsid w:val="001A2D18"/>
    <w:rsid w:val="001A2E71"/>
    <w:rsid w:val="001A2F74"/>
    <w:rsid w:val="001A38FF"/>
    <w:rsid w:val="001A44B9"/>
    <w:rsid w:val="001A4E5F"/>
    <w:rsid w:val="001A5920"/>
    <w:rsid w:val="001A5D23"/>
    <w:rsid w:val="001A605F"/>
    <w:rsid w:val="001A6744"/>
    <w:rsid w:val="001A68C6"/>
    <w:rsid w:val="001A7A0B"/>
    <w:rsid w:val="001A7ED9"/>
    <w:rsid w:val="001B05A8"/>
    <w:rsid w:val="001B0B8F"/>
    <w:rsid w:val="001B0DF1"/>
    <w:rsid w:val="001B1727"/>
    <w:rsid w:val="001B1B82"/>
    <w:rsid w:val="001B205E"/>
    <w:rsid w:val="001B21AC"/>
    <w:rsid w:val="001B2371"/>
    <w:rsid w:val="001B2BD2"/>
    <w:rsid w:val="001B2EC7"/>
    <w:rsid w:val="001B3156"/>
    <w:rsid w:val="001B318F"/>
    <w:rsid w:val="001B3372"/>
    <w:rsid w:val="001B392F"/>
    <w:rsid w:val="001B3B7C"/>
    <w:rsid w:val="001B3F21"/>
    <w:rsid w:val="001B52E8"/>
    <w:rsid w:val="001B5C67"/>
    <w:rsid w:val="001B623B"/>
    <w:rsid w:val="001B6D96"/>
    <w:rsid w:val="001B6F7B"/>
    <w:rsid w:val="001B7252"/>
    <w:rsid w:val="001B7360"/>
    <w:rsid w:val="001C0752"/>
    <w:rsid w:val="001C0B1E"/>
    <w:rsid w:val="001C0C02"/>
    <w:rsid w:val="001C120C"/>
    <w:rsid w:val="001C1817"/>
    <w:rsid w:val="001C2806"/>
    <w:rsid w:val="001C2BC0"/>
    <w:rsid w:val="001C2BD5"/>
    <w:rsid w:val="001C3121"/>
    <w:rsid w:val="001C3DF6"/>
    <w:rsid w:val="001C3EF5"/>
    <w:rsid w:val="001C4010"/>
    <w:rsid w:val="001C4602"/>
    <w:rsid w:val="001C47D6"/>
    <w:rsid w:val="001C4C3E"/>
    <w:rsid w:val="001C4CEF"/>
    <w:rsid w:val="001C5130"/>
    <w:rsid w:val="001C51CF"/>
    <w:rsid w:val="001C5652"/>
    <w:rsid w:val="001C5CA2"/>
    <w:rsid w:val="001C657D"/>
    <w:rsid w:val="001C6652"/>
    <w:rsid w:val="001C66A4"/>
    <w:rsid w:val="001C7452"/>
    <w:rsid w:val="001D00DB"/>
    <w:rsid w:val="001D024B"/>
    <w:rsid w:val="001D03CA"/>
    <w:rsid w:val="001D0535"/>
    <w:rsid w:val="001D05F7"/>
    <w:rsid w:val="001D081D"/>
    <w:rsid w:val="001D10DC"/>
    <w:rsid w:val="001D122B"/>
    <w:rsid w:val="001D14B2"/>
    <w:rsid w:val="001D14EE"/>
    <w:rsid w:val="001D16E4"/>
    <w:rsid w:val="001D1AB0"/>
    <w:rsid w:val="001D22B4"/>
    <w:rsid w:val="001D2436"/>
    <w:rsid w:val="001D25F5"/>
    <w:rsid w:val="001D2891"/>
    <w:rsid w:val="001D2E3F"/>
    <w:rsid w:val="001D2FCD"/>
    <w:rsid w:val="001D310B"/>
    <w:rsid w:val="001D37D5"/>
    <w:rsid w:val="001D4381"/>
    <w:rsid w:val="001D46B1"/>
    <w:rsid w:val="001D4CAB"/>
    <w:rsid w:val="001D4CB9"/>
    <w:rsid w:val="001D4D36"/>
    <w:rsid w:val="001D56DE"/>
    <w:rsid w:val="001D5C1F"/>
    <w:rsid w:val="001D6969"/>
    <w:rsid w:val="001D6F6F"/>
    <w:rsid w:val="001D7064"/>
    <w:rsid w:val="001D71D5"/>
    <w:rsid w:val="001D74A6"/>
    <w:rsid w:val="001D7F59"/>
    <w:rsid w:val="001E08A9"/>
    <w:rsid w:val="001E0D2D"/>
    <w:rsid w:val="001E0FD9"/>
    <w:rsid w:val="001E13EC"/>
    <w:rsid w:val="001E149A"/>
    <w:rsid w:val="001E156E"/>
    <w:rsid w:val="001E1A34"/>
    <w:rsid w:val="001E1FB7"/>
    <w:rsid w:val="001E24F2"/>
    <w:rsid w:val="001E2D44"/>
    <w:rsid w:val="001E30F3"/>
    <w:rsid w:val="001E3880"/>
    <w:rsid w:val="001E3C24"/>
    <w:rsid w:val="001E3D7F"/>
    <w:rsid w:val="001E40DE"/>
    <w:rsid w:val="001E4342"/>
    <w:rsid w:val="001E4462"/>
    <w:rsid w:val="001E448E"/>
    <w:rsid w:val="001E4862"/>
    <w:rsid w:val="001E4E56"/>
    <w:rsid w:val="001E538D"/>
    <w:rsid w:val="001E59F6"/>
    <w:rsid w:val="001E5B6F"/>
    <w:rsid w:val="001E5D48"/>
    <w:rsid w:val="001E5DDB"/>
    <w:rsid w:val="001E5FB2"/>
    <w:rsid w:val="001E6184"/>
    <w:rsid w:val="001E6A0F"/>
    <w:rsid w:val="001E6AC2"/>
    <w:rsid w:val="001E6B2F"/>
    <w:rsid w:val="001E795D"/>
    <w:rsid w:val="001E7BE8"/>
    <w:rsid w:val="001F0075"/>
    <w:rsid w:val="001F0615"/>
    <w:rsid w:val="001F0A8C"/>
    <w:rsid w:val="001F0CE8"/>
    <w:rsid w:val="001F0FFD"/>
    <w:rsid w:val="001F165A"/>
    <w:rsid w:val="001F19AA"/>
    <w:rsid w:val="001F1C8A"/>
    <w:rsid w:val="001F1D7E"/>
    <w:rsid w:val="001F2027"/>
    <w:rsid w:val="001F26C5"/>
    <w:rsid w:val="001F2721"/>
    <w:rsid w:val="001F2E54"/>
    <w:rsid w:val="001F5108"/>
    <w:rsid w:val="001F57B4"/>
    <w:rsid w:val="001F593B"/>
    <w:rsid w:val="001F5B40"/>
    <w:rsid w:val="001F5BCC"/>
    <w:rsid w:val="001F5F3A"/>
    <w:rsid w:val="001F6155"/>
    <w:rsid w:val="001F6B34"/>
    <w:rsid w:val="001F6FDE"/>
    <w:rsid w:val="001F7482"/>
    <w:rsid w:val="001F7743"/>
    <w:rsid w:val="001F77AF"/>
    <w:rsid w:val="001F7932"/>
    <w:rsid w:val="001F7DE9"/>
    <w:rsid w:val="001F7FB5"/>
    <w:rsid w:val="002003C3"/>
    <w:rsid w:val="00200A92"/>
    <w:rsid w:val="00200C10"/>
    <w:rsid w:val="002012C0"/>
    <w:rsid w:val="00202179"/>
    <w:rsid w:val="00202CE5"/>
    <w:rsid w:val="00202FAF"/>
    <w:rsid w:val="002032BF"/>
    <w:rsid w:val="002032C2"/>
    <w:rsid w:val="00203543"/>
    <w:rsid w:val="00204023"/>
    <w:rsid w:val="002046F3"/>
    <w:rsid w:val="00204F6F"/>
    <w:rsid w:val="002054A8"/>
    <w:rsid w:val="00205CC4"/>
    <w:rsid w:val="002066F7"/>
    <w:rsid w:val="00206EE5"/>
    <w:rsid w:val="0020751D"/>
    <w:rsid w:val="002075E3"/>
    <w:rsid w:val="00207831"/>
    <w:rsid w:val="00207FD8"/>
    <w:rsid w:val="00210091"/>
    <w:rsid w:val="002105E5"/>
    <w:rsid w:val="00210BB0"/>
    <w:rsid w:val="00210C1C"/>
    <w:rsid w:val="00210CD1"/>
    <w:rsid w:val="00210F7C"/>
    <w:rsid w:val="002117C4"/>
    <w:rsid w:val="002117F8"/>
    <w:rsid w:val="002119B3"/>
    <w:rsid w:val="00211A70"/>
    <w:rsid w:val="00212C01"/>
    <w:rsid w:val="00212F90"/>
    <w:rsid w:val="00213A93"/>
    <w:rsid w:val="00213F55"/>
    <w:rsid w:val="002146DA"/>
    <w:rsid w:val="00214739"/>
    <w:rsid w:val="0021525F"/>
    <w:rsid w:val="002159BA"/>
    <w:rsid w:val="00215C99"/>
    <w:rsid w:val="00216038"/>
    <w:rsid w:val="0021617A"/>
    <w:rsid w:val="0021622C"/>
    <w:rsid w:val="00216277"/>
    <w:rsid w:val="0021782C"/>
    <w:rsid w:val="002178AD"/>
    <w:rsid w:val="00217A4C"/>
    <w:rsid w:val="00217D79"/>
    <w:rsid w:val="00217F73"/>
    <w:rsid w:val="002207D3"/>
    <w:rsid w:val="00220C1F"/>
    <w:rsid w:val="00220FA4"/>
    <w:rsid w:val="00221A5C"/>
    <w:rsid w:val="00221C2D"/>
    <w:rsid w:val="00222D87"/>
    <w:rsid w:val="00222F95"/>
    <w:rsid w:val="002230E5"/>
    <w:rsid w:val="00223D20"/>
    <w:rsid w:val="0022477B"/>
    <w:rsid w:val="00224861"/>
    <w:rsid w:val="002255B4"/>
    <w:rsid w:val="002256EE"/>
    <w:rsid w:val="00225938"/>
    <w:rsid w:val="00225995"/>
    <w:rsid w:val="00226766"/>
    <w:rsid w:val="00226A11"/>
    <w:rsid w:val="00226C03"/>
    <w:rsid w:val="00227F5D"/>
    <w:rsid w:val="00227F63"/>
    <w:rsid w:val="00227F74"/>
    <w:rsid w:val="00227FE2"/>
    <w:rsid w:val="00230B69"/>
    <w:rsid w:val="00230B91"/>
    <w:rsid w:val="00230CE3"/>
    <w:rsid w:val="00230D31"/>
    <w:rsid w:val="00230D3E"/>
    <w:rsid w:val="00230E94"/>
    <w:rsid w:val="002318AD"/>
    <w:rsid w:val="0023244F"/>
    <w:rsid w:val="002329D2"/>
    <w:rsid w:val="00232A86"/>
    <w:rsid w:val="00232B29"/>
    <w:rsid w:val="00232B4A"/>
    <w:rsid w:val="00232B61"/>
    <w:rsid w:val="00232ED8"/>
    <w:rsid w:val="00232F72"/>
    <w:rsid w:val="002331A1"/>
    <w:rsid w:val="00233A20"/>
    <w:rsid w:val="00233CD9"/>
    <w:rsid w:val="00233D01"/>
    <w:rsid w:val="00233D2F"/>
    <w:rsid w:val="002348C7"/>
    <w:rsid w:val="00234B1B"/>
    <w:rsid w:val="00234FB9"/>
    <w:rsid w:val="002351FC"/>
    <w:rsid w:val="00235C3C"/>
    <w:rsid w:val="002367E1"/>
    <w:rsid w:val="002369C2"/>
    <w:rsid w:val="00236A8E"/>
    <w:rsid w:val="00236B13"/>
    <w:rsid w:val="00236B19"/>
    <w:rsid w:val="00236BA9"/>
    <w:rsid w:val="00236BE9"/>
    <w:rsid w:val="00236F14"/>
    <w:rsid w:val="00236FA6"/>
    <w:rsid w:val="0023705D"/>
    <w:rsid w:val="0024025A"/>
    <w:rsid w:val="002404E5"/>
    <w:rsid w:val="00241501"/>
    <w:rsid w:val="00241EA8"/>
    <w:rsid w:val="00242ECF"/>
    <w:rsid w:val="00243E7A"/>
    <w:rsid w:val="00244C21"/>
    <w:rsid w:val="00246997"/>
    <w:rsid w:val="00246C0A"/>
    <w:rsid w:val="0024701A"/>
    <w:rsid w:val="002472AF"/>
    <w:rsid w:val="00247418"/>
    <w:rsid w:val="00247666"/>
    <w:rsid w:val="00247A6A"/>
    <w:rsid w:val="00250206"/>
    <w:rsid w:val="00250ADE"/>
    <w:rsid w:val="00250DE0"/>
    <w:rsid w:val="00250FF8"/>
    <w:rsid w:val="00251115"/>
    <w:rsid w:val="00251BA8"/>
    <w:rsid w:val="00251C13"/>
    <w:rsid w:val="00251F68"/>
    <w:rsid w:val="00252468"/>
    <w:rsid w:val="002526DB"/>
    <w:rsid w:val="0025331E"/>
    <w:rsid w:val="002535C8"/>
    <w:rsid w:val="00253686"/>
    <w:rsid w:val="00253CE6"/>
    <w:rsid w:val="002548D8"/>
    <w:rsid w:val="0025538D"/>
    <w:rsid w:val="00255540"/>
    <w:rsid w:val="00255A3C"/>
    <w:rsid w:val="00255E54"/>
    <w:rsid w:val="002562D7"/>
    <w:rsid w:val="00256A8F"/>
    <w:rsid w:val="00256B35"/>
    <w:rsid w:val="00256F36"/>
    <w:rsid w:val="00256FCD"/>
    <w:rsid w:val="00257471"/>
    <w:rsid w:val="00257C3C"/>
    <w:rsid w:val="00260A42"/>
    <w:rsid w:val="002611F3"/>
    <w:rsid w:val="00262310"/>
    <w:rsid w:val="00262341"/>
    <w:rsid w:val="00263F0A"/>
    <w:rsid w:val="00264447"/>
    <w:rsid w:val="002647F2"/>
    <w:rsid w:val="00264CE4"/>
    <w:rsid w:val="002656C7"/>
    <w:rsid w:val="00265BC0"/>
    <w:rsid w:val="00265C70"/>
    <w:rsid w:val="00265CBA"/>
    <w:rsid w:val="002660F9"/>
    <w:rsid w:val="0026660E"/>
    <w:rsid w:val="00266682"/>
    <w:rsid w:val="00266B3A"/>
    <w:rsid w:val="00266FED"/>
    <w:rsid w:val="002700F1"/>
    <w:rsid w:val="0027020B"/>
    <w:rsid w:val="002704FD"/>
    <w:rsid w:val="002707C6"/>
    <w:rsid w:val="00270ACD"/>
    <w:rsid w:val="00270BDE"/>
    <w:rsid w:val="002715FD"/>
    <w:rsid w:val="0027199E"/>
    <w:rsid w:val="00271B07"/>
    <w:rsid w:val="0027245F"/>
    <w:rsid w:val="002727D6"/>
    <w:rsid w:val="00272B9F"/>
    <w:rsid w:val="00272DA3"/>
    <w:rsid w:val="00272F59"/>
    <w:rsid w:val="00273A1D"/>
    <w:rsid w:val="00274118"/>
    <w:rsid w:val="00274277"/>
    <w:rsid w:val="00274416"/>
    <w:rsid w:val="00274CE1"/>
    <w:rsid w:val="00274DE0"/>
    <w:rsid w:val="00275150"/>
    <w:rsid w:val="002752AB"/>
    <w:rsid w:val="002758C6"/>
    <w:rsid w:val="002759D0"/>
    <w:rsid w:val="00275B20"/>
    <w:rsid w:val="00275B9C"/>
    <w:rsid w:val="00276017"/>
    <w:rsid w:val="0027632B"/>
    <w:rsid w:val="00276900"/>
    <w:rsid w:val="00276A62"/>
    <w:rsid w:val="00276EB1"/>
    <w:rsid w:val="002771B2"/>
    <w:rsid w:val="002777E6"/>
    <w:rsid w:val="00277847"/>
    <w:rsid w:val="002801E0"/>
    <w:rsid w:val="0028059D"/>
    <w:rsid w:val="002809F8"/>
    <w:rsid w:val="002813E4"/>
    <w:rsid w:val="00281940"/>
    <w:rsid w:val="00281D87"/>
    <w:rsid w:val="00281D8E"/>
    <w:rsid w:val="00281DBE"/>
    <w:rsid w:val="002821C0"/>
    <w:rsid w:val="0028236B"/>
    <w:rsid w:val="00282762"/>
    <w:rsid w:val="002827B9"/>
    <w:rsid w:val="00282D84"/>
    <w:rsid w:val="00283498"/>
    <w:rsid w:val="00283DBE"/>
    <w:rsid w:val="00284588"/>
    <w:rsid w:val="0028493E"/>
    <w:rsid w:val="00285159"/>
    <w:rsid w:val="00285A1D"/>
    <w:rsid w:val="00285A3D"/>
    <w:rsid w:val="00285E7C"/>
    <w:rsid w:val="00285FB7"/>
    <w:rsid w:val="00286C02"/>
    <w:rsid w:val="00286C82"/>
    <w:rsid w:val="00287489"/>
    <w:rsid w:val="002878C0"/>
    <w:rsid w:val="00287D5C"/>
    <w:rsid w:val="00290168"/>
    <w:rsid w:val="00290317"/>
    <w:rsid w:val="00290358"/>
    <w:rsid w:val="00291B4E"/>
    <w:rsid w:val="00292217"/>
    <w:rsid w:val="0029237D"/>
    <w:rsid w:val="00292E0E"/>
    <w:rsid w:val="00292EA4"/>
    <w:rsid w:val="00293045"/>
    <w:rsid w:val="00293199"/>
    <w:rsid w:val="00293816"/>
    <w:rsid w:val="00293B17"/>
    <w:rsid w:val="00293BF1"/>
    <w:rsid w:val="00293DF7"/>
    <w:rsid w:val="00293FAB"/>
    <w:rsid w:val="002940F6"/>
    <w:rsid w:val="00294125"/>
    <w:rsid w:val="002942C8"/>
    <w:rsid w:val="00294566"/>
    <w:rsid w:val="00294E15"/>
    <w:rsid w:val="0029505C"/>
    <w:rsid w:val="0029518C"/>
    <w:rsid w:val="00295312"/>
    <w:rsid w:val="00295ADE"/>
    <w:rsid w:val="00296982"/>
    <w:rsid w:val="00296E83"/>
    <w:rsid w:val="00296EEF"/>
    <w:rsid w:val="002978D3"/>
    <w:rsid w:val="00297CA6"/>
    <w:rsid w:val="002A06DD"/>
    <w:rsid w:val="002A0835"/>
    <w:rsid w:val="002A0E28"/>
    <w:rsid w:val="002A0E8C"/>
    <w:rsid w:val="002A1354"/>
    <w:rsid w:val="002A1362"/>
    <w:rsid w:val="002A18B8"/>
    <w:rsid w:val="002A1BBB"/>
    <w:rsid w:val="002A280A"/>
    <w:rsid w:val="002A2CEA"/>
    <w:rsid w:val="002A2E80"/>
    <w:rsid w:val="002A31F3"/>
    <w:rsid w:val="002A3F57"/>
    <w:rsid w:val="002A4A8A"/>
    <w:rsid w:val="002A4E30"/>
    <w:rsid w:val="002A5F2B"/>
    <w:rsid w:val="002A6A10"/>
    <w:rsid w:val="002A6A79"/>
    <w:rsid w:val="002A6E9B"/>
    <w:rsid w:val="002A6F1B"/>
    <w:rsid w:val="002A70AA"/>
    <w:rsid w:val="002A710B"/>
    <w:rsid w:val="002A72DC"/>
    <w:rsid w:val="002A7AF6"/>
    <w:rsid w:val="002B0006"/>
    <w:rsid w:val="002B062B"/>
    <w:rsid w:val="002B06F3"/>
    <w:rsid w:val="002B0EC7"/>
    <w:rsid w:val="002B0F9C"/>
    <w:rsid w:val="002B141A"/>
    <w:rsid w:val="002B1EF7"/>
    <w:rsid w:val="002B1F7B"/>
    <w:rsid w:val="002B2169"/>
    <w:rsid w:val="002B250C"/>
    <w:rsid w:val="002B3283"/>
    <w:rsid w:val="002B38FA"/>
    <w:rsid w:val="002B4308"/>
    <w:rsid w:val="002B466A"/>
    <w:rsid w:val="002B4E79"/>
    <w:rsid w:val="002B52A2"/>
    <w:rsid w:val="002B5AF8"/>
    <w:rsid w:val="002B6208"/>
    <w:rsid w:val="002B6225"/>
    <w:rsid w:val="002B63C2"/>
    <w:rsid w:val="002B6749"/>
    <w:rsid w:val="002B67AE"/>
    <w:rsid w:val="002B6A4A"/>
    <w:rsid w:val="002B6A67"/>
    <w:rsid w:val="002B6CFD"/>
    <w:rsid w:val="002B7C7B"/>
    <w:rsid w:val="002C060C"/>
    <w:rsid w:val="002C0AC8"/>
    <w:rsid w:val="002C13D2"/>
    <w:rsid w:val="002C1466"/>
    <w:rsid w:val="002C1505"/>
    <w:rsid w:val="002C1B4E"/>
    <w:rsid w:val="002C1E37"/>
    <w:rsid w:val="002C2520"/>
    <w:rsid w:val="002C3356"/>
    <w:rsid w:val="002C3A9D"/>
    <w:rsid w:val="002C3C2E"/>
    <w:rsid w:val="002C3EF0"/>
    <w:rsid w:val="002C4DC1"/>
    <w:rsid w:val="002C520E"/>
    <w:rsid w:val="002C557A"/>
    <w:rsid w:val="002C5BB1"/>
    <w:rsid w:val="002C6031"/>
    <w:rsid w:val="002C6BAC"/>
    <w:rsid w:val="002C6C78"/>
    <w:rsid w:val="002C750C"/>
    <w:rsid w:val="002C75B0"/>
    <w:rsid w:val="002C7851"/>
    <w:rsid w:val="002C7EDF"/>
    <w:rsid w:val="002C7FCA"/>
    <w:rsid w:val="002D0A20"/>
    <w:rsid w:val="002D0C14"/>
    <w:rsid w:val="002D1A0E"/>
    <w:rsid w:val="002D1BBB"/>
    <w:rsid w:val="002D1DEB"/>
    <w:rsid w:val="002D1E8F"/>
    <w:rsid w:val="002D28FF"/>
    <w:rsid w:val="002D298E"/>
    <w:rsid w:val="002D299B"/>
    <w:rsid w:val="002D2AF1"/>
    <w:rsid w:val="002D2FB7"/>
    <w:rsid w:val="002D352C"/>
    <w:rsid w:val="002D3605"/>
    <w:rsid w:val="002D36EA"/>
    <w:rsid w:val="002D4547"/>
    <w:rsid w:val="002D4579"/>
    <w:rsid w:val="002D46F4"/>
    <w:rsid w:val="002D48BF"/>
    <w:rsid w:val="002D4CF3"/>
    <w:rsid w:val="002D5F23"/>
    <w:rsid w:val="002D6097"/>
    <w:rsid w:val="002D6233"/>
    <w:rsid w:val="002D6302"/>
    <w:rsid w:val="002D6930"/>
    <w:rsid w:val="002D6E1B"/>
    <w:rsid w:val="002D752C"/>
    <w:rsid w:val="002D7923"/>
    <w:rsid w:val="002E044A"/>
    <w:rsid w:val="002E0526"/>
    <w:rsid w:val="002E063B"/>
    <w:rsid w:val="002E0F75"/>
    <w:rsid w:val="002E1136"/>
    <w:rsid w:val="002E1417"/>
    <w:rsid w:val="002E1D73"/>
    <w:rsid w:val="002E20A6"/>
    <w:rsid w:val="002E2406"/>
    <w:rsid w:val="002E2569"/>
    <w:rsid w:val="002E30B4"/>
    <w:rsid w:val="002E311E"/>
    <w:rsid w:val="002E3A2A"/>
    <w:rsid w:val="002E3DD8"/>
    <w:rsid w:val="002E4399"/>
    <w:rsid w:val="002E4592"/>
    <w:rsid w:val="002E4A5D"/>
    <w:rsid w:val="002E4C91"/>
    <w:rsid w:val="002E4EF5"/>
    <w:rsid w:val="002E542D"/>
    <w:rsid w:val="002E5772"/>
    <w:rsid w:val="002E5795"/>
    <w:rsid w:val="002E61C3"/>
    <w:rsid w:val="002E6393"/>
    <w:rsid w:val="002E644D"/>
    <w:rsid w:val="002E67E3"/>
    <w:rsid w:val="002E682A"/>
    <w:rsid w:val="002E7D91"/>
    <w:rsid w:val="002E7E06"/>
    <w:rsid w:val="002F0690"/>
    <w:rsid w:val="002F0D8E"/>
    <w:rsid w:val="002F1082"/>
    <w:rsid w:val="002F18AE"/>
    <w:rsid w:val="002F19BE"/>
    <w:rsid w:val="002F1AD0"/>
    <w:rsid w:val="002F2320"/>
    <w:rsid w:val="002F2948"/>
    <w:rsid w:val="002F2958"/>
    <w:rsid w:val="002F2A28"/>
    <w:rsid w:val="002F318B"/>
    <w:rsid w:val="002F38C3"/>
    <w:rsid w:val="002F3A7D"/>
    <w:rsid w:val="002F4252"/>
    <w:rsid w:val="002F47D5"/>
    <w:rsid w:val="002F488B"/>
    <w:rsid w:val="002F5076"/>
    <w:rsid w:val="002F5457"/>
    <w:rsid w:val="002F581D"/>
    <w:rsid w:val="002F5954"/>
    <w:rsid w:val="002F6005"/>
    <w:rsid w:val="002F60C9"/>
    <w:rsid w:val="002F63BF"/>
    <w:rsid w:val="002F6A46"/>
    <w:rsid w:val="002F6E67"/>
    <w:rsid w:val="002F6FED"/>
    <w:rsid w:val="002F76E9"/>
    <w:rsid w:val="002F77A6"/>
    <w:rsid w:val="002F7985"/>
    <w:rsid w:val="002F7E64"/>
    <w:rsid w:val="002F7EE0"/>
    <w:rsid w:val="00300054"/>
    <w:rsid w:val="00300398"/>
    <w:rsid w:val="0030067C"/>
    <w:rsid w:val="00300682"/>
    <w:rsid w:val="0030097C"/>
    <w:rsid w:val="00300AF9"/>
    <w:rsid w:val="0030133D"/>
    <w:rsid w:val="00302C9C"/>
    <w:rsid w:val="00303C02"/>
    <w:rsid w:val="00303DD5"/>
    <w:rsid w:val="003042CF"/>
    <w:rsid w:val="003057E2"/>
    <w:rsid w:val="00305B09"/>
    <w:rsid w:val="00305E9D"/>
    <w:rsid w:val="00305F06"/>
    <w:rsid w:val="003061F4"/>
    <w:rsid w:val="00306551"/>
    <w:rsid w:val="00306575"/>
    <w:rsid w:val="00306601"/>
    <w:rsid w:val="00306FFF"/>
    <w:rsid w:val="00307438"/>
    <w:rsid w:val="0030760F"/>
    <w:rsid w:val="0030797F"/>
    <w:rsid w:val="0031036E"/>
    <w:rsid w:val="00310407"/>
    <w:rsid w:val="00310604"/>
    <w:rsid w:val="0031079B"/>
    <w:rsid w:val="003107D6"/>
    <w:rsid w:val="00310D4D"/>
    <w:rsid w:val="00310ECC"/>
    <w:rsid w:val="0031209B"/>
    <w:rsid w:val="0031253F"/>
    <w:rsid w:val="0031262A"/>
    <w:rsid w:val="00312D12"/>
    <w:rsid w:val="0031324C"/>
    <w:rsid w:val="003132E1"/>
    <w:rsid w:val="0031396B"/>
    <w:rsid w:val="00313ACC"/>
    <w:rsid w:val="00313FA9"/>
    <w:rsid w:val="00314080"/>
    <w:rsid w:val="003143CE"/>
    <w:rsid w:val="00314DE4"/>
    <w:rsid w:val="003155AE"/>
    <w:rsid w:val="0031585A"/>
    <w:rsid w:val="00315906"/>
    <w:rsid w:val="00315F69"/>
    <w:rsid w:val="00315FF2"/>
    <w:rsid w:val="003160DE"/>
    <w:rsid w:val="003164E5"/>
    <w:rsid w:val="00316568"/>
    <w:rsid w:val="00316764"/>
    <w:rsid w:val="0031705C"/>
    <w:rsid w:val="0031764A"/>
    <w:rsid w:val="003177B7"/>
    <w:rsid w:val="00317B63"/>
    <w:rsid w:val="00317FE7"/>
    <w:rsid w:val="00321745"/>
    <w:rsid w:val="00321ACE"/>
    <w:rsid w:val="00321BF1"/>
    <w:rsid w:val="00322069"/>
    <w:rsid w:val="003220F8"/>
    <w:rsid w:val="00322330"/>
    <w:rsid w:val="00322A2E"/>
    <w:rsid w:val="00322DF7"/>
    <w:rsid w:val="00322EFB"/>
    <w:rsid w:val="00322FFD"/>
    <w:rsid w:val="0032377D"/>
    <w:rsid w:val="00323989"/>
    <w:rsid w:val="003239B8"/>
    <w:rsid w:val="00324405"/>
    <w:rsid w:val="00324653"/>
    <w:rsid w:val="00325B1E"/>
    <w:rsid w:val="00325BCA"/>
    <w:rsid w:val="00325BF3"/>
    <w:rsid w:val="00325EED"/>
    <w:rsid w:val="003262CF"/>
    <w:rsid w:val="0032630C"/>
    <w:rsid w:val="003264AB"/>
    <w:rsid w:val="0032656E"/>
    <w:rsid w:val="003266C2"/>
    <w:rsid w:val="0032671D"/>
    <w:rsid w:val="003268A7"/>
    <w:rsid w:val="00326A3A"/>
    <w:rsid w:val="00327057"/>
    <w:rsid w:val="003270BC"/>
    <w:rsid w:val="003274B0"/>
    <w:rsid w:val="0032776A"/>
    <w:rsid w:val="00327B91"/>
    <w:rsid w:val="00327BB6"/>
    <w:rsid w:val="00330063"/>
    <w:rsid w:val="00330714"/>
    <w:rsid w:val="0033071D"/>
    <w:rsid w:val="00330781"/>
    <w:rsid w:val="0033083F"/>
    <w:rsid w:val="00330C92"/>
    <w:rsid w:val="00331533"/>
    <w:rsid w:val="00331A78"/>
    <w:rsid w:val="00331E8D"/>
    <w:rsid w:val="00331FCB"/>
    <w:rsid w:val="00332043"/>
    <w:rsid w:val="003323A9"/>
    <w:rsid w:val="00332F5B"/>
    <w:rsid w:val="00333131"/>
    <w:rsid w:val="003331D5"/>
    <w:rsid w:val="00333312"/>
    <w:rsid w:val="003333BE"/>
    <w:rsid w:val="0033362D"/>
    <w:rsid w:val="00334812"/>
    <w:rsid w:val="003348A1"/>
    <w:rsid w:val="003348E0"/>
    <w:rsid w:val="00334EC5"/>
    <w:rsid w:val="00335AB4"/>
    <w:rsid w:val="003361E0"/>
    <w:rsid w:val="0033635C"/>
    <w:rsid w:val="0033658C"/>
    <w:rsid w:val="00336750"/>
    <w:rsid w:val="0033681E"/>
    <w:rsid w:val="00336EF8"/>
    <w:rsid w:val="003372BB"/>
    <w:rsid w:val="003372FE"/>
    <w:rsid w:val="00337668"/>
    <w:rsid w:val="00337799"/>
    <w:rsid w:val="003378E7"/>
    <w:rsid w:val="00337916"/>
    <w:rsid w:val="00337999"/>
    <w:rsid w:val="00337AA5"/>
    <w:rsid w:val="003400BF"/>
    <w:rsid w:val="00340659"/>
    <w:rsid w:val="0034074D"/>
    <w:rsid w:val="00340947"/>
    <w:rsid w:val="00340ADB"/>
    <w:rsid w:val="00341121"/>
    <w:rsid w:val="0034169F"/>
    <w:rsid w:val="0034196B"/>
    <w:rsid w:val="00341B22"/>
    <w:rsid w:val="003424E7"/>
    <w:rsid w:val="00342744"/>
    <w:rsid w:val="00342D42"/>
    <w:rsid w:val="00342E57"/>
    <w:rsid w:val="00342EA3"/>
    <w:rsid w:val="00342F88"/>
    <w:rsid w:val="00343045"/>
    <w:rsid w:val="0034331F"/>
    <w:rsid w:val="0034368A"/>
    <w:rsid w:val="00344323"/>
    <w:rsid w:val="0034489E"/>
    <w:rsid w:val="00345099"/>
    <w:rsid w:val="0034534B"/>
    <w:rsid w:val="0034571D"/>
    <w:rsid w:val="00345CB1"/>
    <w:rsid w:val="00345D73"/>
    <w:rsid w:val="00345FDC"/>
    <w:rsid w:val="003460A3"/>
    <w:rsid w:val="003462C8"/>
    <w:rsid w:val="00346931"/>
    <w:rsid w:val="00346B15"/>
    <w:rsid w:val="003504A7"/>
    <w:rsid w:val="003504D1"/>
    <w:rsid w:val="00350690"/>
    <w:rsid w:val="00351252"/>
    <w:rsid w:val="00351DC7"/>
    <w:rsid w:val="003520BA"/>
    <w:rsid w:val="00352411"/>
    <w:rsid w:val="00353458"/>
    <w:rsid w:val="00353D62"/>
    <w:rsid w:val="00354EAE"/>
    <w:rsid w:val="0035500D"/>
    <w:rsid w:val="003550EA"/>
    <w:rsid w:val="00355997"/>
    <w:rsid w:val="00355C7F"/>
    <w:rsid w:val="00355E90"/>
    <w:rsid w:val="00355EDA"/>
    <w:rsid w:val="003566F6"/>
    <w:rsid w:val="0035684B"/>
    <w:rsid w:val="00356BFF"/>
    <w:rsid w:val="00356E14"/>
    <w:rsid w:val="00356EDB"/>
    <w:rsid w:val="003571F5"/>
    <w:rsid w:val="00357350"/>
    <w:rsid w:val="003576ED"/>
    <w:rsid w:val="00357C8D"/>
    <w:rsid w:val="003603CC"/>
    <w:rsid w:val="00360689"/>
    <w:rsid w:val="003606AA"/>
    <w:rsid w:val="00360D30"/>
    <w:rsid w:val="00361177"/>
    <w:rsid w:val="00361318"/>
    <w:rsid w:val="003625B7"/>
    <w:rsid w:val="00362D44"/>
    <w:rsid w:val="00362E11"/>
    <w:rsid w:val="00362F31"/>
    <w:rsid w:val="00364269"/>
    <w:rsid w:val="00364722"/>
    <w:rsid w:val="00364B7D"/>
    <w:rsid w:val="00364E3A"/>
    <w:rsid w:val="00364EAB"/>
    <w:rsid w:val="00365005"/>
    <w:rsid w:val="003654DC"/>
    <w:rsid w:val="003655BE"/>
    <w:rsid w:val="00365601"/>
    <w:rsid w:val="003657DD"/>
    <w:rsid w:val="00365A7C"/>
    <w:rsid w:val="00365BB8"/>
    <w:rsid w:val="00366459"/>
    <w:rsid w:val="003667DA"/>
    <w:rsid w:val="0036687D"/>
    <w:rsid w:val="00366CC1"/>
    <w:rsid w:val="0036732D"/>
    <w:rsid w:val="00367F7B"/>
    <w:rsid w:val="003701F7"/>
    <w:rsid w:val="0037027C"/>
    <w:rsid w:val="0037084F"/>
    <w:rsid w:val="00370C69"/>
    <w:rsid w:val="00370DF1"/>
    <w:rsid w:val="0037124D"/>
    <w:rsid w:val="003724A7"/>
    <w:rsid w:val="003738D9"/>
    <w:rsid w:val="00373ABD"/>
    <w:rsid w:val="00373E12"/>
    <w:rsid w:val="003747BF"/>
    <w:rsid w:val="00374C4D"/>
    <w:rsid w:val="00374D6A"/>
    <w:rsid w:val="00375DD4"/>
    <w:rsid w:val="0037670A"/>
    <w:rsid w:val="0037687E"/>
    <w:rsid w:val="00377066"/>
    <w:rsid w:val="0037760E"/>
    <w:rsid w:val="003777F3"/>
    <w:rsid w:val="003779C6"/>
    <w:rsid w:val="00377C50"/>
    <w:rsid w:val="00377D69"/>
    <w:rsid w:val="00380866"/>
    <w:rsid w:val="00380971"/>
    <w:rsid w:val="00381385"/>
    <w:rsid w:val="00381769"/>
    <w:rsid w:val="003822F0"/>
    <w:rsid w:val="00382313"/>
    <w:rsid w:val="0038283D"/>
    <w:rsid w:val="003828AD"/>
    <w:rsid w:val="00383068"/>
    <w:rsid w:val="00383982"/>
    <w:rsid w:val="00383CC1"/>
    <w:rsid w:val="00384676"/>
    <w:rsid w:val="00384F50"/>
    <w:rsid w:val="00385089"/>
    <w:rsid w:val="00385521"/>
    <w:rsid w:val="00385645"/>
    <w:rsid w:val="003856E5"/>
    <w:rsid w:val="00385A2F"/>
    <w:rsid w:val="00385B0B"/>
    <w:rsid w:val="00385BFF"/>
    <w:rsid w:val="00385CC6"/>
    <w:rsid w:val="003866EC"/>
    <w:rsid w:val="003872A2"/>
    <w:rsid w:val="0038737F"/>
    <w:rsid w:val="00387457"/>
    <w:rsid w:val="00390514"/>
    <w:rsid w:val="0039052E"/>
    <w:rsid w:val="00390A38"/>
    <w:rsid w:val="003919CC"/>
    <w:rsid w:val="003921D5"/>
    <w:rsid w:val="00392632"/>
    <w:rsid w:val="00392CF1"/>
    <w:rsid w:val="00392E73"/>
    <w:rsid w:val="00393489"/>
    <w:rsid w:val="003935B4"/>
    <w:rsid w:val="00394B85"/>
    <w:rsid w:val="0039502A"/>
    <w:rsid w:val="00395FD9"/>
    <w:rsid w:val="0039669F"/>
    <w:rsid w:val="003966DC"/>
    <w:rsid w:val="00396AB4"/>
    <w:rsid w:val="0039708B"/>
    <w:rsid w:val="00397107"/>
    <w:rsid w:val="00397741"/>
    <w:rsid w:val="00397CF0"/>
    <w:rsid w:val="003A09FB"/>
    <w:rsid w:val="003A0C52"/>
    <w:rsid w:val="003A0C62"/>
    <w:rsid w:val="003A0C63"/>
    <w:rsid w:val="003A1193"/>
    <w:rsid w:val="003A1527"/>
    <w:rsid w:val="003A17FA"/>
    <w:rsid w:val="003A1B0A"/>
    <w:rsid w:val="003A1CA5"/>
    <w:rsid w:val="003A22F3"/>
    <w:rsid w:val="003A2545"/>
    <w:rsid w:val="003A26BA"/>
    <w:rsid w:val="003A2D79"/>
    <w:rsid w:val="003A3DF6"/>
    <w:rsid w:val="003A4083"/>
    <w:rsid w:val="003A4405"/>
    <w:rsid w:val="003A461B"/>
    <w:rsid w:val="003A4C3F"/>
    <w:rsid w:val="003A4DD7"/>
    <w:rsid w:val="003A5097"/>
    <w:rsid w:val="003A552E"/>
    <w:rsid w:val="003A607E"/>
    <w:rsid w:val="003A6322"/>
    <w:rsid w:val="003A6641"/>
    <w:rsid w:val="003A7631"/>
    <w:rsid w:val="003A7A18"/>
    <w:rsid w:val="003A7AE9"/>
    <w:rsid w:val="003A7DF0"/>
    <w:rsid w:val="003B014A"/>
    <w:rsid w:val="003B0617"/>
    <w:rsid w:val="003B07E1"/>
    <w:rsid w:val="003B1F79"/>
    <w:rsid w:val="003B32FF"/>
    <w:rsid w:val="003B405E"/>
    <w:rsid w:val="003B40E5"/>
    <w:rsid w:val="003B4221"/>
    <w:rsid w:val="003B44CB"/>
    <w:rsid w:val="003B46F6"/>
    <w:rsid w:val="003B4896"/>
    <w:rsid w:val="003B48AD"/>
    <w:rsid w:val="003B4A57"/>
    <w:rsid w:val="003B4B4B"/>
    <w:rsid w:val="003B4EF0"/>
    <w:rsid w:val="003B560A"/>
    <w:rsid w:val="003B5724"/>
    <w:rsid w:val="003B5814"/>
    <w:rsid w:val="003B6621"/>
    <w:rsid w:val="003B7D23"/>
    <w:rsid w:val="003C01C3"/>
    <w:rsid w:val="003C0325"/>
    <w:rsid w:val="003C0683"/>
    <w:rsid w:val="003C0AC8"/>
    <w:rsid w:val="003C0DD6"/>
    <w:rsid w:val="003C11D8"/>
    <w:rsid w:val="003C15F9"/>
    <w:rsid w:val="003C198A"/>
    <w:rsid w:val="003C2752"/>
    <w:rsid w:val="003C2C1D"/>
    <w:rsid w:val="003C2E67"/>
    <w:rsid w:val="003C360B"/>
    <w:rsid w:val="003C36CC"/>
    <w:rsid w:val="003C3BB3"/>
    <w:rsid w:val="003C3BBF"/>
    <w:rsid w:val="003C41DB"/>
    <w:rsid w:val="003C462E"/>
    <w:rsid w:val="003C465A"/>
    <w:rsid w:val="003C4F1C"/>
    <w:rsid w:val="003C5490"/>
    <w:rsid w:val="003C5685"/>
    <w:rsid w:val="003C5702"/>
    <w:rsid w:val="003C61D3"/>
    <w:rsid w:val="003C6248"/>
    <w:rsid w:val="003C630E"/>
    <w:rsid w:val="003C6AC0"/>
    <w:rsid w:val="003C6EA8"/>
    <w:rsid w:val="003C705D"/>
    <w:rsid w:val="003C71B0"/>
    <w:rsid w:val="003C79A2"/>
    <w:rsid w:val="003C7AD7"/>
    <w:rsid w:val="003C7EB2"/>
    <w:rsid w:val="003D02DC"/>
    <w:rsid w:val="003D09C5"/>
    <w:rsid w:val="003D0A27"/>
    <w:rsid w:val="003D0F54"/>
    <w:rsid w:val="003D1A77"/>
    <w:rsid w:val="003D1AA8"/>
    <w:rsid w:val="003D1FEB"/>
    <w:rsid w:val="003D268F"/>
    <w:rsid w:val="003D2854"/>
    <w:rsid w:val="003D2891"/>
    <w:rsid w:val="003D2B16"/>
    <w:rsid w:val="003D346E"/>
    <w:rsid w:val="003D37FC"/>
    <w:rsid w:val="003D3CC6"/>
    <w:rsid w:val="003D3D29"/>
    <w:rsid w:val="003D41F1"/>
    <w:rsid w:val="003D4264"/>
    <w:rsid w:val="003D436F"/>
    <w:rsid w:val="003D47A5"/>
    <w:rsid w:val="003D5062"/>
    <w:rsid w:val="003D52BD"/>
    <w:rsid w:val="003D56CD"/>
    <w:rsid w:val="003D65F1"/>
    <w:rsid w:val="003D758F"/>
    <w:rsid w:val="003D7747"/>
    <w:rsid w:val="003D7935"/>
    <w:rsid w:val="003E037C"/>
    <w:rsid w:val="003E0C4F"/>
    <w:rsid w:val="003E151A"/>
    <w:rsid w:val="003E1C13"/>
    <w:rsid w:val="003E2926"/>
    <w:rsid w:val="003E2A71"/>
    <w:rsid w:val="003E2AB5"/>
    <w:rsid w:val="003E2D5E"/>
    <w:rsid w:val="003E3203"/>
    <w:rsid w:val="003E3788"/>
    <w:rsid w:val="003E3EF4"/>
    <w:rsid w:val="003E4189"/>
    <w:rsid w:val="003E44B9"/>
    <w:rsid w:val="003E4632"/>
    <w:rsid w:val="003E491C"/>
    <w:rsid w:val="003E4987"/>
    <w:rsid w:val="003E4BBC"/>
    <w:rsid w:val="003E5C84"/>
    <w:rsid w:val="003E5D1C"/>
    <w:rsid w:val="003E5E6E"/>
    <w:rsid w:val="003E5F7C"/>
    <w:rsid w:val="003E6350"/>
    <w:rsid w:val="003E6351"/>
    <w:rsid w:val="003E651B"/>
    <w:rsid w:val="003E69D4"/>
    <w:rsid w:val="003E6AA3"/>
    <w:rsid w:val="003E6CBC"/>
    <w:rsid w:val="003E71EF"/>
    <w:rsid w:val="003E7BB4"/>
    <w:rsid w:val="003F00C0"/>
    <w:rsid w:val="003F01EA"/>
    <w:rsid w:val="003F1041"/>
    <w:rsid w:val="003F1253"/>
    <w:rsid w:val="003F154A"/>
    <w:rsid w:val="003F167C"/>
    <w:rsid w:val="003F18B4"/>
    <w:rsid w:val="003F1C01"/>
    <w:rsid w:val="003F204E"/>
    <w:rsid w:val="003F307C"/>
    <w:rsid w:val="003F368F"/>
    <w:rsid w:val="003F37CB"/>
    <w:rsid w:val="003F4164"/>
    <w:rsid w:val="003F4B9B"/>
    <w:rsid w:val="003F4F07"/>
    <w:rsid w:val="003F4FA2"/>
    <w:rsid w:val="003F50C7"/>
    <w:rsid w:val="003F553E"/>
    <w:rsid w:val="003F5692"/>
    <w:rsid w:val="003F5713"/>
    <w:rsid w:val="003F5FB0"/>
    <w:rsid w:val="003F6036"/>
    <w:rsid w:val="003F652F"/>
    <w:rsid w:val="003F66F8"/>
    <w:rsid w:val="003F67B1"/>
    <w:rsid w:val="003F6A8C"/>
    <w:rsid w:val="00400376"/>
    <w:rsid w:val="004003C3"/>
    <w:rsid w:val="00400D89"/>
    <w:rsid w:val="004010A5"/>
    <w:rsid w:val="004010B5"/>
    <w:rsid w:val="004012A1"/>
    <w:rsid w:val="004019D0"/>
    <w:rsid w:val="00401C28"/>
    <w:rsid w:val="00401E15"/>
    <w:rsid w:val="00401EF7"/>
    <w:rsid w:val="0040200F"/>
    <w:rsid w:val="0040233D"/>
    <w:rsid w:val="0040344D"/>
    <w:rsid w:val="00403C94"/>
    <w:rsid w:val="00403DBD"/>
    <w:rsid w:val="00403DDD"/>
    <w:rsid w:val="00403DE7"/>
    <w:rsid w:val="00403F88"/>
    <w:rsid w:val="0040420E"/>
    <w:rsid w:val="0040487C"/>
    <w:rsid w:val="00404A38"/>
    <w:rsid w:val="00404E5C"/>
    <w:rsid w:val="00405284"/>
    <w:rsid w:val="004056D0"/>
    <w:rsid w:val="00405D55"/>
    <w:rsid w:val="004063A2"/>
    <w:rsid w:val="00406FBF"/>
    <w:rsid w:val="004074CE"/>
    <w:rsid w:val="00407595"/>
    <w:rsid w:val="004076B1"/>
    <w:rsid w:val="00410200"/>
    <w:rsid w:val="0041112B"/>
    <w:rsid w:val="0041151B"/>
    <w:rsid w:val="00411533"/>
    <w:rsid w:val="00411B43"/>
    <w:rsid w:val="00412124"/>
    <w:rsid w:val="004123B8"/>
    <w:rsid w:val="0041243D"/>
    <w:rsid w:val="00412C6C"/>
    <w:rsid w:val="00413117"/>
    <w:rsid w:val="004133C2"/>
    <w:rsid w:val="004137BC"/>
    <w:rsid w:val="00413958"/>
    <w:rsid w:val="00413B93"/>
    <w:rsid w:val="00414324"/>
    <w:rsid w:val="00414B10"/>
    <w:rsid w:val="0041507D"/>
    <w:rsid w:val="00415604"/>
    <w:rsid w:val="004156F8"/>
    <w:rsid w:val="00415AE0"/>
    <w:rsid w:val="00415C58"/>
    <w:rsid w:val="00415D73"/>
    <w:rsid w:val="00416100"/>
    <w:rsid w:val="00416110"/>
    <w:rsid w:val="004162C8"/>
    <w:rsid w:val="00416349"/>
    <w:rsid w:val="004169ED"/>
    <w:rsid w:val="00417193"/>
    <w:rsid w:val="00417C78"/>
    <w:rsid w:val="00420027"/>
    <w:rsid w:val="004201B2"/>
    <w:rsid w:val="00420506"/>
    <w:rsid w:val="00420AEA"/>
    <w:rsid w:val="00421053"/>
    <w:rsid w:val="00421B30"/>
    <w:rsid w:val="004224BA"/>
    <w:rsid w:val="004224F0"/>
    <w:rsid w:val="0042324C"/>
    <w:rsid w:val="00423451"/>
    <w:rsid w:val="00423496"/>
    <w:rsid w:val="00423547"/>
    <w:rsid w:val="004238FE"/>
    <w:rsid w:val="0042436C"/>
    <w:rsid w:val="00424A9D"/>
    <w:rsid w:val="00424D4C"/>
    <w:rsid w:val="00425637"/>
    <w:rsid w:val="004256D5"/>
    <w:rsid w:val="00425A9E"/>
    <w:rsid w:val="00426033"/>
    <w:rsid w:val="00426376"/>
    <w:rsid w:val="0042673A"/>
    <w:rsid w:val="0042725B"/>
    <w:rsid w:val="00427DE2"/>
    <w:rsid w:val="00427EB5"/>
    <w:rsid w:val="00430019"/>
    <w:rsid w:val="00430636"/>
    <w:rsid w:val="00430711"/>
    <w:rsid w:val="004308C5"/>
    <w:rsid w:val="00430B37"/>
    <w:rsid w:val="00430E13"/>
    <w:rsid w:val="004311E3"/>
    <w:rsid w:val="00431A7A"/>
    <w:rsid w:val="00431F62"/>
    <w:rsid w:val="00431FE2"/>
    <w:rsid w:val="0043221F"/>
    <w:rsid w:val="004329AE"/>
    <w:rsid w:val="00432A33"/>
    <w:rsid w:val="00432ADF"/>
    <w:rsid w:val="00432BAC"/>
    <w:rsid w:val="00432F8F"/>
    <w:rsid w:val="004330FB"/>
    <w:rsid w:val="0043370D"/>
    <w:rsid w:val="00433AA8"/>
    <w:rsid w:val="00433EF0"/>
    <w:rsid w:val="00434408"/>
    <w:rsid w:val="00434785"/>
    <w:rsid w:val="00435711"/>
    <w:rsid w:val="00436257"/>
    <w:rsid w:val="00436693"/>
    <w:rsid w:val="0043682B"/>
    <w:rsid w:val="00436C8D"/>
    <w:rsid w:val="004370BE"/>
    <w:rsid w:val="00437423"/>
    <w:rsid w:val="0043760F"/>
    <w:rsid w:val="00437811"/>
    <w:rsid w:val="0043792E"/>
    <w:rsid w:val="00437CDE"/>
    <w:rsid w:val="00437FA1"/>
    <w:rsid w:val="00440137"/>
    <w:rsid w:val="00440C40"/>
    <w:rsid w:val="00440EAA"/>
    <w:rsid w:val="0044198B"/>
    <w:rsid w:val="00441C5B"/>
    <w:rsid w:val="00441D98"/>
    <w:rsid w:val="0044259E"/>
    <w:rsid w:val="004426B8"/>
    <w:rsid w:val="00442796"/>
    <w:rsid w:val="00443009"/>
    <w:rsid w:val="00443063"/>
    <w:rsid w:val="004433FD"/>
    <w:rsid w:val="00443648"/>
    <w:rsid w:val="0044374A"/>
    <w:rsid w:val="004437D5"/>
    <w:rsid w:val="00444527"/>
    <w:rsid w:val="004447AF"/>
    <w:rsid w:val="00445092"/>
    <w:rsid w:val="004458B1"/>
    <w:rsid w:val="0044594D"/>
    <w:rsid w:val="00445A78"/>
    <w:rsid w:val="00445AE2"/>
    <w:rsid w:val="00445CC7"/>
    <w:rsid w:val="0044665C"/>
    <w:rsid w:val="004468FD"/>
    <w:rsid w:val="00446924"/>
    <w:rsid w:val="0044694C"/>
    <w:rsid w:val="00446A86"/>
    <w:rsid w:val="00446C88"/>
    <w:rsid w:val="00450395"/>
    <w:rsid w:val="00450C07"/>
    <w:rsid w:val="00451763"/>
    <w:rsid w:val="00451B17"/>
    <w:rsid w:val="0045215F"/>
    <w:rsid w:val="004526AF"/>
    <w:rsid w:val="00452C0C"/>
    <w:rsid w:val="00453545"/>
    <w:rsid w:val="00453E41"/>
    <w:rsid w:val="00454361"/>
    <w:rsid w:val="00454750"/>
    <w:rsid w:val="00454774"/>
    <w:rsid w:val="00454813"/>
    <w:rsid w:val="00454B7A"/>
    <w:rsid w:val="004551AE"/>
    <w:rsid w:val="0045530E"/>
    <w:rsid w:val="0045549F"/>
    <w:rsid w:val="004554C3"/>
    <w:rsid w:val="004555DE"/>
    <w:rsid w:val="0045580B"/>
    <w:rsid w:val="00455C24"/>
    <w:rsid w:val="00455FDE"/>
    <w:rsid w:val="00456062"/>
    <w:rsid w:val="00456B2D"/>
    <w:rsid w:val="00456C0A"/>
    <w:rsid w:val="00457549"/>
    <w:rsid w:val="00457766"/>
    <w:rsid w:val="00457BF9"/>
    <w:rsid w:val="004603D7"/>
    <w:rsid w:val="00460B0C"/>
    <w:rsid w:val="00460C91"/>
    <w:rsid w:val="00461081"/>
    <w:rsid w:val="00461114"/>
    <w:rsid w:val="00461147"/>
    <w:rsid w:val="0046129A"/>
    <w:rsid w:val="004614D1"/>
    <w:rsid w:val="004618F0"/>
    <w:rsid w:val="00461922"/>
    <w:rsid w:val="004622AA"/>
    <w:rsid w:val="0046240A"/>
    <w:rsid w:val="0046272A"/>
    <w:rsid w:val="00462892"/>
    <w:rsid w:val="0046294C"/>
    <w:rsid w:val="00462E43"/>
    <w:rsid w:val="004633ED"/>
    <w:rsid w:val="0046340C"/>
    <w:rsid w:val="004638CF"/>
    <w:rsid w:val="004638D3"/>
    <w:rsid w:val="00463D8E"/>
    <w:rsid w:val="00464F4F"/>
    <w:rsid w:val="004659EF"/>
    <w:rsid w:val="00465BA7"/>
    <w:rsid w:val="00466B72"/>
    <w:rsid w:val="00466BB0"/>
    <w:rsid w:val="00466F2A"/>
    <w:rsid w:val="00466F40"/>
    <w:rsid w:val="004671FD"/>
    <w:rsid w:val="00467636"/>
    <w:rsid w:val="00467F9E"/>
    <w:rsid w:val="00470A9C"/>
    <w:rsid w:val="004711AE"/>
    <w:rsid w:val="004718A9"/>
    <w:rsid w:val="00473135"/>
    <w:rsid w:val="00473530"/>
    <w:rsid w:val="00473594"/>
    <w:rsid w:val="00473662"/>
    <w:rsid w:val="004736E2"/>
    <w:rsid w:val="00473703"/>
    <w:rsid w:val="00473FF2"/>
    <w:rsid w:val="00473FFA"/>
    <w:rsid w:val="0047437A"/>
    <w:rsid w:val="00474ABD"/>
    <w:rsid w:val="00474D95"/>
    <w:rsid w:val="004750B7"/>
    <w:rsid w:val="004752D3"/>
    <w:rsid w:val="004758C3"/>
    <w:rsid w:val="004759E0"/>
    <w:rsid w:val="00475E2C"/>
    <w:rsid w:val="00476022"/>
    <w:rsid w:val="00476824"/>
    <w:rsid w:val="00476B88"/>
    <w:rsid w:val="00476E09"/>
    <w:rsid w:val="00477226"/>
    <w:rsid w:val="0047725D"/>
    <w:rsid w:val="00477B66"/>
    <w:rsid w:val="00477C0F"/>
    <w:rsid w:val="00477D98"/>
    <w:rsid w:val="00480474"/>
    <w:rsid w:val="00480B21"/>
    <w:rsid w:val="00480CEF"/>
    <w:rsid w:val="00481492"/>
    <w:rsid w:val="0048151A"/>
    <w:rsid w:val="00481795"/>
    <w:rsid w:val="004817F3"/>
    <w:rsid w:val="00481962"/>
    <w:rsid w:val="00481AAA"/>
    <w:rsid w:val="00481CDF"/>
    <w:rsid w:val="00481DA0"/>
    <w:rsid w:val="0048270A"/>
    <w:rsid w:val="00482F38"/>
    <w:rsid w:val="00483155"/>
    <w:rsid w:val="00483801"/>
    <w:rsid w:val="00483B48"/>
    <w:rsid w:val="00483E5D"/>
    <w:rsid w:val="0048440A"/>
    <w:rsid w:val="00484952"/>
    <w:rsid w:val="00484A0D"/>
    <w:rsid w:val="00485119"/>
    <w:rsid w:val="00485683"/>
    <w:rsid w:val="004857B3"/>
    <w:rsid w:val="00485AFA"/>
    <w:rsid w:val="0048643A"/>
    <w:rsid w:val="004867B0"/>
    <w:rsid w:val="00486942"/>
    <w:rsid w:val="00486A7B"/>
    <w:rsid w:val="00490B9E"/>
    <w:rsid w:val="00490ED0"/>
    <w:rsid w:val="00491E2C"/>
    <w:rsid w:val="0049249E"/>
    <w:rsid w:val="004928F4"/>
    <w:rsid w:val="00494782"/>
    <w:rsid w:val="00494AD4"/>
    <w:rsid w:val="00494B40"/>
    <w:rsid w:val="00495AE5"/>
    <w:rsid w:val="00496151"/>
    <w:rsid w:val="00496908"/>
    <w:rsid w:val="00496958"/>
    <w:rsid w:val="0049695A"/>
    <w:rsid w:val="0049716E"/>
    <w:rsid w:val="00497EC7"/>
    <w:rsid w:val="004A0087"/>
    <w:rsid w:val="004A0B85"/>
    <w:rsid w:val="004A1023"/>
    <w:rsid w:val="004A10D9"/>
    <w:rsid w:val="004A18C1"/>
    <w:rsid w:val="004A195E"/>
    <w:rsid w:val="004A1DD9"/>
    <w:rsid w:val="004A1FA0"/>
    <w:rsid w:val="004A202B"/>
    <w:rsid w:val="004A249A"/>
    <w:rsid w:val="004A24F3"/>
    <w:rsid w:val="004A2959"/>
    <w:rsid w:val="004A2CDC"/>
    <w:rsid w:val="004A3A69"/>
    <w:rsid w:val="004A4442"/>
    <w:rsid w:val="004A4780"/>
    <w:rsid w:val="004A51D5"/>
    <w:rsid w:val="004A566B"/>
    <w:rsid w:val="004A69C1"/>
    <w:rsid w:val="004A69C4"/>
    <w:rsid w:val="004A6AFC"/>
    <w:rsid w:val="004A76A7"/>
    <w:rsid w:val="004A7986"/>
    <w:rsid w:val="004A7A77"/>
    <w:rsid w:val="004A7CDF"/>
    <w:rsid w:val="004A7FE9"/>
    <w:rsid w:val="004B074E"/>
    <w:rsid w:val="004B0A1D"/>
    <w:rsid w:val="004B0DDC"/>
    <w:rsid w:val="004B132D"/>
    <w:rsid w:val="004B15C5"/>
    <w:rsid w:val="004B1DD4"/>
    <w:rsid w:val="004B219A"/>
    <w:rsid w:val="004B2AC2"/>
    <w:rsid w:val="004B2DD1"/>
    <w:rsid w:val="004B33E3"/>
    <w:rsid w:val="004B3559"/>
    <w:rsid w:val="004B39FB"/>
    <w:rsid w:val="004B3FA7"/>
    <w:rsid w:val="004B3FFD"/>
    <w:rsid w:val="004B4399"/>
    <w:rsid w:val="004B45DE"/>
    <w:rsid w:val="004B480D"/>
    <w:rsid w:val="004B4C04"/>
    <w:rsid w:val="004B4D21"/>
    <w:rsid w:val="004B4D3F"/>
    <w:rsid w:val="004B5222"/>
    <w:rsid w:val="004B5660"/>
    <w:rsid w:val="004B6E1B"/>
    <w:rsid w:val="004B70BD"/>
    <w:rsid w:val="004B7436"/>
    <w:rsid w:val="004B764F"/>
    <w:rsid w:val="004B7E21"/>
    <w:rsid w:val="004C0363"/>
    <w:rsid w:val="004C03FE"/>
    <w:rsid w:val="004C08DB"/>
    <w:rsid w:val="004C0B1D"/>
    <w:rsid w:val="004C0DBC"/>
    <w:rsid w:val="004C0EE2"/>
    <w:rsid w:val="004C174C"/>
    <w:rsid w:val="004C17FA"/>
    <w:rsid w:val="004C2239"/>
    <w:rsid w:val="004C3176"/>
    <w:rsid w:val="004C3365"/>
    <w:rsid w:val="004C3F1F"/>
    <w:rsid w:val="004C42F5"/>
    <w:rsid w:val="004C48DE"/>
    <w:rsid w:val="004C50F5"/>
    <w:rsid w:val="004C514E"/>
    <w:rsid w:val="004C57AF"/>
    <w:rsid w:val="004C5899"/>
    <w:rsid w:val="004C5961"/>
    <w:rsid w:val="004C666C"/>
    <w:rsid w:val="004C68CA"/>
    <w:rsid w:val="004C72D7"/>
    <w:rsid w:val="004C7372"/>
    <w:rsid w:val="004C749A"/>
    <w:rsid w:val="004C7DD8"/>
    <w:rsid w:val="004C7DDD"/>
    <w:rsid w:val="004D0259"/>
    <w:rsid w:val="004D02E6"/>
    <w:rsid w:val="004D0497"/>
    <w:rsid w:val="004D16D0"/>
    <w:rsid w:val="004D1835"/>
    <w:rsid w:val="004D27BC"/>
    <w:rsid w:val="004D2FCF"/>
    <w:rsid w:val="004D3146"/>
    <w:rsid w:val="004D31AE"/>
    <w:rsid w:val="004D33C7"/>
    <w:rsid w:val="004D3758"/>
    <w:rsid w:val="004D4285"/>
    <w:rsid w:val="004D468F"/>
    <w:rsid w:val="004D48CD"/>
    <w:rsid w:val="004D545C"/>
    <w:rsid w:val="004D5540"/>
    <w:rsid w:val="004D5673"/>
    <w:rsid w:val="004D570F"/>
    <w:rsid w:val="004D574F"/>
    <w:rsid w:val="004D63E0"/>
    <w:rsid w:val="004D7125"/>
    <w:rsid w:val="004D71FD"/>
    <w:rsid w:val="004D7A81"/>
    <w:rsid w:val="004D7F0B"/>
    <w:rsid w:val="004E07EC"/>
    <w:rsid w:val="004E0BC9"/>
    <w:rsid w:val="004E0EA3"/>
    <w:rsid w:val="004E1676"/>
    <w:rsid w:val="004E2036"/>
    <w:rsid w:val="004E23DD"/>
    <w:rsid w:val="004E24F6"/>
    <w:rsid w:val="004E25D3"/>
    <w:rsid w:val="004E2876"/>
    <w:rsid w:val="004E3403"/>
    <w:rsid w:val="004E3742"/>
    <w:rsid w:val="004E38A5"/>
    <w:rsid w:val="004E398A"/>
    <w:rsid w:val="004E4164"/>
    <w:rsid w:val="004E4837"/>
    <w:rsid w:val="004E5357"/>
    <w:rsid w:val="004E54EC"/>
    <w:rsid w:val="004E565B"/>
    <w:rsid w:val="004E58AE"/>
    <w:rsid w:val="004E597F"/>
    <w:rsid w:val="004E5FA8"/>
    <w:rsid w:val="004E60C8"/>
    <w:rsid w:val="004E6B84"/>
    <w:rsid w:val="004E6BEC"/>
    <w:rsid w:val="004E713A"/>
    <w:rsid w:val="004E774E"/>
    <w:rsid w:val="004E7806"/>
    <w:rsid w:val="004E7CF3"/>
    <w:rsid w:val="004F0016"/>
    <w:rsid w:val="004F0174"/>
    <w:rsid w:val="004F0528"/>
    <w:rsid w:val="004F05C4"/>
    <w:rsid w:val="004F05E8"/>
    <w:rsid w:val="004F0622"/>
    <w:rsid w:val="004F0A33"/>
    <w:rsid w:val="004F14BD"/>
    <w:rsid w:val="004F28FA"/>
    <w:rsid w:val="004F3E54"/>
    <w:rsid w:val="004F3EDD"/>
    <w:rsid w:val="004F4618"/>
    <w:rsid w:val="004F46D6"/>
    <w:rsid w:val="004F46E6"/>
    <w:rsid w:val="004F4F60"/>
    <w:rsid w:val="004F4FDE"/>
    <w:rsid w:val="004F5050"/>
    <w:rsid w:val="004F5749"/>
    <w:rsid w:val="004F5AFC"/>
    <w:rsid w:val="004F62E6"/>
    <w:rsid w:val="004F649F"/>
    <w:rsid w:val="004F7054"/>
    <w:rsid w:val="004F7319"/>
    <w:rsid w:val="004F74D6"/>
    <w:rsid w:val="005007BD"/>
    <w:rsid w:val="005014D4"/>
    <w:rsid w:val="00501BE1"/>
    <w:rsid w:val="00501C8E"/>
    <w:rsid w:val="0050259B"/>
    <w:rsid w:val="00502770"/>
    <w:rsid w:val="00502959"/>
    <w:rsid w:val="00502C3A"/>
    <w:rsid w:val="0050377D"/>
    <w:rsid w:val="00503ED5"/>
    <w:rsid w:val="00503F68"/>
    <w:rsid w:val="0050414B"/>
    <w:rsid w:val="005047F5"/>
    <w:rsid w:val="00504966"/>
    <w:rsid w:val="005050F4"/>
    <w:rsid w:val="0050543D"/>
    <w:rsid w:val="005055C6"/>
    <w:rsid w:val="0050659C"/>
    <w:rsid w:val="0050686B"/>
    <w:rsid w:val="0050744C"/>
    <w:rsid w:val="0050773D"/>
    <w:rsid w:val="0050779C"/>
    <w:rsid w:val="00507B22"/>
    <w:rsid w:val="00510324"/>
    <w:rsid w:val="00510B9D"/>
    <w:rsid w:val="00511C2D"/>
    <w:rsid w:val="00512060"/>
    <w:rsid w:val="0051209C"/>
    <w:rsid w:val="00512412"/>
    <w:rsid w:val="00512EEA"/>
    <w:rsid w:val="00513A02"/>
    <w:rsid w:val="00514218"/>
    <w:rsid w:val="005144B9"/>
    <w:rsid w:val="005146C9"/>
    <w:rsid w:val="00514B96"/>
    <w:rsid w:val="0051504C"/>
    <w:rsid w:val="0051517A"/>
    <w:rsid w:val="005159FD"/>
    <w:rsid w:val="00515A1D"/>
    <w:rsid w:val="0051630A"/>
    <w:rsid w:val="0051695F"/>
    <w:rsid w:val="0051700B"/>
    <w:rsid w:val="00517B54"/>
    <w:rsid w:val="00517C9B"/>
    <w:rsid w:val="00517EFE"/>
    <w:rsid w:val="005203BD"/>
    <w:rsid w:val="005204CC"/>
    <w:rsid w:val="00520662"/>
    <w:rsid w:val="00520F63"/>
    <w:rsid w:val="0052140B"/>
    <w:rsid w:val="005214E1"/>
    <w:rsid w:val="005222B0"/>
    <w:rsid w:val="005223B7"/>
    <w:rsid w:val="0052259A"/>
    <w:rsid w:val="005227F2"/>
    <w:rsid w:val="0052382F"/>
    <w:rsid w:val="005238F7"/>
    <w:rsid w:val="00523DC6"/>
    <w:rsid w:val="005242D7"/>
    <w:rsid w:val="0052435E"/>
    <w:rsid w:val="00524B82"/>
    <w:rsid w:val="0052540B"/>
    <w:rsid w:val="0052560E"/>
    <w:rsid w:val="00525636"/>
    <w:rsid w:val="005259DE"/>
    <w:rsid w:val="00525A1E"/>
    <w:rsid w:val="00525B33"/>
    <w:rsid w:val="00525CD3"/>
    <w:rsid w:val="00525F76"/>
    <w:rsid w:val="0052621C"/>
    <w:rsid w:val="00526693"/>
    <w:rsid w:val="00526A22"/>
    <w:rsid w:val="00526C34"/>
    <w:rsid w:val="00527410"/>
    <w:rsid w:val="00527D3C"/>
    <w:rsid w:val="00530338"/>
    <w:rsid w:val="005305E2"/>
    <w:rsid w:val="0053089C"/>
    <w:rsid w:val="005313B9"/>
    <w:rsid w:val="005313C5"/>
    <w:rsid w:val="005313E1"/>
    <w:rsid w:val="0053178D"/>
    <w:rsid w:val="0053216B"/>
    <w:rsid w:val="00532384"/>
    <w:rsid w:val="00532611"/>
    <w:rsid w:val="0053297F"/>
    <w:rsid w:val="00532B06"/>
    <w:rsid w:val="00532FBE"/>
    <w:rsid w:val="00533D9B"/>
    <w:rsid w:val="00534B63"/>
    <w:rsid w:val="00534DEC"/>
    <w:rsid w:val="00534F04"/>
    <w:rsid w:val="0053527F"/>
    <w:rsid w:val="00535365"/>
    <w:rsid w:val="00535E76"/>
    <w:rsid w:val="00536718"/>
    <w:rsid w:val="00536BB1"/>
    <w:rsid w:val="00536C95"/>
    <w:rsid w:val="00536F19"/>
    <w:rsid w:val="0053722E"/>
    <w:rsid w:val="005374FE"/>
    <w:rsid w:val="00537D11"/>
    <w:rsid w:val="00537F98"/>
    <w:rsid w:val="005400FD"/>
    <w:rsid w:val="00540144"/>
    <w:rsid w:val="005401EE"/>
    <w:rsid w:val="0054126F"/>
    <w:rsid w:val="005412C8"/>
    <w:rsid w:val="00541886"/>
    <w:rsid w:val="0054199A"/>
    <w:rsid w:val="00541DAA"/>
    <w:rsid w:val="0054268D"/>
    <w:rsid w:val="00542C0A"/>
    <w:rsid w:val="0054329A"/>
    <w:rsid w:val="005434A9"/>
    <w:rsid w:val="0054375C"/>
    <w:rsid w:val="00543AC3"/>
    <w:rsid w:val="00543B72"/>
    <w:rsid w:val="00544BF6"/>
    <w:rsid w:val="00544C45"/>
    <w:rsid w:val="00544FDE"/>
    <w:rsid w:val="00545502"/>
    <w:rsid w:val="00545855"/>
    <w:rsid w:val="005458B3"/>
    <w:rsid w:val="00546EC6"/>
    <w:rsid w:val="005473F3"/>
    <w:rsid w:val="00547808"/>
    <w:rsid w:val="00547CF1"/>
    <w:rsid w:val="0055145D"/>
    <w:rsid w:val="00551494"/>
    <w:rsid w:val="00551977"/>
    <w:rsid w:val="00551C87"/>
    <w:rsid w:val="00551D35"/>
    <w:rsid w:val="005525ED"/>
    <w:rsid w:val="00553497"/>
    <w:rsid w:val="005539E5"/>
    <w:rsid w:val="005543ED"/>
    <w:rsid w:val="005545F4"/>
    <w:rsid w:val="00554ACF"/>
    <w:rsid w:val="00554CA0"/>
    <w:rsid w:val="00555643"/>
    <w:rsid w:val="005564F7"/>
    <w:rsid w:val="0055743D"/>
    <w:rsid w:val="0056030D"/>
    <w:rsid w:val="00560C74"/>
    <w:rsid w:val="00560CDF"/>
    <w:rsid w:val="005614E5"/>
    <w:rsid w:val="005616E9"/>
    <w:rsid w:val="005618DA"/>
    <w:rsid w:val="00561F06"/>
    <w:rsid w:val="00562162"/>
    <w:rsid w:val="005623F4"/>
    <w:rsid w:val="005625BD"/>
    <w:rsid w:val="00562D64"/>
    <w:rsid w:val="005633C3"/>
    <w:rsid w:val="005636B1"/>
    <w:rsid w:val="005641C9"/>
    <w:rsid w:val="00564A5E"/>
    <w:rsid w:val="005652E9"/>
    <w:rsid w:val="0056592F"/>
    <w:rsid w:val="00565A24"/>
    <w:rsid w:val="00566065"/>
    <w:rsid w:val="00566325"/>
    <w:rsid w:val="005663FA"/>
    <w:rsid w:val="005665E1"/>
    <w:rsid w:val="00566A15"/>
    <w:rsid w:val="00566DDC"/>
    <w:rsid w:val="0056747E"/>
    <w:rsid w:val="00567A35"/>
    <w:rsid w:val="00570956"/>
    <w:rsid w:val="00570A9D"/>
    <w:rsid w:val="00570DF9"/>
    <w:rsid w:val="00571137"/>
    <w:rsid w:val="00571366"/>
    <w:rsid w:val="00571432"/>
    <w:rsid w:val="005719C9"/>
    <w:rsid w:val="00571F4F"/>
    <w:rsid w:val="00572339"/>
    <w:rsid w:val="0057274A"/>
    <w:rsid w:val="00572E69"/>
    <w:rsid w:val="00574242"/>
    <w:rsid w:val="005744C2"/>
    <w:rsid w:val="00574698"/>
    <w:rsid w:val="005746A3"/>
    <w:rsid w:val="0057479B"/>
    <w:rsid w:val="00574894"/>
    <w:rsid w:val="00574D78"/>
    <w:rsid w:val="00574F37"/>
    <w:rsid w:val="00575422"/>
    <w:rsid w:val="005756A9"/>
    <w:rsid w:val="0057583B"/>
    <w:rsid w:val="00575A41"/>
    <w:rsid w:val="00575F39"/>
    <w:rsid w:val="0057670A"/>
    <w:rsid w:val="005768CA"/>
    <w:rsid w:val="00577192"/>
    <w:rsid w:val="005771EA"/>
    <w:rsid w:val="00577806"/>
    <w:rsid w:val="00577F36"/>
    <w:rsid w:val="00580137"/>
    <w:rsid w:val="00580375"/>
    <w:rsid w:val="00580576"/>
    <w:rsid w:val="00581351"/>
    <w:rsid w:val="005815EA"/>
    <w:rsid w:val="005822D3"/>
    <w:rsid w:val="005824D0"/>
    <w:rsid w:val="0058255A"/>
    <w:rsid w:val="005826E8"/>
    <w:rsid w:val="005830BB"/>
    <w:rsid w:val="005838C6"/>
    <w:rsid w:val="0058432A"/>
    <w:rsid w:val="00584BFC"/>
    <w:rsid w:val="00585341"/>
    <w:rsid w:val="0058554D"/>
    <w:rsid w:val="0058579A"/>
    <w:rsid w:val="00585ACE"/>
    <w:rsid w:val="00585CE9"/>
    <w:rsid w:val="005861C8"/>
    <w:rsid w:val="005863C4"/>
    <w:rsid w:val="00586D06"/>
    <w:rsid w:val="005871C1"/>
    <w:rsid w:val="00587633"/>
    <w:rsid w:val="00587850"/>
    <w:rsid w:val="00590223"/>
    <w:rsid w:val="0059083B"/>
    <w:rsid w:val="005909BB"/>
    <w:rsid w:val="00590B46"/>
    <w:rsid w:val="005920D4"/>
    <w:rsid w:val="00592DB9"/>
    <w:rsid w:val="005930D5"/>
    <w:rsid w:val="00593348"/>
    <w:rsid w:val="00593539"/>
    <w:rsid w:val="00593FA4"/>
    <w:rsid w:val="0059409E"/>
    <w:rsid w:val="0059421B"/>
    <w:rsid w:val="00594444"/>
    <w:rsid w:val="005948B8"/>
    <w:rsid w:val="00594A91"/>
    <w:rsid w:val="00595F42"/>
    <w:rsid w:val="00595FC6"/>
    <w:rsid w:val="0059624D"/>
    <w:rsid w:val="005969DC"/>
    <w:rsid w:val="00596AD2"/>
    <w:rsid w:val="00597270"/>
    <w:rsid w:val="005973A1"/>
    <w:rsid w:val="0059756C"/>
    <w:rsid w:val="005976B7"/>
    <w:rsid w:val="005A014C"/>
    <w:rsid w:val="005A0353"/>
    <w:rsid w:val="005A0574"/>
    <w:rsid w:val="005A09E0"/>
    <w:rsid w:val="005A0C35"/>
    <w:rsid w:val="005A0C7F"/>
    <w:rsid w:val="005A0F96"/>
    <w:rsid w:val="005A1705"/>
    <w:rsid w:val="005A1A1D"/>
    <w:rsid w:val="005A1B2F"/>
    <w:rsid w:val="005A255A"/>
    <w:rsid w:val="005A27E1"/>
    <w:rsid w:val="005A292F"/>
    <w:rsid w:val="005A2A85"/>
    <w:rsid w:val="005A2D06"/>
    <w:rsid w:val="005A2EEE"/>
    <w:rsid w:val="005A3071"/>
    <w:rsid w:val="005A3284"/>
    <w:rsid w:val="005A32B8"/>
    <w:rsid w:val="005A3EA8"/>
    <w:rsid w:val="005A3F01"/>
    <w:rsid w:val="005A416E"/>
    <w:rsid w:val="005A46F8"/>
    <w:rsid w:val="005A4749"/>
    <w:rsid w:val="005A482C"/>
    <w:rsid w:val="005A4B40"/>
    <w:rsid w:val="005A4C12"/>
    <w:rsid w:val="005A5169"/>
    <w:rsid w:val="005A590D"/>
    <w:rsid w:val="005A5A00"/>
    <w:rsid w:val="005A5AC5"/>
    <w:rsid w:val="005A5E45"/>
    <w:rsid w:val="005A6024"/>
    <w:rsid w:val="005A6C50"/>
    <w:rsid w:val="005A6DC3"/>
    <w:rsid w:val="005A7308"/>
    <w:rsid w:val="005A73F8"/>
    <w:rsid w:val="005B030C"/>
    <w:rsid w:val="005B04CD"/>
    <w:rsid w:val="005B24D1"/>
    <w:rsid w:val="005B2570"/>
    <w:rsid w:val="005B269B"/>
    <w:rsid w:val="005B2803"/>
    <w:rsid w:val="005B2A35"/>
    <w:rsid w:val="005B2D6E"/>
    <w:rsid w:val="005B30D9"/>
    <w:rsid w:val="005B31E9"/>
    <w:rsid w:val="005B3827"/>
    <w:rsid w:val="005B3A71"/>
    <w:rsid w:val="005B4012"/>
    <w:rsid w:val="005B41D3"/>
    <w:rsid w:val="005B5122"/>
    <w:rsid w:val="005B5355"/>
    <w:rsid w:val="005B54A4"/>
    <w:rsid w:val="005B5689"/>
    <w:rsid w:val="005B6115"/>
    <w:rsid w:val="005B65EC"/>
    <w:rsid w:val="005B6742"/>
    <w:rsid w:val="005B755D"/>
    <w:rsid w:val="005B790D"/>
    <w:rsid w:val="005B7AD7"/>
    <w:rsid w:val="005B7D79"/>
    <w:rsid w:val="005C0524"/>
    <w:rsid w:val="005C0BEB"/>
    <w:rsid w:val="005C0E7B"/>
    <w:rsid w:val="005C12FA"/>
    <w:rsid w:val="005C1D46"/>
    <w:rsid w:val="005C2BDB"/>
    <w:rsid w:val="005C2D5E"/>
    <w:rsid w:val="005C2DE0"/>
    <w:rsid w:val="005C31D7"/>
    <w:rsid w:val="005C3307"/>
    <w:rsid w:val="005C364C"/>
    <w:rsid w:val="005C3713"/>
    <w:rsid w:val="005C3A5D"/>
    <w:rsid w:val="005C3B59"/>
    <w:rsid w:val="005C3BB7"/>
    <w:rsid w:val="005C3F17"/>
    <w:rsid w:val="005C3F8D"/>
    <w:rsid w:val="005C505D"/>
    <w:rsid w:val="005C568F"/>
    <w:rsid w:val="005C5725"/>
    <w:rsid w:val="005C5789"/>
    <w:rsid w:val="005C57A7"/>
    <w:rsid w:val="005C57FB"/>
    <w:rsid w:val="005C6132"/>
    <w:rsid w:val="005C6574"/>
    <w:rsid w:val="005C6B30"/>
    <w:rsid w:val="005C6C34"/>
    <w:rsid w:val="005C6DDC"/>
    <w:rsid w:val="005C714F"/>
    <w:rsid w:val="005C7588"/>
    <w:rsid w:val="005C7D8F"/>
    <w:rsid w:val="005D0439"/>
    <w:rsid w:val="005D053B"/>
    <w:rsid w:val="005D0569"/>
    <w:rsid w:val="005D0763"/>
    <w:rsid w:val="005D0A32"/>
    <w:rsid w:val="005D0BBB"/>
    <w:rsid w:val="005D0E3F"/>
    <w:rsid w:val="005D0E6C"/>
    <w:rsid w:val="005D2991"/>
    <w:rsid w:val="005D2A46"/>
    <w:rsid w:val="005D2BE9"/>
    <w:rsid w:val="005D2C49"/>
    <w:rsid w:val="005D2F7F"/>
    <w:rsid w:val="005D3D6F"/>
    <w:rsid w:val="005D3E5C"/>
    <w:rsid w:val="005D4834"/>
    <w:rsid w:val="005D4A75"/>
    <w:rsid w:val="005D4E83"/>
    <w:rsid w:val="005D565A"/>
    <w:rsid w:val="005D6BCE"/>
    <w:rsid w:val="005D6D56"/>
    <w:rsid w:val="005D775F"/>
    <w:rsid w:val="005E02CE"/>
    <w:rsid w:val="005E0D3A"/>
    <w:rsid w:val="005E164C"/>
    <w:rsid w:val="005E1777"/>
    <w:rsid w:val="005E19E4"/>
    <w:rsid w:val="005E1DA1"/>
    <w:rsid w:val="005E26BA"/>
    <w:rsid w:val="005E277F"/>
    <w:rsid w:val="005E2B24"/>
    <w:rsid w:val="005E31EB"/>
    <w:rsid w:val="005E34E6"/>
    <w:rsid w:val="005E3632"/>
    <w:rsid w:val="005E369C"/>
    <w:rsid w:val="005E391D"/>
    <w:rsid w:val="005E3B33"/>
    <w:rsid w:val="005E3F6A"/>
    <w:rsid w:val="005E41F2"/>
    <w:rsid w:val="005E4487"/>
    <w:rsid w:val="005E484E"/>
    <w:rsid w:val="005E48D8"/>
    <w:rsid w:val="005E50CC"/>
    <w:rsid w:val="005E6184"/>
    <w:rsid w:val="005E6402"/>
    <w:rsid w:val="005E694F"/>
    <w:rsid w:val="005E6E21"/>
    <w:rsid w:val="005E70A9"/>
    <w:rsid w:val="005E73DD"/>
    <w:rsid w:val="005E7876"/>
    <w:rsid w:val="005F0448"/>
    <w:rsid w:val="005F1FAF"/>
    <w:rsid w:val="005F29B2"/>
    <w:rsid w:val="005F33EF"/>
    <w:rsid w:val="005F3B24"/>
    <w:rsid w:val="005F3C3B"/>
    <w:rsid w:val="005F40A5"/>
    <w:rsid w:val="005F448A"/>
    <w:rsid w:val="005F45A8"/>
    <w:rsid w:val="005F4A89"/>
    <w:rsid w:val="005F5434"/>
    <w:rsid w:val="005F6420"/>
    <w:rsid w:val="005F64B6"/>
    <w:rsid w:val="005F668D"/>
    <w:rsid w:val="005F72D1"/>
    <w:rsid w:val="005F7449"/>
    <w:rsid w:val="005F78B0"/>
    <w:rsid w:val="006008A6"/>
    <w:rsid w:val="006009D3"/>
    <w:rsid w:val="00602041"/>
    <w:rsid w:val="00602410"/>
    <w:rsid w:val="006028FE"/>
    <w:rsid w:val="00602A61"/>
    <w:rsid w:val="006031A4"/>
    <w:rsid w:val="00603B29"/>
    <w:rsid w:val="00603C09"/>
    <w:rsid w:val="00603E2C"/>
    <w:rsid w:val="00604184"/>
    <w:rsid w:val="0060458A"/>
    <w:rsid w:val="00604777"/>
    <w:rsid w:val="00605099"/>
    <w:rsid w:val="006056E4"/>
    <w:rsid w:val="00605710"/>
    <w:rsid w:val="00605B48"/>
    <w:rsid w:val="00605C0F"/>
    <w:rsid w:val="00605EE0"/>
    <w:rsid w:val="00605FC2"/>
    <w:rsid w:val="006063F6"/>
    <w:rsid w:val="00606494"/>
    <w:rsid w:val="006068B0"/>
    <w:rsid w:val="00606D86"/>
    <w:rsid w:val="006071A8"/>
    <w:rsid w:val="00607311"/>
    <w:rsid w:val="006075F3"/>
    <w:rsid w:val="0060785C"/>
    <w:rsid w:val="006102C1"/>
    <w:rsid w:val="00610900"/>
    <w:rsid w:val="00610E57"/>
    <w:rsid w:val="00611652"/>
    <w:rsid w:val="00611A0E"/>
    <w:rsid w:val="00611B23"/>
    <w:rsid w:val="0061203D"/>
    <w:rsid w:val="006123B3"/>
    <w:rsid w:val="006126D4"/>
    <w:rsid w:val="00612704"/>
    <w:rsid w:val="00613002"/>
    <w:rsid w:val="0061362B"/>
    <w:rsid w:val="00613D5C"/>
    <w:rsid w:val="00613DC0"/>
    <w:rsid w:val="00615475"/>
    <w:rsid w:val="00615582"/>
    <w:rsid w:val="00615B6B"/>
    <w:rsid w:val="00616851"/>
    <w:rsid w:val="00616C7B"/>
    <w:rsid w:val="00617895"/>
    <w:rsid w:val="0061792B"/>
    <w:rsid w:val="00617E27"/>
    <w:rsid w:val="00617F8A"/>
    <w:rsid w:val="0062047F"/>
    <w:rsid w:val="00620B65"/>
    <w:rsid w:val="00621AA5"/>
    <w:rsid w:val="00621B1F"/>
    <w:rsid w:val="00621BA7"/>
    <w:rsid w:val="00621E79"/>
    <w:rsid w:val="0062208F"/>
    <w:rsid w:val="0062228B"/>
    <w:rsid w:val="0062259A"/>
    <w:rsid w:val="00622841"/>
    <w:rsid w:val="00622C12"/>
    <w:rsid w:val="00622D2D"/>
    <w:rsid w:val="00622D49"/>
    <w:rsid w:val="006236CE"/>
    <w:rsid w:val="006247C3"/>
    <w:rsid w:val="006249A5"/>
    <w:rsid w:val="00624CAF"/>
    <w:rsid w:val="00625C34"/>
    <w:rsid w:val="00625D65"/>
    <w:rsid w:val="00625DF0"/>
    <w:rsid w:val="006263F1"/>
    <w:rsid w:val="00626BA8"/>
    <w:rsid w:val="00626D22"/>
    <w:rsid w:val="006271D2"/>
    <w:rsid w:val="00627D2C"/>
    <w:rsid w:val="00627E88"/>
    <w:rsid w:val="00627F78"/>
    <w:rsid w:val="0063079A"/>
    <w:rsid w:val="00630DF9"/>
    <w:rsid w:val="00630FF1"/>
    <w:rsid w:val="006311DA"/>
    <w:rsid w:val="00631298"/>
    <w:rsid w:val="006316B9"/>
    <w:rsid w:val="00631904"/>
    <w:rsid w:val="00631E11"/>
    <w:rsid w:val="00632B75"/>
    <w:rsid w:val="00632E21"/>
    <w:rsid w:val="00633A73"/>
    <w:rsid w:val="00633D47"/>
    <w:rsid w:val="00633F63"/>
    <w:rsid w:val="00634DEC"/>
    <w:rsid w:val="00635234"/>
    <w:rsid w:val="00636017"/>
    <w:rsid w:val="006361A9"/>
    <w:rsid w:val="006368D7"/>
    <w:rsid w:val="00636CBE"/>
    <w:rsid w:val="00636F94"/>
    <w:rsid w:val="00636FC6"/>
    <w:rsid w:val="00637817"/>
    <w:rsid w:val="00637A69"/>
    <w:rsid w:val="00637B87"/>
    <w:rsid w:val="0064052F"/>
    <w:rsid w:val="006405A2"/>
    <w:rsid w:val="006409F8"/>
    <w:rsid w:val="00641136"/>
    <w:rsid w:val="00641183"/>
    <w:rsid w:val="00641835"/>
    <w:rsid w:val="00641C15"/>
    <w:rsid w:val="00641FC7"/>
    <w:rsid w:val="0064204C"/>
    <w:rsid w:val="006428AA"/>
    <w:rsid w:val="006428F8"/>
    <w:rsid w:val="00642AC7"/>
    <w:rsid w:val="00642D92"/>
    <w:rsid w:val="00642E01"/>
    <w:rsid w:val="00643789"/>
    <w:rsid w:val="00643956"/>
    <w:rsid w:val="00643FF5"/>
    <w:rsid w:val="00644093"/>
    <w:rsid w:val="006442B7"/>
    <w:rsid w:val="00644866"/>
    <w:rsid w:val="006454E6"/>
    <w:rsid w:val="0064597A"/>
    <w:rsid w:val="00645A4B"/>
    <w:rsid w:val="00645E63"/>
    <w:rsid w:val="00646A66"/>
    <w:rsid w:val="00646CA1"/>
    <w:rsid w:val="00647437"/>
    <w:rsid w:val="00647FB6"/>
    <w:rsid w:val="006506DC"/>
    <w:rsid w:val="00650F6E"/>
    <w:rsid w:val="006521BA"/>
    <w:rsid w:val="006523AA"/>
    <w:rsid w:val="00652417"/>
    <w:rsid w:val="00652CB4"/>
    <w:rsid w:val="00653988"/>
    <w:rsid w:val="00653A27"/>
    <w:rsid w:val="00654BF4"/>
    <w:rsid w:val="00654EC1"/>
    <w:rsid w:val="00654FD0"/>
    <w:rsid w:val="0065516D"/>
    <w:rsid w:val="00655368"/>
    <w:rsid w:val="00655F5D"/>
    <w:rsid w:val="00656E7F"/>
    <w:rsid w:val="006608DF"/>
    <w:rsid w:val="006610C3"/>
    <w:rsid w:val="00661AC6"/>
    <w:rsid w:val="00661D61"/>
    <w:rsid w:val="00661E23"/>
    <w:rsid w:val="006625FC"/>
    <w:rsid w:val="00662D57"/>
    <w:rsid w:val="00662F65"/>
    <w:rsid w:val="006634F2"/>
    <w:rsid w:val="006636C7"/>
    <w:rsid w:val="006638B0"/>
    <w:rsid w:val="00663B5B"/>
    <w:rsid w:val="006641B1"/>
    <w:rsid w:val="0066447F"/>
    <w:rsid w:val="0066459A"/>
    <w:rsid w:val="006648B7"/>
    <w:rsid w:val="00665084"/>
    <w:rsid w:val="0066521E"/>
    <w:rsid w:val="00665A07"/>
    <w:rsid w:val="006667BB"/>
    <w:rsid w:val="00666F03"/>
    <w:rsid w:val="00667D9E"/>
    <w:rsid w:val="0067023E"/>
    <w:rsid w:val="006714EC"/>
    <w:rsid w:val="006714F7"/>
    <w:rsid w:val="006716FE"/>
    <w:rsid w:val="006717C9"/>
    <w:rsid w:val="00671D69"/>
    <w:rsid w:val="0067308E"/>
    <w:rsid w:val="006738FB"/>
    <w:rsid w:val="00673EAE"/>
    <w:rsid w:val="006748F9"/>
    <w:rsid w:val="006755C6"/>
    <w:rsid w:val="0067566E"/>
    <w:rsid w:val="00675B4C"/>
    <w:rsid w:val="00676082"/>
    <w:rsid w:val="00676199"/>
    <w:rsid w:val="0067630D"/>
    <w:rsid w:val="00676B34"/>
    <w:rsid w:val="00676C56"/>
    <w:rsid w:val="00676CC4"/>
    <w:rsid w:val="00676F70"/>
    <w:rsid w:val="0067768F"/>
    <w:rsid w:val="0067775C"/>
    <w:rsid w:val="00677A34"/>
    <w:rsid w:val="00677C23"/>
    <w:rsid w:val="00677D6E"/>
    <w:rsid w:val="006809DA"/>
    <w:rsid w:val="00680AD0"/>
    <w:rsid w:val="006810AA"/>
    <w:rsid w:val="00681877"/>
    <w:rsid w:val="00681D6E"/>
    <w:rsid w:val="00681E79"/>
    <w:rsid w:val="0068204E"/>
    <w:rsid w:val="00682692"/>
    <w:rsid w:val="00682B68"/>
    <w:rsid w:val="00682FD3"/>
    <w:rsid w:val="00683018"/>
    <w:rsid w:val="00683039"/>
    <w:rsid w:val="006832F0"/>
    <w:rsid w:val="006836BB"/>
    <w:rsid w:val="00683704"/>
    <w:rsid w:val="00683F4A"/>
    <w:rsid w:val="00684740"/>
    <w:rsid w:val="0068480C"/>
    <w:rsid w:val="006848B1"/>
    <w:rsid w:val="00684E8E"/>
    <w:rsid w:val="00684FAC"/>
    <w:rsid w:val="006852DC"/>
    <w:rsid w:val="00685710"/>
    <w:rsid w:val="00685B09"/>
    <w:rsid w:val="00685ED9"/>
    <w:rsid w:val="00685FDD"/>
    <w:rsid w:val="006864EF"/>
    <w:rsid w:val="00686528"/>
    <w:rsid w:val="00686FC3"/>
    <w:rsid w:val="00687013"/>
    <w:rsid w:val="0068717C"/>
    <w:rsid w:val="006871F8"/>
    <w:rsid w:val="00687AD6"/>
    <w:rsid w:val="00687F55"/>
    <w:rsid w:val="0069030E"/>
    <w:rsid w:val="00690E4B"/>
    <w:rsid w:val="00690E52"/>
    <w:rsid w:val="00691125"/>
    <w:rsid w:val="00691AE3"/>
    <w:rsid w:val="00691EFF"/>
    <w:rsid w:val="0069266D"/>
    <w:rsid w:val="00692B99"/>
    <w:rsid w:val="00693058"/>
    <w:rsid w:val="006930F7"/>
    <w:rsid w:val="006932A6"/>
    <w:rsid w:val="0069346E"/>
    <w:rsid w:val="0069365D"/>
    <w:rsid w:val="006944FC"/>
    <w:rsid w:val="00694C4B"/>
    <w:rsid w:val="00694D46"/>
    <w:rsid w:val="006950E0"/>
    <w:rsid w:val="00695497"/>
    <w:rsid w:val="00695F22"/>
    <w:rsid w:val="006961C5"/>
    <w:rsid w:val="006963E7"/>
    <w:rsid w:val="00696598"/>
    <w:rsid w:val="00696685"/>
    <w:rsid w:val="006967DF"/>
    <w:rsid w:val="00696DEA"/>
    <w:rsid w:val="00697BA7"/>
    <w:rsid w:val="00697F87"/>
    <w:rsid w:val="006A0060"/>
    <w:rsid w:val="006A01EC"/>
    <w:rsid w:val="006A10A4"/>
    <w:rsid w:val="006A1531"/>
    <w:rsid w:val="006A16B8"/>
    <w:rsid w:val="006A1AA7"/>
    <w:rsid w:val="006A3269"/>
    <w:rsid w:val="006A3A25"/>
    <w:rsid w:val="006A42D2"/>
    <w:rsid w:val="006A48D1"/>
    <w:rsid w:val="006A4D4C"/>
    <w:rsid w:val="006A4DD0"/>
    <w:rsid w:val="006A4DDC"/>
    <w:rsid w:val="006A4E3F"/>
    <w:rsid w:val="006A576E"/>
    <w:rsid w:val="006A5B03"/>
    <w:rsid w:val="006A5D7B"/>
    <w:rsid w:val="006A67D5"/>
    <w:rsid w:val="006A74E9"/>
    <w:rsid w:val="006A7E12"/>
    <w:rsid w:val="006B0361"/>
    <w:rsid w:val="006B0AB6"/>
    <w:rsid w:val="006B0BC0"/>
    <w:rsid w:val="006B1522"/>
    <w:rsid w:val="006B15A9"/>
    <w:rsid w:val="006B1D69"/>
    <w:rsid w:val="006B20D6"/>
    <w:rsid w:val="006B240A"/>
    <w:rsid w:val="006B25E0"/>
    <w:rsid w:val="006B26E3"/>
    <w:rsid w:val="006B2D3D"/>
    <w:rsid w:val="006B2FC1"/>
    <w:rsid w:val="006B30F5"/>
    <w:rsid w:val="006B3814"/>
    <w:rsid w:val="006B4515"/>
    <w:rsid w:val="006B4994"/>
    <w:rsid w:val="006B4A47"/>
    <w:rsid w:val="006B4B6E"/>
    <w:rsid w:val="006B5001"/>
    <w:rsid w:val="006B5509"/>
    <w:rsid w:val="006B5CEB"/>
    <w:rsid w:val="006B5D36"/>
    <w:rsid w:val="006B63FA"/>
    <w:rsid w:val="006B64B6"/>
    <w:rsid w:val="006B6B0B"/>
    <w:rsid w:val="006B6F87"/>
    <w:rsid w:val="006B72B6"/>
    <w:rsid w:val="006B775E"/>
    <w:rsid w:val="006B7774"/>
    <w:rsid w:val="006B7BB7"/>
    <w:rsid w:val="006C05A0"/>
    <w:rsid w:val="006C1240"/>
    <w:rsid w:val="006C1E8E"/>
    <w:rsid w:val="006C1ED2"/>
    <w:rsid w:val="006C1FE2"/>
    <w:rsid w:val="006C2BDA"/>
    <w:rsid w:val="006C31F1"/>
    <w:rsid w:val="006C39D6"/>
    <w:rsid w:val="006C4689"/>
    <w:rsid w:val="006C472D"/>
    <w:rsid w:val="006C49E2"/>
    <w:rsid w:val="006C502A"/>
    <w:rsid w:val="006C54BA"/>
    <w:rsid w:val="006C5F42"/>
    <w:rsid w:val="006C630D"/>
    <w:rsid w:val="006C6B85"/>
    <w:rsid w:val="006C6FA1"/>
    <w:rsid w:val="006D0CFF"/>
    <w:rsid w:val="006D0D49"/>
    <w:rsid w:val="006D116F"/>
    <w:rsid w:val="006D1325"/>
    <w:rsid w:val="006D1B93"/>
    <w:rsid w:val="006D2777"/>
    <w:rsid w:val="006D3035"/>
    <w:rsid w:val="006D3097"/>
    <w:rsid w:val="006D4290"/>
    <w:rsid w:val="006D447C"/>
    <w:rsid w:val="006D453A"/>
    <w:rsid w:val="006D4776"/>
    <w:rsid w:val="006D5E87"/>
    <w:rsid w:val="006D5FAC"/>
    <w:rsid w:val="006D639A"/>
    <w:rsid w:val="006D65C8"/>
    <w:rsid w:val="006D6911"/>
    <w:rsid w:val="006D6B35"/>
    <w:rsid w:val="006D7122"/>
    <w:rsid w:val="006D738F"/>
    <w:rsid w:val="006D759C"/>
    <w:rsid w:val="006E066F"/>
    <w:rsid w:val="006E0937"/>
    <w:rsid w:val="006E14A7"/>
    <w:rsid w:val="006E1630"/>
    <w:rsid w:val="006E173B"/>
    <w:rsid w:val="006E1823"/>
    <w:rsid w:val="006E23AD"/>
    <w:rsid w:val="006E2B0F"/>
    <w:rsid w:val="006E36FD"/>
    <w:rsid w:val="006E3F15"/>
    <w:rsid w:val="006E42D3"/>
    <w:rsid w:val="006E4391"/>
    <w:rsid w:val="006E577A"/>
    <w:rsid w:val="006E5CF4"/>
    <w:rsid w:val="006E5E55"/>
    <w:rsid w:val="006E6917"/>
    <w:rsid w:val="006E6D6F"/>
    <w:rsid w:val="006E703B"/>
    <w:rsid w:val="006E752C"/>
    <w:rsid w:val="006E7839"/>
    <w:rsid w:val="006E7D84"/>
    <w:rsid w:val="006E7F6F"/>
    <w:rsid w:val="006F05C2"/>
    <w:rsid w:val="006F083D"/>
    <w:rsid w:val="006F0986"/>
    <w:rsid w:val="006F0EB1"/>
    <w:rsid w:val="006F15AF"/>
    <w:rsid w:val="006F1EEB"/>
    <w:rsid w:val="006F2DB3"/>
    <w:rsid w:val="006F2DE3"/>
    <w:rsid w:val="006F2F2A"/>
    <w:rsid w:val="006F3BB4"/>
    <w:rsid w:val="006F4445"/>
    <w:rsid w:val="006F4487"/>
    <w:rsid w:val="006F4571"/>
    <w:rsid w:val="006F4C02"/>
    <w:rsid w:val="006F57DE"/>
    <w:rsid w:val="006F6420"/>
    <w:rsid w:val="006F6654"/>
    <w:rsid w:val="006F678D"/>
    <w:rsid w:val="006F6E0F"/>
    <w:rsid w:val="006F6FF4"/>
    <w:rsid w:val="006F78A3"/>
    <w:rsid w:val="006F7A17"/>
    <w:rsid w:val="007003EB"/>
    <w:rsid w:val="00700479"/>
    <w:rsid w:val="0070074F"/>
    <w:rsid w:val="00700D34"/>
    <w:rsid w:val="00700EA4"/>
    <w:rsid w:val="00701B5F"/>
    <w:rsid w:val="00701E4B"/>
    <w:rsid w:val="00701F5A"/>
    <w:rsid w:val="007020BF"/>
    <w:rsid w:val="007029AE"/>
    <w:rsid w:val="00702F13"/>
    <w:rsid w:val="007031C6"/>
    <w:rsid w:val="00703223"/>
    <w:rsid w:val="00703649"/>
    <w:rsid w:val="00703C00"/>
    <w:rsid w:val="00703D44"/>
    <w:rsid w:val="00703E46"/>
    <w:rsid w:val="00704156"/>
    <w:rsid w:val="0070451E"/>
    <w:rsid w:val="00704B5A"/>
    <w:rsid w:val="007052D3"/>
    <w:rsid w:val="00705416"/>
    <w:rsid w:val="00705727"/>
    <w:rsid w:val="00705B62"/>
    <w:rsid w:val="00705F7F"/>
    <w:rsid w:val="00706488"/>
    <w:rsid w:val="007068D6"/>
    <w:rsid w:val="00706D34"/>
    <w:rsid w:val="00706EFA"/>
    <w:rsid w:val="00707575"/>
    <w:rsid w:val="00707A1D"/>
    <w:rsid w:val="00710148"/>
    <w:rsid w:val="0071018E"/>
    <w:rsid w:val="00710216"/>
    <w:rsid w:val="007102B7"/>
    <w:rsid w:val="007106EC"/>
    <w:rsid w:val="00710A38"/>
    <w:rsid w:val="00710F44"/>
    <w:rsid w:val="00711A7C"/>
    <w:rsid w:val="007127BE"/>
    <w:rsid w:val="00712BAE"/>
    <w:rsid w:val="00712F16"/>
    <w:rsid w:val="0071350D"/>
    <w:rsid w:val="00713571"/>
    <w:rsid w:val="00713B65"/>
    <w:rsid w:val="00713E7B"/>
    <w:rsid w:val="00713EA4"/>
    <w:rsid w:val="0071414A"/>
    <w:rsid w:val="00714295"/>
    <w:rsid w:val="007149F4"/>
    <w:rsid w:val="007158E8"/>
    <w:rsid w:val="00715E02"/>
    <w:rsid w:val="007161D0"/>
    <w:rsid w:val="0071685A"/>
    <w:rsid w:val="00716935"/>
    <w:rsid w:val="00716B58"/>
    <w:rsid w:val="0071760C"/>
    <w:rsid w:val="0071764D"/>
    <w:rsid w:val="00717651"/>
    <w:rsid w:val="007177ED"/>
    <w:rsid w:val="00717987"/>
    <w:rsid w:val="00720328"/>
    <w:rsid w:val="0072041D"/>
    <w:rsid w:val="0072045B"/>
    <w:rsid w:val="007206B0"/>
    <w:rsid w:val="0072088A"/>
    <w:rsid w:val="00720C76"/>
    <w:rsid w:val="00721101"/>
    <w:rsid w:val="00721424"/>
    <w:rsid w:val="007219D2"/>
    <w:rsid w:val="00721B02"/>
    <w:rsid w:val="00721FD5"/>
    <w:rsid w:val="007227E5"/>
    <w:rsid w:val="00722A6B"/>
    <w:rsid w:val="00722FF4"/>
    <w:rsid w:val="007230BD"/>
    <w:rsid w:val="00723117"/>
    <w:rsid w:val="00723F80"/>
    <w:rsid w:val="0072411B"/>
    <w:rsid w:val="007250AF"/>
    <w:rsid w:val="007250D3"/>
    <w:rsid w:val="00725309"/>
    <w:rsid w:val="007253FB"/>
    <w:rsid w:val="00725C24"/>
    <w:rsid w:val="00725D8E"/>
    <w:rsid w:val="00727349"/>
    <w:rsid w:val="00730017"/>
    <w:rsid w:val="00731441"/>
    <w:rsid w:val="00732271"/>
    <w:rsid w:val="007323A0"/>
    <w:rsid w:val="007325F2"/>
    <w:rsid w:val="007329ED"/>
    <w:rsid w:val="00732A80"/>
    <w:rsid w:val="00732CBA"/>
    <w:rsid w:val="00732DDE"/>
    <w:rsid w:val="00732E98"/>
    <w:rsid w:val="007333ED"/>
    <w:rsid w:val="00733404"/>
    <w:rsid w:val="007339CA"/>
    <w:rsid w:val="00733FD3"/>
    <w:rsid w:val="00734FE4"/>
    <w:rsid w:val="007353CB"/>
    <w:rsid w:val="00735746"/>
    <w:rsid w:val="007357F7"/>
    <w:rsid w:val="00735814"/>
    <w:rsid w:val="00735A21"/>
    <w:rsid w:val="00736129"/>
    <w:rsid w:val="007361FD"/>
    <w:rsid w:val="00736247"/>
    <w:rsid w:val="00736574"/>
    <w:rsid w:val="007369E4"/>
    <w:rsid w:val="00736A87"/>
    <w:rsid w:val="00736E41"/>
    <w:rsid w:val="00736F86"/>
    <w:rsid w:val="007370B8"/>
    <w:rsid w:val="007371AD"/>
    <w:rsid w:val="00737611"/>
    <w:rsid w:val="00737D5C"/>
    <w:rsid w:val="00740313"/>
    <w:rsid w:val="007408A4"/>
    <w:rsid w:val="0074123C"/>
    <w:rsid w:val="00741794"/>
    <w:rsid w:val="00741C17"/>
    <w:rsid w:val="00741C27"/>
    <w:rsid w:val="00741F15"/>
    <w:rsid w:val="00741F9D"/>
    <w:rsid w:val="0074201F"/>
    <w:rsid w:val="0074204A"/>
    <w:rsid w:val="0074217A"/>
    <w:rsid w:val="0074237B"/>
    <w:rsid w:val="00742691"/>
    <w:rsid w:val="00742750"/>
    <w:rsid w:val="007428AC"/>
    <w:rsid w:val="00742BE8"/>
    <w:rsid w:val="00742C96"/>
    <w:rsid w:val="0074305B"/>
    <w:rsid w:val="00743C15"/>
    <w:rsid w:val="007444AA"/>
    <w:rsid w:val="00744A46"/>
    <w:rsid w:val="00744F2C"/>
    <w:rsid w:val="00745440"/>
    <w:rsid w:val="00745913"/>
    <w:rsid w:val="00746076"/>
    <w:rsid w:val="00746605"/>
    <w:rsid w:val="00746A71"/>
    <w:rsid w:val="0074795D"/>
    <w:rsid w:val="00747EFB"/>
    <w:rsid w:val="0075010B"/>
    <w:rsid w:val="007507D0"/>
    <w:rsid w:val="00750930"/>
    <w:rsid w:val="00750CB0"/>
    <w:rsid w:val="00751AA7"/>
    <w:rsid w:val="00751BA6"/>
    <w:rsid w:val="00751EF4"/>
    <w:rsid w:val="0075256F"/>
    <w:rsid w:val="00753F46"/>
    <w:rsid w:val="0075422B"/>
    <w:rsid w:val="00754597"/>
    <w:rsid w:val="007545A2"/>
    <w:rsid w:val="0075477B"/>
    <w:rsid w:val="0075494C"/>
    <w:rsid w:val="007549D0"/>
    <w:rsid w:val="00756C22"/>
    <w:rsid w:val="00756DF1"/>
    <w:rsid w:val="00756E2A"/>
    <w:rsid w:val="00757728"/>
    <w:rsid w:val="00757A5E"/>
    <w:rsid w:val="00760992"/>
    <w:rsid w:val="00760ECF"/>
    <w:rsid w:val="00762083"/>
    <w:rsid w:val="007620C7"/>
    <w:rsid w:val="0076234A"/>
    <w:rsid w:val="00762482"/>
    <w:rsid w:val="00762F01"/>
    <w:rsid w:val="00762F90"/>
    <w:rsid w:val="00763163"/>
    <w:rsid w:val="00763359"/>
    <w:rsid w:val="00763612"/>
    <w:rsid w:val="007637B6"/>
    <w:rsid w:val="007638A6"/>
    <w:rsid w:val="00763925"/>
    <w:rsid w:val="00763DC0"/>
    <w:rsid w:val="007644DB"/>
    <w:rsid w:val="00765367"/>
    <w:rsid w:val="00765514"/>
    <w:rsid w:val="007658AF"/>
    <w:rsid w:val="007659B5"/>
    <w:rsid w:val="007659E8"/>
    <w:rsid w:val="00765DE6"/>
    <w:rsid w:val="00765E4E"/>
    <w:rsid w:val="00765E54"/>
    <w:rsid w:val="00766071"/>
    <w:rsid w:val="00766316"/>
    <w:rsid w:val="00766366"/>
    <w:rsid w:val="00766EE6"/>
    <w:rsid w:val="007677B3"/>
    <w:rsid w:val="007679D7"/>
    <w:rsid w:val="00767E13"/>
    <w:rsid w:val="007702CD"/>
    <w:rsid w:val="007704E7"/>
    <w:rsid w:val="00770F37"/>
    <w:rsid w:val="0077147D"/>
    <w:rsid w:val="0077179B"/>
    <w:rsid w:val="00771A4D"/>
    <w:rsid w:val="00771AD5"/>
    <w:rsid w:val="00771E18"/>
    <w:rsid w:val="007720C8"/>
    <w:rsid w:val="00772CF1"/>
    <w:rsid w:val="0077343C"/>
    <w:rsid w:val="00773597"/>
    <w:rsid w:val="0077386B"/>
    <w:rsid w:val="00773D04"/>
    <w:rsid w:val="00774087"/>
    <w:rsid w:val="00774242"/>
    <w:rsid w:val="007746E5"/>
    <w:rsid w:val="0077502B"/>
    <w:rsid w:val="00775112"/>
    <w:rsid w:val="00775781"/>
    <w:rsid w:val="007768B3"/>
    <w:rsid w:val="0077694C"/>
    <w:rsid w:val="00776A75"/>
    <w:rsid w:val="0077723D"/>
    <w:rsid w:val="0077749F"/>
    <w:rsid w:val="00777DF4"/>
    <w:rsid w:val="00781299"/>
    <w:rsid w:val="0078166D"/>
    <w:rsid w:val="00781929"/>
    <w:rsid w:val="0078193A"/>
    <w:rsid w:val="00781B49"/>
    <w:rsid w:val="00781BF3"/>
    <w:rsid w:val="00781C87"/>
    <w:rsid w:val="007826B3"/>
    <w:rsid w:val="00782701"/>
    <w:rsid w:val="00782791"/>
    <w:rsid w:val="0078312F"/>
    <w:rsid w:val="00783679"/>
    <w:rsid w:val="00783CC4"/>
    <w:rsid w:val="0078467B"/>
    <w:rsid w:val="007846D0"/>
    <w:rsid w:val="0078498F"/>
    <w:rsid w:val="00784C69"/>
    <w:rsid w:val="0078529A"/>
    <w:rsid w:val="007855A7"/>
    <w:rsid w:val="0078560C"/>
    <w:rsid w:val="0078564C"/>
    <w:rsid w:val="007858C9"/>
    <w:rsid w:val="00786067"/>
    <w:rsid w:val="0078626A"/>
    <w:rsid w:val="0078641D"/>
    <w:rsid w:val="00787840"/>
    <w:rsid w:val="0079011B"/>
    <w:rsid w:val="00790514"/>
    <w:rsid w:val="007906F4"/>
    <w:rsid w:val="0079081A"/>
    <w:rsid w:val="00790B86"/>
    <w:rsid w:val="00791078"/>
    <w:rsid w:val="0079112F"/>
    <w:rsid w:val="00791438"/>
    <w:rsid w:val="0079155E"/>
    <w:rsid w:val="00791AB4"/>
    <w:rsid w:val="007926C8"/>
    <w:rsid w:val="00793677"/>
    <w:rsid w:val="007938CA"/>
    <w:rsid w:val="00793FE0"/>
    <w:rsid w:val="00794470"/>
    <w:rsid w:val="007946E2"/>
    <w:rsid w:val="00794A6F"/>
    <w:rsid w:val="00794C7F"/>
    <w:rsid w:val="00794E49"/>
    <w:rsid w:val="007950F5"/>
    <w:rsid w:val="00795340"/>
    <w:rsid w:val="0079562B"/>
    <w:rsid w:val="00795CAF"/>
    <w:rsid w:val="00795EE0"/>
    <w:rsid w:val="00796211"/>
    <w:rsid w:val="00796490"/>
    <w:rsid w:val="007966D5"/>
    <w:rsid w:val="00796D42"/>
    <w:rsid w:val="00797184"/>
    <w:rsid w:val="007976C8"/>
    <w:rsid w:val="0079797B"/>
    <w:rsid w:val="00797A7D"/>
    <w:rsid w:val="007A013B"/>
    <w:rsid w:val="007A03B8"/>
    <w:rsid w:val="007A0CA6"/>
    <w:rsid w:val="007A102D"/>
    <w:rsid w:val="007A1D7E"/>
    <w:rsid w:val="007A1EF3"/>
    <w:rsid w:val="007A207E"/>
    <w:rsid w:val="007A276C"/>
    <w:rsid w:val="007A2F9D"/>
    <w:rsid w:val="007A39BB"/>
    <w:rsid w:val="007A3AB6"/>
    <w:rsid w:val="007A3B9F"/>
    <w:rsid w:val="007A3D49"/>
    <w:rsid w:val="007A3E1C"/>
    <w:rsid w:val="007A4257"/>
    <w:rsid w:val="007A468C"/>
    <w:rsid w:val="007A46CA"/>
    <w:rsid w:val="007A4B2C"/>
    <w:rsid w:val="007A4B38"/>
    <w:rsid w:val="007A4CEC"/>
    <w:rsid w:val="007A4D12"/>
    <w:rsid w:val="007A4D18"/>
    <w:rsid w:val="007A54AE"/>
    <w:rsid w:val="007A59DB"/>
    <w:rsid w:val="007A5C51"/>
    <w:rsid w:val="007A60D9"/>
    <w:rsid w:val="007A6710"/>
    <w:rsid w:val="007A6F99"/>
    <w:rsid w:val="007A7273"/>
    <w:rsid w:val="007A7308"/>
    <w:rsid w:val="007A7D38"/>
    <w:rsid w:val="007A7EC5"/>
    <w:rsid w:val="007A7FD4"/>
    <w:rsid w:val="007B012A"/>
    <w:rsid w:val="007B07C7"/>
    <w:rsid w:val="007B0974"/>
    <w:rsid w:val="007B0985"/>
    <w:rsid w:val="007B0BAB"/>
    <w:rsid w:val="007B15BE"/>
    <w:rsid w:val="007B16B8"/>
    <w:rsid w:val="007B1A7F"/>
    <w:rsid w:val="007B259F"/>
    <w:rsid w:val="007B265A"/>
    <w:rsid w:val="007B28D2"/>
    <w:rsid w:val="007B369D"/>
    <w:rsid w:val="007B38DA"/>
    <w:rsid w:val="007B3FD5"/>
    <w:rsid w:val="007B45FA"/>
    <w:rsid w:val="007B48A8"/>
    <w:rsid w:val="007B48F9"/>
    <w:rsid w:val="007B4C2D"/>
    <w:rsid w:val="007B4C75"/>
    <w:rsid w:val="007B4D83"/>
    <w:rsid w:val="007B55FE"/>
    <w:rsid w:val="007B5E46"/>
    <w:rsid w:val="007B62F8"/>
    <w:rsid w:val="007B66E3"/>
    <w:rsid w:val="007B68C7"/>
    <w:rsid w:val="007B6992"/>
    <w:rsid w:val="007B6D50"/>
    <w:rsid w:val="007B7078"/>
    <w:rsid w:val="007B712A"/>
    <w:rsid w:val="007B7225"/>
    <w:rsid w:val="007B7559"/>
    <w:rsid w:val="007B75B4"/>
    <w:rsid w:val="007B788E"/>
    <w:rsid w:val="007B7A88"/>
    <w:rsid w:val="007C01AB"/>
    <w:rsid w:val="007C05C3"/>
    <w:rsid w:val="007C0919"/>
    <w:rsid w:val="007C2419"/>
    <w:rsid w:val="007C26FF"/>
    <w:rsid w:val="007C380D"/>
    <w:rsid w:val="007C461E"/>
    <w:rsid w:val="007C52F4"/>
    <w:rsid w:val="007C613C"/>
    <w:rsid w:val="007C652A"/>
    <w:rsid w:val="007C6A7B"/>
    <w:rsid w:val="007C7877"/>
    <w:rsid w:val="007C7E18"/>
    <w:rsid w:val="007C7EFB"/>
    <w:rsid w:val="007D022D"/>
    <w:rsid w:val="007D0395"/>
    <w:rsid w:val="007D05C7"/>
    <w:rsid w:val="007D08E2"/>
    <w:rsid w:val="007D0A15"/>
    <w:rsid w:val="007D0DA4"/>
    <w:rsid w:val="007D0E3B"/>
    <w:rsid w:val="007D104B"/>
    <w:rsid w:val="007D1770"/>
    <w:rsid w:val="007D1D5C"/>
    <w:rsid w:val="007D2691"/>
    <w:rsid w:val="007D2A08"/>
    <w:rsid w:val="007D3164"/>
    <w:rsid w:val="007D3FC4"/>
    <w:rsid w:val="007D4135"/>
    <w:rsid w:val="007D43B9"/>
    <w:rsid w:val="007D4DA4"/>
    <w:rsid w:val="007D4ED3"/>
    <w:rsid w:val="007D578B"/>
    <w:rsid w:val="007D57D3"/>
    <w:rsid w:val="007D625D"/>
    <w:rsid w:val="007D62B7"/>
    <w:rsid w:val="007D6359"/>
    <w:rsid w:val="007D6523"/>
    <w:rsid w:val="007D68AE"/>
    <w:rsid w:val="007D6902"/>
    <w:rsid w:val="007D6A70"/>
    <w:rsid w:val="007D6D2D"/>
    <w:rsid w:val="007D7337"/>
    <w:rsid w:val="007D7364"/>
    <w:rsid w:val="007D7759"/>
    <w:rsid w:val="007D7D02"/>
    <w:rsid w:val="007E0271"/>
    <w:rsid w:val="007E173F"/>
    <w:rsid w:val="007E19AE"/>
    <w:rsid w:val="007E1A33"/>
    <w:rsid w:val="007E1DA0"/>
    <w:rsid w:val="007E20E1"/>
    <w:rsid w:val="007E2132"/>
    <w:rsid w:val="007E269D"/>
    <w:rsid w:val="007E2DDA"/>
    <w:rsid w:val="007E2EA4"/>
    <w:rsid w:val="007E30BF"/>
    <w:rsid w:val="007E334A"/>
    <w:rsid w:val="007E39C0"/>
    <w:rsid w:val="007E4772"/>
    <w:rsid w:val="007E4A00"/>
    <w:rsid w:val="007E59ED"/>
    <w:rsid w:val="007E5C7B"/>
    <w:rsid w:val="007E6573"/>
    <w:rsid w:val="007E6AB2"/>
    <w:rsid w:val="007E73D7"/>
    <w:rsid w:val="007E7A5D"/>
    <w:rsid w:val="007F112B"/>
    <w:rsid w:val="007F1F72"/>
    <w:rsid w:val="007F2200"/>
    <w:rsid w:val="007F25AF"/>
    <w:rsid w:val="007F280C"/>
    <w:rsid w:val="007F3CB0"/>
    <w:rsid w:val="007F3CE9"/>
    <w:rsid w:val="007F3DC4"/>
    <w:rsid w:val="007F3F6D"/>
    <w:rsid w:val="007F4699"/>
    <w:rsid w:val="007F4823"/>
    <w:rsid w:val="007F49B2"/>
    <w:rsid w:val="007F49DB"/>
    <w:rsid w:val="007F5013"/>
    <w:rsid w:val="007F534F"/>
    <w:rsid w:val="007F555C"/>
    <w:rsid w:val="007F5A4D"/>
    <w:rsid w:val="007F5AEB"/>
    <w:rsid w:val="007F5B67"/>
    <w:rsid w:val="007F60D8"/>
    <w:rsid w:val="007F627D"/>
    <w:rsid w:val="007F668B"/>
    <w:rsid w:val="007F6A05"/>
    <w:rsid w:val="007F6F18"/>
    <w:rsid w:val="007F71DB"/>
    <w:rsid w:val="007F747C"/>
    <w:rsid w:val="007F7693"/>
    <w:rsid w:val="007F76AE"/>
    <w:rsid w:val="007F7F16"/>
    <w:rsid w:val="008005CE"/>
    <w:rsid w:val="008009B8"/>
    <w:rsid w:val="00800A92"/>
    <w:rsid w:val="00800B57"/>
    <w:rsid w:val="008015F3"/>
    <w:rsid w:val="008016E4"/>
    <w:rsid w:val="008023FC"/>
    <w:rsid w:val="00802654"/>
    <w:rsid w:val="00802779"/>
    <w:rsid w:val="00802DFD"/>
    <w:rsid w:val="00803768"/>
    <w:rsid w:val="00803DD7"/>
    <w:rsid w:val="00804978"/>
    <w:rsid w:val="00804BD6"/>
    <w:rsid w:val="008056D4"/>
    <w:rsid w:val="0080581D"/>
    <w:rsid w:val="008058AD"/>
    <w:rsid w:val="00805E53"/>
    <w:rsid w:val="008062CF"/>
    <w:rsid w:val="0080668D"/>
    <w:rsid w:val="008069FF"/>
    <w:rsid w:val="00807240"/>
    <w:rsid w:val="00807726"/>
    <w:rsid w:val="00807E9B"/>
    <w:rsid w:val="00810359"/>
    <w:rsid w:val="00810CD2"/>
    <w:rsid w:val="00812012"/>
    <w:rsid w:val="00812090"/>
    <w:rsid w:val="00812A56"/>
    <w:rsid w:val="00813938"/>
    <w:rsid w:val="00813BD2"/>
    <w:rsid w:val="00813BF1"/>
    <w:rsid w:val="00813F06"/>
    <w:rsid w:val="00814255"/>
    <w:rsid w:val="008144DF"/>
    <w:rsid w:val="00814CEB"/>
    <w:rsid w:val="00815526"/>
    <w:rsid w:val="0081589B"/>
    <w:rsid w:val="0081605C"/>
    <w:rsid w:val="00816373"/>
    <w:rsid w:val="00816619"/>
    <w:rsid w:val="008166D2"/>
    <w:rsid w:val="00816F15"/>
    <w:rsid w:val="008174C3"/>
    <w:rsid w:val="00817C32"/>
    <w:rsid w:val="00817C46"/>
    <w:rsid w:val="00820301"/>
    <w:rsid w:val="00820DE4"/>
    <w:rsid w:val="00820FC2"/>
    <w:rsid w:val="00821294"/>
    <w:rsid w:val="0082140C"/>
    <w:rsid w:val="00821863"/>
    <w:rsid w:val="00821AFE"/>
    <w:rsid w:val="00821B2C"/>
    <w:rsid w:val="00821B5C"/>
    <w:rsid w:val="00821DD1"/>
    <w:rsid w:val="00821F24"/>
    <w:rsid w:val="00821F42"/>
    <w:rsid w:val="0082217F"/>
    <w:rsid w:val="0082250B"/>
    <w:rsid w:val="00822978"/>
    <w:rsid w:val="00822A54"/>
    <w:rsid w:val="00823752"/>
    <w:rsid w:val="00823FBD"/>
    <w:rsid w:val="00824270"/>
    <w:rsid w:val="008248C6"/>
    <w:rsid w:val="00824D18"/>
    <w:rsid w:val="00825C05"/>
    <w:rsid w:val="008260CC"/>
    <w:rsid w:val="008262B9"/>
    <w:rsid w:val="00826A56"/>
    <w:rsid w:val="008301C7"/>
    <w:rsid w:val="008301E1"/>
    <w:rsid w:val="008304DC"/>
    <w:rsid w:val="008307D4"/>
    <w:rsid w:val="00830A22"/>
    <w:rsid w:val="00830B63"/>
    <w:rsid w:val="00830D62"/>
    <w:rsid w:val="008310B8"/>
    <w:rsid w:val="008310EA"/>
    <w:rsid w:val="0083138D"/>
    <w:rsid w:val="00831A9C"/>
    <w:rsid w:val="008321EE"/>
    <w:rsid w:val="00832576"/>
    <w:rsid w:val="00832C3B"/>
    <w:rsid w:val="00832CE3"/>
    <w:rsid w:val="00833A24"/>
    <w:rsid w:val="00833DC2"/>
    <w:rsid w:val="0083475A"/>
    <w:rsid w:val="00834864"/>
    <w:rsid w:val="00834D47"/>
    <w:rsid w:val="00835007"/>
    <w:rsid w:val="008356E2"/>
    <w:rsid w:val="00836177"/>
    <w:rsid w:val="00836401"/>
    <w:rsid w:val="00836420"/>
    <w:rsid w:val="00836679"/>
    <w:rsid w:val="0083684F"/>
    <w:rsid w:val="0083691A"/>
    <w:rsid w:val="00836F10"/>
    <w:rsid w:val="00837006"/>
    <w:rsid w:val="008371A0"/>
    <w:rsid w:val="0083749F"/>
    <w:rsid w:val="00837970"/>
    <w:rsid w:val="00837BA0"/>
    <w:rsid w:val="00837BEC"/>
    <w:rsid w:val="008403C3"/>
    <w:rsid w:val="00840DD1"/>
    <w:rsid w:val="0084112C"/>
    <w:rsid w:val="0084147C"/>
    <w:rsid w:val="00841537"/>
    <w:rsid w:val="0084185E"/>
    <w:rsid w:val="00841E01"/>
    <w:rsid w:val="00842064"/>
    <w:rsid w:val="008420EA"/>
    <w:rsid w:val="008438C6"/>
    <w:rsid w:val="008438DE"/>
    <w:rsid w:val="00843C26"/>
    <w:rsid w:val="00844097"/>
    <w:rsid w:val="00844554"/>
    <w:rsid w:val="00845164"/>
    <w:rsid w:val="0084562A"/>
    <w:rsid w:val="00845CDD"/>
    <w:rsid w:val="00846436"/>
    <w:rsid w:val="008469C3"/>
    <w:rsid w:val="00846DC1"/>
    <w:rsid w:val="00846E62"/>
    <w:rsid w:val="00846FC2"/>
    <w:rsid w:val="00847A7E"/>
    <w:rsid w:val="0085003A"/>
    <w:rsid w:val="008501E9"/>
    <w:rsid w:val="00850408"/>
    <w:rsid w:val="00850C36"/>
    <w:rsid w:val="00850F8F"/>
    <w:rsid w:val="0085177C"/>
    <w:rsid w:val="00851943"/>
    <w:rsid w:val="008520A6"/>
    <w:rsid w:val="0085272E"/>
    <w:rsid w:val="00852BFB"/>
    <w:rsid w:val="008533E8"/>
    <w:rsid w:val="008535BD"/>
    <w:rsid w:val="0085369D"/>
    <w:rsid w:val="00853C2F"/>
    <w:rsid w:val="00854A37"/>
    <w:rsid w:val="008551DC"/>
    <w:rsid w:val="00855334"/>
    <w:rsid w:val="0085553D"/>
    <w:rsid w:val="00855670"/>
    <w:rsid w:val="00855787"/>
    <w:rsid w:val="0085578A"/>
    <w:rsid w:val="0085588D"/>
    <w:rsid w:val="008558CE"/>
    <w:rsid w:val="00855AA2"/>
    <w:rsid w:val="00856ECB"/>
    <w:rsid w:val="00856F44"/>
    <w:rsid w:val="00857064"/>
    <w:rsid w:val="0085749A"/>
    <w:rsid w:val="00857B25"/>
    <w:rsid w:val="008600F5"/>
    <w:rsid w:val="00860455"/>
    <w:rsid w:val="008605A5"/>
    <w:rsid w:val="0086068E"/>
    <w:rsid w:val="00860A60"/>
    <w:rsid w:val="00861ED3"/>
    <w:rsid w:val="008622F0"/>
    <w:rsid w:val="00862471"/>
    <w:rsid w:val="008625E3"/>
    <w:rsid w:val="00862847"/>
    <w:rsid w:val="00862A1E"/>
    <w:rsid w:val="008636F3"/>
    <w:rsid w:val="00864A0E"/>
    <w:rsid w:val="00864BDC"/>
    <w:rsid w:val="0086545F"/>
    <w:rsid w:val="008655C1"/>
    <w:rsid w:val="0086594C"/>
    <w:rsid w:val="00865B66"/>
    <w:rsid w:val="00865E15"/>
    <w:rsid w:val="00865F06"/>
    <w:rsid w:val="0086630D"/>
    <w:rsid w:val="0086636A"/>
    <w:rsid w:val="00866482"/>
    <w:rsid w:val="0086672E"/>
    <w:rsid w:val="008667D9"/>
    <w:rsid w:val="00866EA6"/>
    <w:rsid w:val="008674EA"/>
    <w:rsid w:val="0087037E"/>
    <w:rsid w:val="00870636"/>
    <w:rsid w:val="00870DCC"/>
    <w:rsid w:val="00871213"/>
    <w:rsid w:val="00871727"/>
    <w:rsid w:val="00871946"/>
    <w:rsid w:val="008723E5"/>
    <w:rsid w:val="008724FB"/>
    <w:rsid w:val="0087272A"/>
    <w:rsid w:val="00872C02"/>
    <w:rsid w:val="00873EE3"/>
    <w:rsid w:val="00873F02"/>
    <w:rsid w:val="0087477A"/>
    <w:rsid w:val="00874796"/>
    <w:rsid w:val="00874798"/>
    <w:rsid w:val="00874FB6"/>
    <w:rsid w:val="008750A7"/>
    <w:rsid w:val="008751A7"/>
    <w:rsid w:val="00875822"/>
    <w:rsid w:val="00875A2E"/>
    <w:rsid w:val="00875F83"/>
    <w:rsid w:val="00877070"/>
    <w:rsid w:val="00877115"/>
    <w:rsid w:val="008779F6"/>
    <w:rsid w:val="00877DDE"/>
    <w:rsid w:val="00877E11"/>
    <w:rsid w:val="00877E14"/>
    <w:rsid w:val="008806E1"/>
    <w:rsid w:val="008807A5"/>
    <w:rsid w:val="00880C06"/>
    <w:rsid w:val="008810F5"/>
    <w:rsid w:val="00881167"/>
    <w:rsid w:val="00881A2C"/>
    <w:rsid w:val="00881E00"/>
    <w:rsid w:val="00881EC9"/>
    <w:rsid w:val="00882853"/>
    <w:rsid w:val="00882ADF"/>
    <w:rsid w:val="00882E2B"/>
    <w:rsid w:val="008832CF"/>
    <w:rsid w:val="008844B2"/>
    <w:rsid w:val="0088507E"/>
    <w:rsid w:val="008853FF"/>
    <w:rsid w:val="0088550A"/>
    <w:rsid w:val="00885710"/>
    <w:rsid w:val="00885B2C"/>
    <w:rsid w:val="00885CA4"/>
    <w:rsid w:val="00885D73"/>
    <w:rsid w:val="00885EED"/>
    <w:rsid w:val="00885F56"/>
    <w:rsid w:val="008862EC"/>
    <w:rsid w:val="00886616"/>
    <w:rsid w:val="00886BC8"/>
    <w:rsid w:val="00887AC0"/>
    <w:rsid w:val="00890264"/>
    <w:rsid w:val="00890359"/>
    <w:rsid w:val="00890977"/>
    <w:rsid w:val="00890B3C"/>
    <w:rsid w:val="00890C99"/>
    <w:rsid w:val="00890D77"/>
    <w:rsid w:val="00890F9B"/>
    <w:rsid w:val="00891568"/>
    <w:rsid w:val="008919EB"/>
    <w:rsid w:val="00891A38"/>
    <w:rsid w:val="00891B1E"/>
    <w:rsid w:val="00891BA9"/>
    <w:rsid w:val="00892324"/>
    <w:rsid w:val="008936D7"/>
    <w:rsid w:val="0089385D"/>
    <w:rsid w:val="00893B2C"/>
    <w:rsid w:val="00893F24"/>
    <w:rsid w:val="0089426A"/>
    <w:rsid w:val="00894505"/>
    <w:rsid w:val="00894B65"/>
    <w:rsid w:val="00895550"/>
    <w:rsid w:val="00895824"/>
    <w:rsid w:val="00895B37"/>
    <w:rsid w:val="00895C22"/>
    <w:rsid w:val="00895C75"/>
    <w:rsid w:val="00895D23"/>
    <w:rsid w:val="00895FE0"/>
    <w:rsid w:val="00896049"/>
    <w:rsid w:val="008960F0"/>
    <w:rsid w:val="00896252"/>
    <w:rsid w:val="00896A2A"/>
    <w:rsid w:val="0089717F"/>
    <w:rsid w:val="00897301"/>
    <w:rsid w:val="0089783E"/>
    <w:rsid w:val="008A0370"/>
    <w:rsid w:val="008A1751"/>
    <w:rsid w:val="008A254B"/>
    <w:rsid w:val="008A27D4"/>
    <w:rsid w:val="008A2A29"/>
    <w:rsid w:val="008A2CFE"/>
    <w:rsid w:val="008A2EE2"/>
    <w:rsid w:val="008A32E3"/>
    <w:rsid w:val="008A3FB1"/>
    <w:rsid w:val="008A432C"/>
    <w:rsid w:val="008A4882"/>
    <w:rsid w:val="008A4FCB"/>
    <w:rsid w:val="008A50F9"/>
    <w:rsid w:val="008A556B"/>
    <w:rsid w:val="008A57B6"/>
    <w:rsid w:val="008A5D24"/>
    <w:rsid w:val="008A6176"/>
    <w:rsid w:val="008A6498"/>
    <w:rsid w:val="008A6D01"/>
    <w:rsid w:val="008A7E9D"/>
    <w:rsid w:val="008B098F"/>
    <w:rsid w:val="008B0B0C"/>
    <w:rsid w:val="008B0ECA"/>
    <w:rsid w:val="008B0F9A"/>
    <w:rsid w:val="008B1791"/>
    <w:rsid w:val="008B1855"/>
    <w:rsid w:val="008B18FB"/>
    <w:rsid w:val="008B215D"/>
    <w:rsid w:val="008B23B0"/>
    <w:rsid w:val="008B258F"/>
    <w:rsid w:val="008B25FB"/>
    <w:rsid w:val="008B2DD6"/>
    <w:rsid w:val="008B394B"/>
    <w:rsid w:val="008B41BB"/>
    <w:rsid w:val="008B41D7"/>
    <w:rsid w:val="008B481E"/>
    <w:rsid w:val="008B49DB"/>
    <w:rsid w:val="008B4D1F"/>
    <w:rsid w:val="008B4E54"/>
    <w:rsid w:val="008B5C09"/>
    <w:rsid w:val="008B66F2"/>
    <w:rsid w:val="008B67DB"/>
    <w:rsid w:val="008B69DB"/>
    <w:rsid w:val="008B74D1"/>
    <w:rsid w:val="008B7C50"/>
    <w:rsid w:val="008B7F4E"/>
    <w:rsid w:val="008C015B"/>
    <w:rsid w:val="008C0804"/>
    <w:rsid w:val="008C0965"/>
    <w:rsid w:val="008C0A6C"/>
    <w:rsid w:val="008C15CE"/>
    <w:rsid w:val="008C174D"/>
    <w:rsid w:val="008C1754"/>
    <w:rsid w:val="008C17C6"/>
    <w:rsid w:val="008C17E6"/>
    <w:rsid w:val="008C188A"/>
    <w:rsid w:val="008C1AF1"/>
    <w:rsid w:val="008C1FD3"/>
    <w:rsid w:val="008C2059"/>
    <w:rsid w:val="008C2233"/>
    <w:rsid w:val="008C30B4"/>
    <w:rsid w:val="008C30CC"/>
    <w:rsid w:val="008C3522"/>
    <w:rsid w:val="008C3790"/>
    <w:rsid w:val="008C3E1A"/>
    <w:rsid w:val="008C434E"/>
    <w:rsid w:val="008C4572"/>
    <w:rsid w:val="008C4649"/>
    <w:rsid w:val="008C4EA2"/>
    <w:rsid w:val="008C5400"/>
    <w:rsid w:val="008C54A2"/>
    <w:rsid w:val="008C62C3"/>
    <w:rsid w:val="008C6CC1"/>
    <w:rsid w:val="008C731B"/>
    <w:rsid w:val="008C7936"/>
    <w:rsid w:val="008C79CF"/>
    <w:rsid w:val="008C7D32"/>
    <w:rsid w:val="008D0030"/>
    <w:rsid w:val="008D08F9"/>
    <w:rsid w:val="008D094E"/>
    <w:rsid w:val="008D1105"/>
    <w:rsid w:val="008D1396"/>
    <w:rsid w:val="008D1510"/>
    <w:rsid w:val="008D17D4"/>
    <w:rsid w:val="008D1A89"/>
    <w:rsid w:val="008D1E93"/>
    <w:rsid w:val="008D26E9"/>
    <w:rsid w:val="008D2AF0"/>
    <w:rsid w:val="008D2B02"/>
    <w:rsid w:val="008D2D5A"/>
    <w:rsid w:val="008D30F8"/>
    <w:rsid w:val="008D33F7"/>
    <w:rsid w:val="008D3494"/>
    <w:rsid w:val="008D3952"/>
    <w:rsid w:val="008D3B65"/>
    <w:rsid w:val="008D3D62"/>
    <w:rsid w:val="008D4071"/>
    <w:rsid w:val="008D4535"/>
    <w:rsid w:val="008D47D3"/>
    <w:rsid w:val="008D4F63"/>
    <w:rsid w:val="008D524D"/>
    <w:rsid w:val="008D581F"/>
    <w:rsid w:val="008D587A"/>
    <w:rsid w:val="008D5C86"/>
    <w:rsid w:val="008D5EA0"/>
    <w:rsid w:val="008D707B"/>
    <w:rsid w:val="008D70B0"/>
    <w:rsid w:val="008D7304"/>
    <w:rsid w:val="008D730A"/>
    <w:rsid w:val="008E008C"/>
    <w:rsid w:val="008E0121"/>
    <w:rsid w:val="008E0757"/>
    <w:rsid w:val="008E09EE"/>
    <w:rsid w:val="008E0BB4"/>
    <w:rsid w:val="008E1C46"/>
    <w:rsid w:val="008E1D90"/>
    <w:rsid w:val="008E209A"/>
    <w:rsid w:val="008E27D4"/>
    <w:rsid w:val="008E33BA"/>
    <w:rsid w:val="008E43D9"/>
    <w:rsid w:val="008E5DD8"/>
    <w:rsid w:val="008E628C"/>
    <w:rsid w:val="008E65EC"/>
    <w:rsid w:val="008E7264"/>
    <w:rsid w:val="008F0010"/>
    <w:rsid w:val="008F0A95"/>
    <w:rsid w:val="008F0B71"/>
    <w:rsid w:val="008F0CFD"/>
    <w:rsid w:val="008F0D8A"/>
    <w:rsid w:val="008F0F12"/>
    <w:rsid w:val="008F10BF"/>
    <w:rsid w:val="008F15F5"/>
    <w:rsid w:val="008F177A"/>
    <w:rsid w:val="008F2256"/>
    <w:rsid w:val="008F22A2"/>
    <w:rsid w:val="008F2613"/>
    <w:rsid w:val="008F4955"/>
    <w:rsid w:val="008F4CE7"/>
    <w:rsid w:val="008F4EEB"/>
    <w:rsid w:val="008F5B58"/>
    <w:rsid w:val="008F5CBC"/>
    <w:rsid w:val="008F6029"/>
    <w:rsid w:val="008F77F7"/>
    <w:rsid w:val="008F7814"/>
    <w:rsid w:val="008F7AC5"/>
    <w:rsid w:val="009002F7"/>
    <w:rsid w:val="00900C44"/>
    <w:rsid w:val="00900D2A"/>
    <w:rsid w:val="00900E81"/>
    <w:rsid w:val="00901480"/>
    <w:rsid w:val="00901C3E"/>
    <w:rsid w:val="009021F6"/>
    <w:rsid w:val="00902571"/>
    <w:rsid w:val="009028E2"/>
    <w:rsid w:val="00902BEC"/>
    <w:rsid w:val="00902D12"/>
    <w:rsid w:val="00902DDB"/>
    <w:rsid w:val="009032FB"/>
    <w:rsid w:val="00903453"/>
    <w:rsid w:val="0090354C"/>
    <w:rsid w:val="00903AFA"/>
    <w:rsid w:val="009044B8"/>
    <w:rsid w:val="00904A86"/>
    <w:rsid w:val="00904AA9"/>
    <w:rsid w:val="00904BD1"/>
    <w:rsid w:val="00905010"/>
    <w:rsid w:val="009051BA"/>
    <w:rsid w:val="00905F8B"/>
    <w:rsid w:val="0090606F"/>
    <w:rsid w:val="00906B4C"/>
    <w:rsid w:val="00906D11"/>
    <w:rsid w:val="00906DEB"/>
    <w:rsid w:val="00907100"/>
    <w:rsid w:val="009078FA"/>
    <w:rsid w:val="00907C09"/>
    <w:rsid w:val="00907E1E"/>
    <w:rsid w:val="0091119D"/>
    <w:rsid w:val="00911985"/>
    <w:rsid w:val="00911AB7"/>
    <w:rsid w:val="009123EB"/>
    <w:rsid w:val="00912791"/>
    <w:rsid w:val="00912862"/>
    <w:rsid w:val="00912874"/>
    <w:rsid w:val="00913547"/>
    <w:rsid w:val="009136CA"/>
    <w:rsid w:val="0091399E"/>
    <w:rsid w:val="00914A55"/>
    <w:rsid w:val="00914BD3"/>
    <w:rsid w:val="00914CEE"/>
    <w:rsid w:val="00914DCE"/>
    <w:rsid w:val="009151EE"/>
    <w:rsid w:val="00915584"/>
    <w:rsid w:val="009159F5"/>
    <w:rsid w:val="00915DE2"/>
    <w:rsid w:val="0091619B"/>
    <w:rsid w:val="009163A6"/>
    <w:rsid w:val="009165FB"/>
    <w:rsid w:val="00916BAB"/>
    <w:rsid w:val="00916F0C"/>
    <w:rsid w:val="00917A68"/>
    <w:rsid w:val="00920132"/>
    <w:rsid w:val="00920675"/>
    <w:rsid w:val="009208AD"/>
    <w:rsid w:val="00920C4C"/>
    <w:rsid w:val="00920E40"/>
    <w:rsid w:val="00920E69"/>
    <w:rsid w:val="009212C3"/>
    <w:rsid w:val="00921981"/>
    <w:rsid w:val="00921A08"/>
    <w:rsid w:val="00922383"/>
    <w:rsid w:val="009224E5"/>
    <w:rsid w:val="0092275A"/>
    <w:rsid w:val="00922800"/>
    <w:rsid w:val="0092311E"/>
    <w:rsid w:val="00923163"/>
    <w:rsid w:val="009232CC"/>
    <w:rsid w:val="009238F7"/>
    <w:rsid w:val="009239FE"/>
    <w:rsid w:val="00923CAE"/>
    <w:rsid w:val="00923E08"/>
    <w:rsid w:val="00923E18"/>
    <w:rsid w:val="00923E8A"/>
    <w:rsid w:val="00923F3E"/>
    <w:rsid w:val="009242B1"/>
    <w:rsid w:val="0092451B"/>
    <w:rsid w:val="00924DBE"/>
    <w:rsid w:val="00924DD8"/>
    <w:rsid w:val="0092506E"/>
    <w:rsid w:val="00925A5F"/>
    <w:rsid w:val="00925D60"/>
    <w:rsid w:val="00925E88"/>
    <w:rsid w:val="0092603F"/>
    <w:rsid w:val="009266DF"/>
    <w:rsid w:val="0092681A"/>
    <w:rsid w:val="00927116"/>
    <w:rsid w:val="00927322"/>
    <w:rsid w:val="0092781F"/>
    <w:rsid w:val="00927A65"/>
    <w:rsid w:val="00927ED0"/>
    <w:rsid w:val="0093016A"/>
    <w:rsid w:val="009304C1"/>
    <w:rsid w:val="00930769"/>
    <w:rsid w:val="00931533"/>
    <w:rsid w:val="00931B30"/>
    <w:rsid w:val="009320E3"/>
    <w:rsid w:val="00932102"/>
    <w:rsid w:val="009324B5"/>
    <w:rsid w:val="009325C5"/>
    <w:rsid w:val="00932661"/>
    <w:rsid w:val="00932DBF"/>
    <w:rsid w:val="00932E22"/>
    <w:rsid w:val="00932FB2"/>
    <w:rsid w:val="00933619"/>
    <w:rsid w:val="00933935"/>
    <w:rsid w:val="00933F3E"/>
    <w:rsid w:val="009343AE"/>
    <w:rsid w:val="009348AA"/>
    <w:rsid w:val="00934919"/>
    <w:rsid w:val="00934CD2"/>
    <w:rsid w:val="009358B7"/>
    <w:rsid w:val="00935B11"/>
    <w:rsid w:val="00935BB8"/>
    <w:rsid w:val="00935C92"/>
    <w:rsid w:val="00935ECC"/>
    <w:rsid w:val="00936267"/>
    <w:rsid w:val="00937138"/>
    <w:rsid w:val="009374D5"/>
    <w:rsid w:val="00940A4C"/>
    <w:rsid w:val="00941257"/>
    <w:rsid w:val="0094138F"/>
    <w:rsid w:val="00941776"/>
    <w:rsid w:val="00941B68"/>
    <w:rsid w:val="0094254D"/>
    <w:rsid w:val="00942583"/>
    <w:rsid w:val="009427AA"/>
    <w:rsid w:val="009427C4"/>
    <w:rsid w:val="00942DD3"/>
    <w:rsid w:val="00942E88"/>
    <w:rsid w:val="0094308A"/>
    <w:rsid w:val="009431EE"/>
    <w:rsid w:val="00943497"/>
    <w:rsid w:val="0094370B"/>
    <w:rsid w:val="009438B7"/>
    <w:rsid w:val="009439E9"/>
    <w:rsid w:val="00944538"/>
    <w:rsid w:val="009445F5"/>
    <w:rsid w:val="00944933"/>
    <w:rsid w:val="00944960"/>
    <w:rsid w:val="00944C49"/>
    <w:rsid w:val="009450A0"/>
    <w:rsid w:val="00945684"/>
    <w:rsid w:val="0094595A"/>
    <w:rsid w:val="009464D2"/>
    <w:rsid w:val="00946B57"/>
    <w:rsid w:val="009477FB"/>
    <w:rsid w:val="00947C46"/>
    <w:rsid w:val="00950F93"/>
    <w:rsid w:val="009512DE"/>
    <w:rsid w:val="00951694"/>
    <w:rsid w:val="00952015"/>
    <w:rsid w:val="00952231"/>
    <w:rsid w:val="00952438"/>
    <w:rsid w:val="0095280E"/>
    <w:rsid w:val="009529DB"/>
    <w:rsid w:val="009536FB"/>
    <w:rsid w:val="009540B4"/>
    <w:rsid w:val="009545BB"/>
    <w:rsid w:val="0095472B"/>
    <w:rsid w:val="009549D7"/>
    <w:rsid w:val="00954A9E"/>
    <w:rsid w:val="00954E7E"/>
    <w:rsid w:val="009556C2"/>
    <w:rsid w:val="00955B67"/>
    <w:rsid w:val="00955B8E"/>
    <w:rsid w:val="00955CA0"/>
    <w:rsid w:val="00956315"/>
    <w:rsid w:val="009564C6"/>
    <w:rsid w:val="00956695"/>
    <w:rsid w:val="00956876"/>
    <w:rsid w:val="009571D4"/>
    <w:rsid w:val="0096067F"/>
    <w:rsid w:val="009606F8"/>
    <w:rsid w:val="0096139D"/>
    <w:rsid w:val="009616A1"/>
    <w:rsid w:val="00961AC7"/>
    <w:rsid w:val="00961CA9"/>
    <w:rsid w:val="009623D8"/>
    <w:rsid w:val="009631FD"/>
    <w:rsid w:val="00963A00"/>
    <w:rsid w:val="00964203"/>
    <w:rsid w:val="00964A8B"/>
    <w:rsid w:val="009651AD"/>
    <w:rsid w:val="009651B8"/>
    <w:rsid w:val="009658E6"/>
    <w:rsid w:val="00965915"/>
    <w:rsid w:val="00965A55"/>
    <w:rsid w:val="00965AF6"/>
    <w:rsid w:val="00965BD8"/>
    <w:rsid w:val="00965D8B"/>
    <w:rsid w:val="00965E35"/>
    <w:rsid w:val="00966015"/>
    <w:rsid w:val="009665D8"/>
    <w:rsid w:val="009669B2"/>
    <w:rsid w:val="00966BA1"/>
    <w:rsid w:val="00966DAD"/>
    <w:rsid w:val="00966E5B"/>
    <w:rsid w:val="00967188"/>
    <w:rsid w:val="009704FD"/>
    <w:rsid w:val="00970AD1"/>
    <w:rsid w:val="00970C11"/>
    <w:rsid w:val="00970EA6"/>
    <w:rsid w:val="0097110E"/>
    <w:rsid w:val="009711D3"/>
    <w:rsid w:val="0097143C"/>
    <w:rsid w:val="009727EC"/>
    <w:rsid w:val="00972D9F"/>
    <w:rsid w:val="0097399A"/>
    <w:rsid w:val="00973B90"/>
    <w:rsid w:val="00973F02"/>
    <w:rsid w:val="009756B4"/>
    <w:rsid w:val="00975783"/>
    <w:rsid w:val="00975C97"/>
    <w:rsid w:val="0097691D"/>
    <w:rsid w:val="00976F3C"/>
    <w:rsid w:val="00977723"/>
    <w:rsid w:val="009779AE"/>
    <w:rsid w:val="00977A78"/>
    <w:rsid w:val="009801C7"/>
    <w:rsid w:val="009802DC"/>
    <w:rsid w:val="009807E6"/>
    <w:rsid w:val="00980C54"/>
    <w:rsid w:val="00980D42"/>
    <w:rsid w:val="00980D6A"/>
    <w:rsid w:val="00980E94"/>
    <w:rsid w:val="00981158"/>
    <w:rsid w:val="00981BCB"/>
    <w:rsid w:val="00981DEA"/>
    <w:rsid w:val="00981F2C"/>
    <w:rsid w:val="00981F69"/>
    <w:rsid w:val="009820AD"/>
    <w:rsid w:val="009826F0"/>
    <w:rsid w:val="009828D6"/>
    <w:rsid w:val="0098296D"/>
    <w:rsid w:val="00982ABC"/>
    <w:rsid w:val="00983207"/>
    <w:rsid w:val="00983271"/>
    <w:rsid w:val="009837A5"/>
    <w:rsid w:val="009840E7"/>
    <w:rsid w:val="0098420D"/>
    <w:rsid w:val="009850BD"/>
    <w:rsid w:val="009851FB"/>
    <w:rsid w:val="00985A39"/>
    <w:rsid w:val="00986594"/>
    <w:rsid w:val="00986820"/>
    <w:rsid w:val="00986EC4"/>
    <w:rsid w:val="009872E9"/>
    <w:rsid w:val="0098738D"/>
    <w:rsid w:val="009875E0"/>
    <w:rsid w:val="0099011B"/>
    <w:rsid w:val="00990487"/>
    <w:rsid w:val="00990582"/>
    <w:rsid w:val="00991052"/>
    <w:rsid w:val="009912B9"/>
    <w:rsid w:val="00991706"/>
    <w:rsid w:val="00991DC6"/>
    <w:rsid w:val="009923F8"/>
    <w:rsid w:val="0099246B"/>
    <w:rsid w:val="0099253D"/>
    <w:rsid w:val="00992896"/>
    <w:rsid w:val="0099293D"/>
    <w:rsid w:val="00992C09"/>
    <w:rsid w:val="00992C64"/>
    <w:rsid w:val="00992C68"/>
    <w:rsid w:val="00992DA4"/>
    <w:rsid w:val="00993AC1"/>
    <w:rsid w:val="0099487F"/>
    <w:rsid w:val="00995046"/>
    <w:rsid w:val="00995801"/>
    <w:rsid w:val="009959F9"/>
    <w:rsid w:val="00996574"/>
    <w:rsid w:val="009971ED"/>
    <w:rsid w:val="009972D1"/>
    <w:rsid w:val="00997660"/>
    <w:rsid w:val="009A0BDB"/>
    <w:rsid w:val="009A173B"/>
    <w:rsid w:val="009A1B1D"/>
    <w:rsid w:val="009A1B9E"/>
    <w:rsid w:val="009A2213"/>
    <w:rsid w:val="009A2491"/>
    <w:rsid w:val="009A26BF"/>
    <w:rsid w:val="009A2969"/>
    <w:rsid w:val="009A2B71"/>
    <w:rsid w:val="009A3054"/>
    <w:rsid w:val="009A344B"/>
    <w:rsid w:val="009A35FC"/>
    <w:rsid w:val="009A3DF7"/>
    <w:rsid w:val="009A45A2"/>
    <w:rsid w:val="009A487D"/>
    <w:rsid w:val="009A53D9"/>
    <w:rsid w:val="009A56F6"/>
    <w:rsid w:val="009A597A"/>
    <w:rsid w:val="009A5DAB"/>
    <w:rsid w:val="009A6781"/>
    <w:rsid w:val="009B13BF"/>
    <w:rsid w:val="009B1925"/>
    <w:rsid w:val="009B1935"/>
    <w:rsid w:val="009B2286"/>
    <w:rsid w:val="009B22FF"/>
    <w:rsid w:val="009B25F8"/>
    <w:rsid w:val="009B2FEB"/>
    <w:rsid w:val="009B3B25"/>
    <w:rsid w:val="009B491D"/>
    <w:rsid w:val="009B4CA0"/>
    <w:rsid w:val="009B4FEC"/>
    <w:rsid w:val="009B5AD0"/>
    <w:rsid w:val="009B5B0E"/>
    <w:rsid w:val="009B66BC"/>
    <w:rsid w:val="009B6B94"/>
    <w:rsid w:val="009B6EE3"/>
    <w:rsid w:val="009B7813"/>
    <w:rsid w:val="009C00F4"/>
    <w:rsid w:val="009C0C57"/>
    <w:rsid w:val="009C0F10"/>
    <w:rsid w:val="009C13FC"/>
    <w:rsid w:val="009C17BB"/>
    <w:rsid w:val="009C17F6"/>
    <w:rsid w:val="009C1C74"/>
    <w:rsid w:val="009C2080"/>
    <w:rsid w:val="009C2147"/>
    <w:rsid w:val="009C24BD"/>
    <w:rsid w:val="009C346B"/>
    <w:rsid w:val="009C35BB"/>
    <w:rsid w:val="009C38D4"/>
    <w:rsid w:val="009C4141"/>
    <w:rsid w:val="009C43E4"/>
    <w:rsid w:val="009C4633"/>
    <w:rsid w:val="009C4E81"/>
    <w:rsid w:val="009C5E00"/>
    <w:rsid w:val="009C5F1E"/>
    <w:rsid w:val="009C6200"/>
    <w:rsid w:val="009C65FE"/>
    <w:rsid w:val="009C6775"/>
    <w:rsid w:val="009C680A"/>
    <w:rsid w:val="009C69A4"/>
    <w:rsid w:val="009C6B06"/>
    <w:rsid w:val="009C6DA3"/>
    <w:rsid w:val="009C70E5"/>
    <w:rsid w:val="009C7797"/>
    <w:rsid w:val="009C7A0D"/>
    <w:rsid w:val="009C7B70"/>
    <w:rsid w:val="009C7C9C"/>
    <w:rsid w:val="009C7D5A"/>
    <w:rsid w:val="009D02BF"/>
    <w:rsid w:val="009D02C8"/>
    <w:rsid w:val="009D0385"/>
    <w:rsid w:val="009D06C3"/>
    <w:rsid w:val="009D0C53"/>
    <w:rsid w:val="009D0D2A"/>
    <w:rsid w:val="009D0E79"/>
    <w:rsid w:val="009D0F84"/>
    <w:rsid w:val="009D11A2"/>
    <w:rsid w:val="009D1503"/>
    <w:rsid w:val="009D19F7"/>
    <w:rsid w:val="009D1E64"/>
    <w:rsid w:val="009D23EE"/>
    <w:rsid w:val="009D2481"/>
    <w:rsid w:val="009D2D72"/>
    <w:rsid w:val="009D36A7"/>
    <w:rsid w:val="009D3813"/>
    <w:rsid w:val="009D398C"/>
    <w:rsid w:val="009D3BBD"/>
    <w:rsid w:val="009D3BDE"/>
    <w:rsid w:val="009D3E4A"/>
    <w:rsid w:val="009D4262"/>
    <w:rsid w:val="009D48CD"/>
    <w:rsid w:val="009D4D38"/>
    <w:rsid w:val="009D5379"/>
    <w:rsid w:val="009D56F9"/>
    <w:rsid w:val="009D6224"/>
    <w:rsid w:val="009D627B"/>
    <w:rsid w:val="009D64C9"/>
    <w:rsid w:val="009D6958"/>
    <w:rsid w:val="009D791E"/>
    <w:rsid w:val="009E0BDD"/>
    <w:rsid w:val="009E134F"/>
    <w:rsid w:val="009E1652"/>
    <w:rsid w:val="009E2031"/>
    <w:rsid w:val="009E2226"/>
    <w:rsid w:val="009E22B0"/>
    <w:rsid w:val="009E2932"/>
    <w:rsid w:val="009E2AA0"/>
    <w:rsid w:val="009E2CD8"/>
    <w:rsid w:val="009E2F6C"/>
    <w:rsid w:val="009E3149"/>
    <w:rsid w:val="009E357D"/>
    <w:rsid w:val="009E38BA"/>
    <w:rsid w:val="009E3D7B"/>
    <w:rsid w:val="009E48D3"/>
    <w:rsid w:val="009E4A78"/>
    <w:rsid w:val="009E4F1F"/>
    <w:rsid w:val="009E5276"/>
    <w:rsid w:val="009E60F4"/>
    <w:rsid w:val="009E6674"/>
    <w:rsid w:val="009E670B"/>
    <w:rsid w:val="009E69FA"/>
    <w:rsid w:val="009E7054"/>
    <w:rsid w:val="009E75DE"/>
    <w:rsid w:val="009E7811"/>
    <w:rsid w:val="009E792D"/>
    <w:rsid w:val="009E7D26"/>
    <w:rsid w:val="009F01C3"/>
    <w:rsid w:val="009F0721"/>
    <w:rsid w:val="009F0F48"/>
    <w:rsid w:val="009F11F7"/>
    <w:rsid w:val="009F1B52"/>
    <w:rsid w:val="009F1CA7"/>
    <w:rsid w:val="009F234E"/>
    <w:rsid w:val="009F2C4F"/>
    <w:rsid w:val="009F3408"/>
    <w:rsid w:val="009F3528"/>
    <w:rsid w:val="009F3A1A"/>
    <w:rsid w:val="009F402F"/>
    <w:rsid w:val="009F563D"/>
    <w:rsid w:val="009F5B5E"/>
    <w:rsid w:val="009F6268"/>
    <w:rsid w:val="009F6A4E"/>
    <w:rsid w:val="009F6AFD"/>
    <w:rsid w:val="009F70BF"/>
    <w:rsid w:val="009F715A"/>
    <w:rsid w:val="009F715C"/>
    <w:rsid w:val="00A00090"/>
    <w:rsid w:val="00A00705"/>
    <w:rsid w:val="00A0078F"/>
    <w:rsid w:val="00A00FDA"/>
    <w:rsid w:val="00A01CC8"/>
    <w:rsid w:val="00A027C0"/>
    <w:rsid w:val="00A031ED"/>
    <w:rsid w:val="00A034CB"/>
    <w:rsid w:val="00A03D02"/>
    <w:rsid w:val="00A03ED9"/>
    <w:rsid w:val="00A0401A"/>
    <w:rsid w:val="00A0408C"/>
    <w:rsid w:val="00A04DBD"/>
    <w:rsid w:val="00A04E34"/>
    <w:rsid w:val="00A05323"/>
    <w:rsid w:val="00A059FA"/>
    <w:rsid w:val="00A064FF"/>
    <w:rsid w:val="00A0711C"/>
    <w:rsid w:val="00A07411"/>
    <w:rsid w:val="00A07984"/>
    <w:rsid w:val="00A07ADE"/>
    <w:rsid w:val="00A07E31"/>
    <w:rsid w:val="00A104C9"/>
    <w:rsid w:val="00A1083A"/>
    <w:rsid w:val="00A10CED"/>
    <w:rsid w:val="00A1193D"/>
    <w:rsid w:val="00A11973"/>
    <w:rsid w:val="00A11A5D"/>
    <w:rsid w:val="00A1227B"/>
    <w:rsid w:val="00A123F0"/>
    <w:rsid w:val="00A1266D"/>
    <w:rsid w:val="00A1309E"/>
    <w:rsid w:val="00A13FC9"/>
    <w:rsid w:val="00A14079"/>
    <w:rsid w:val="00A14093"/>
    <w:rsid w:val="00A14819"/>
    <w:rsid w:val="00A14A4F"/>
    <w:rsid w:val="00A14A5C"/>
    <w:rsid w:val="00A14B87"/>
    <w:rsid w:val="00A14D53"/>
    <w:rsid w:val="00A157AF"/>
    <w:rsid w:val="00A15CDB"/>
    <w:rsid w:val="00A15D95"/>
    <w:rsid w:val="00A15E23"/>
    <w:rsid w:val="00A15F16"/>
    <w:rsid w:val="00A16567"/>
    <w:rsid w:val="00A16C91"/>
    <w:rsid w:val="00A16FDB"/>
    <w:rsid w:val="00A17C54"/>
    <w:rsid w:val="00A17C8A"/>
    <w:rsid w:val="00A201FC"/>
    <w:rsid w:val="00A20406"/>
    <w:rsid w:val="00A20C0E"/>
    <w:rsid w:val="00A20F88"/>
    <w:rsid w:val="00A212A3"/>
    <w:rsid w:val="00A213B8"/>
    <w:rsid w:val="00A21566"/>
    <w:rsid w:val="00A219E9"/>
    <w:rsid w:val="00A21A73"/>
    <w:rsid w:val="00A21D40"/>
    <w:rsid w:val="00A22FFB"/>
    <w:rsid w:val="00A231A9"/>
    <w:rsid w:val="00A23269"/>
    <w:rsid w:val="00A23A24"/>
    <w:rsid w:val="00A23DB9"/>
    <w:rsid w:val="00A240FA"/>
    <w:rsid w:val="00A24687"/>
    <w:rsid w:val="00A24DD5"/>
    <w:rsid w:val="00A25323"/>
    <w:rsid w:val="00A25563"/>
    <w:rsid w:val="00A25928"/>
    <w:rsid w:val="00A2593A"/>
    <w:rsid w:val="00A26A32"/>
    <w:rsid w:val="00A2716B"/>
    <w:rsid w:val="00A27181"/>
    <w:rsid w:val="00A2756A"/>
    <w:rsid w:val="00A2759E"/>
    <w:rsid w:val="00A2771E"/>
    <w:rsid w:val="00A30075"/>
    <w:rsid w:val="00A3013F"/>
    <w:rsid w:val="00A30208"/>
    <w:rsid w:val="00A303D2"/>
    <w:rsid w:val="00A309BE"/>
    <w:rsid w:val="00A30A56"/>
    <w:rsid w:val="00A3179A"/>
    <w:rsid w:val="00A31AA4"/>
    <w:rsid w:val="00A31BBB"/>
    <w:rsid w:val="00A31E84"/>
    <w:rsid w:val="00A3205E"/>
    <w:rsid w:val="00A32920"/>
    <w:rsid w:val="00A33AB6"/>
    <w:rsid w:val="00A33BA5"/>
    <w:rsid w:val="00A33F90"/>
    <w:rsid w:val="00A34413"/>
    <w:rsid w:val="00A34E9B"/>
    <w:rsid w:val="00A35034"/>
    <w:rsid w:val="00A351B8"/>
    <w:rsid w:val="00A35997"/>
    <w:rsid w:val="00A36BE4"/>
    <w:rsid w:val="00A36DCF"/>
    <w:rsid w:val="00A3722F"/>
    <w:rsid w:val="00A378B3"/>
    <w:rsid w:val="00A37B40"/>
    <w:rsid w:val="00A37C3D"/>
    <w:rsid w:val="00A37EAF"/>
    <w:rsid w:val="00A403BC"/>
    <w:rsid w:val="00A40678"/>
    <w:rsid w:val="00A40CFE"/>
    <w:rsid w:val="00A40EF0"/>
    <w:rsid w:val="00A4184A"/>
    <w:rsid w:val="00A41866"/>
    <w:rsid w:val="00A421FA"/>
    <w:rsid w:val="00A427B6"/>
    <w:rsid w:val="00A42A42"/>
    <w:rsid w:val="00A42C1F"/>
    <w:rsid w:val="00A42C98"/>
    <w:rsid w:val="00A4325B"/>
    <w:rsid w:val="00A446EE"/>
    <w:rsid w:val="00A448CD"/>
    <w:rsid w:val="00A4502A"/>
    <w:rsid w:val="00A45120"/>
    <w:rsid w:val="00A45570"/>
    <w:rsid w:val="00A456D4"/>
    <w:rsid w:val="00A45D01"/>
    <w:rsid w:val="00A46159"/>
    <w:rsid w:val="00A461AB"/>
    <w:rsid w:val="00A46512"/>
    <w:rsid w:val="00A468F2"/>
    <w:rsid w:val="00A46A3D"/>
    <w:rsid w:val="00A46CC9"/>
    <w:rsid w:val="00A46DA9"/>
    <w:rsid w:val="00A46F2E"/>
    <w:rsid w:val="00A4727F"/>
    <w:rsid w:val="00A47BA3"/>
    <w:rsid w:val="00A47C61"/>
    <w:rsid w:val="00A47D68"/>
    <w:rsid w:val="00A5027F"/>
    <w:rsid w:val="00A50B49"/>
    <w:rsid w:val="00A50D51"/>
    <w:rsid w:val="00A514EC"/>
    <w:rsid w:val="00A51557"/>
    <w:rsid w:val="00A518BB"/>
    <w:rsid w:val="00A51D8A"/>
    <w:rsid w:val="00A51E4D"/>
    <w:rsid w:val="00A51F7A"/>
    <w:rsid w:val="00A526AC"/>
    <w:rsid w:val="00A52721"/>
    <w:rsid w:val="00A52722"/>
    <w:rsid w:val="00A529BB"/>
    <w:rsid w:val="00A529E3"/>
    <w:rsid w:val="00A52C60"/>
    <w:rsid w:val="00A53427"/>
    <w:rsid w:val="00A535F6"/>
    <w:rsid w:val="00A538D6"/>
    <w:rsid w:val="00A539BA"/>
    <w:rsid w:val="00A53DC9"/>
    <w:rsid w:val="00A5445C"/>
    <w:rsid w:val="00A5454E"/>
    <w:rsid w:val="00A545CA"/>
    <w:rsid w:val="00A54E1E"/>
    <w:rsid w:val="00A5535A"/>
    <w:rsid w:val="00A5558B"/>
    <w:rsid w:val="00A55AAC"/>
    <w:rsid w:val="00A55DAC"/>
    <w:rsid w:val="00A55F24"/>
    <w:rsid w:val="00A56B64"/>
    <w:rsid w:val="00A57261"/>
    <w:rsid w:val="00A57477"/>
    <w:rsid w:val="00A57C55"/>
    <w:rsid w:val="00A57CE2"/>
    <w:rsid w:val="00A57F21"/>
    <w:rsid w:val="00A6024B"/>
    <w:rsid w:val="00A608A5"/>
    <w:rsid w:val="00A61186"/>
    <w:rsid w:val="00A61685"/>
    <w:rsid w:val="00A61D34"/>
    <w:rsid w:val="00A61E38"/>
    <w:rsid w:val="00A61FDB"/>
    <w:rsid w:val="00A62063"/>
    <w:rsid w:val="00A63183"/>
    <w:rsid w:val="00A63A77"/>
    <w:rsid w:val="00A63AF2"/>
    <w:rsid w:val="00A64DC2"/>
    <w:rsid w:val="00A64E5D"/>
    <w:rsid w:val="00A6501B"/>
    <w:rsid w:val="00A657BB"/>
    <w:rsid w:val="00A65CF6"/>
    <w:rsid w:val="00A65D22"/>
    <w:rsid w:val="00A65FE3"/>
    <w:rsid w:val="00A6660E"/>
    <w:rsid w:val="00A66830"/>
    <w:rsid w:val="00A673BA"/>
    <w:rsid w:val="00A67509"/>
    <w:rsid w:val="00A676CB"/>
    <w:rsid w:val="00A67F8D"/>
    <w:rsid w:val="00A70937"/>
    <w:rsid w:val="00A70C9B"/>
    <w:rsid w:val="00A70D0C"/>
    <w:rsid w:val="00A71DCB"/>
    <w:rsid w:val="00A72623"/>
    <w:rsid w:val="00A72B52"/>
    <w:rsid w:val="00A72C81"/>
    <w:rsid w:val="00A72E91"/>
    <w:rsid w:val="00A73C9B"/>
    <w:rsid w:val="00A74410"/>
    <w:rsid w:val="00A748D3"/>
    <w:rsid w:val="00A74D3E"/>
    <w:rsid w:val="00A75028"/>
    <w:rsid w:val="00A756E3"/>
    <w:rsid w:val="00A7595B"/>
    <w:rsid w:val="00A759E2"/>
    <w:rsid w:val="00A75CA8"/>
    <w:rsid w:val="00A761FA"/>
    <w:rsid w:val="00A768DB"/>
    <w:rsid w:val="00A76B16"/>
    <w:rsid w:val="00A76BAF"/>
    <w:rsid w:val="00A7708A"/>
    <w:rsid w:val="00A77131"/>
    <w:rsid w:val="00A772EA"/>
    <w:rsid w:val="00A77DA5"/>
    <w:rsid w:val="00A77E6D"/>
    <w:rsid w:val="00A80047"/>
    <w:rsid w:val="00A807FE"/>
    <w:rsid w:val="00A80AFD"/>
    <w:rsid w:val="00A80DE4"/>
    <w:rsid w:val="00A81074"/>
    <w:rsid w:val="00A811CE"/>
    <w:rsid w:val="00A812D2"/>
    <w:rsid w:val="00A81441"/>
    <w:rsid w:val="00A81B4D"/>
    <w:rsid w:val="00A82B00"/>
    <w:rsid w:val="00A82FC3"/>
    <w:rsid w:val="00A83965"/>
    <w:rsid w:val="00A83EA7"/>
    <w:rsid w:val="00A83F40"/>
    <w:rsid w:val="00A84445"/>
    <w:rsid w:val="00A8487C"/>
    <w:rsid w:val="00A852C4"/>
    <w:rsid w:val="00A8539F"/>
    <w:rsid w:val="00A85600"/>
    <w:rsid w:val="00A85B2C"/>
    <w:rsid w:val="00A85E18"/>
    <w:rsid w:val="00A85EF1"/>
    <w:rsid w:val="00A863E5"/>
    <w:rsid w:val="00A86707"/>
    <w:rsid w:val="00A86842"/>
    <w:rsid w:val="00A86CBF"/>
    <w:rsid w:val="00A86EBE"/>
    <w:rsid w:val="00A872E2"/>
    <w:rsid w:val="00A87577"/>
    <w:rsid w:val="00A8762B"/>
    <w:rsid w:val="00A8777D"/>
    <w:rsid w:val="00A903E1"/>
    <w:rsid w:val="00A90435"/>
    <w:rsid w:val="00A90546"/>
    <w:rsid w:val="00A90859"/>
    <w:rsid w:val="00A912E2"/>
    <w:rsid w:val="00A9140F"/>
    <w:rsid w:val="00A919AC"/>
    <w:rsid w:val="00A91ECA"/>
    <w:rsid w:val="00A920C4"/>
    <w:rsid w:val="00A929A3"/>
    <w:rsid w:val="00A9324F"/>
    <w:rsid w:val="00A93819"/>
    <w:rsid w:val="00A93937"/>
    <w:rsid w:val="00A940A7"/>
    <w:rsid w:val="00A946F2"/>
    <w:rsid w:val="00A957E2"/>
    <w:rsid w:val="00A95B9B"/>
    <w:rsid w:val="00A95BB8"/>
    <w:rsid w:val="00A95FC9"/>
    <w:rsid w:val="00A961F8"/>
    <w:rsid w:val="00A963FC"/>
    <w:rsid w:val="00A96E80"/>
    <w:rsid w:val="00A96FC6"/>
    <w:rsid w:val="00A974DD"/>
    <w:rsid w:val="00AA019C"/>
    <w:rsid w:val="00AA08F7"/>
    <w:rsid w:val="00AA0AAC"/>
    <w:rsid w:val="00AA0B88"/>
    <w:rsid w:val="00AA0C7B"/>
    <w:rsid w:val="00AA0D1D"/>
    <w:rsid w:val="00AA103A"/>
    <w:rsid w:val="00AA1079"/>
    <w:rsid w:val="00AA13CE"/>
    <w:rsid w:val="00AA1588"/>
    <w:rsid w:val="00AA1E6E"/>
    <w:rsid w:val="00AA27A7"/>
    <w:rsid w:val="00AA2E99"/>
    <w:rsid w:val="00AA3217"/>
    <w:rsid w:val="00AA346E"/>
    <w:rsid w:val="00AA38D4"/>
    <w:rsid w:val="00AA3AF5"/>
    <w:rsid w:val="00AA3DEF"/>
    <w:rsid w:val="00AA4EEC"/>
    <w:rsid w:val="00AA4FC5"/>
    <w:rsid w:val="00AA50BF"/>
    <w:rsid w:val="00AA51EE"/>
    <w:rsid w:val="00AA57ED"/>
    <w:rsid w:val="00AA5852"/>
    <w:rsid w:val="00AA5D88"/>
    <w:rsid w:val="00AA6124"/>
    <w:rsid w:val="00AA68F7"/>
    <w:rsid w:val="00AA75BB"/>
    <w:rsid w:val="00AA7BA2"/>
    <w:rsid w:val="00AA7DAF"/>
    <w:rsid w:val="00AB0C8A"/>
    <w:rsid w:val="00AB10CB"/>
    <w:rsid w:val="00AB1884"/>
    <w:rsid w:val="00AB1AEB"/>
    <w:rsid w:val="00AB1CA0"/>
    <w:rsid w:val="00AB21AB"/>
    <w:rsid w:val="00AB2418"/>
    <w:rsid w:val="00AB26EA"/>
    <w:rsid w:val="00AB2A40"/>
    <w:rsid w:val="00AB3277"/>
    <w:rsid w:val="00AB362C"/>
    <w:rsid w:val="00AB3B85"/>
    <w:rsid w:val="00AB4970"/>
    <w:rsid w:val="00AB4D51"/>
    <w:rsid w:val="00AB5B17"/>
    <w:rsid w:val="00AB5CC2"/>
    <w:rsid w:val="00AB5FC9"/>
    <w:rsid w:val="00AB6076"/>
    <w:rsid w:val="00AB6C43"/>
    <w:rsid w:val="00AB6C85"/>
    <w:rsid w:val="00AB6EF4"/>
    <w:rsid w:val="00AB792C"/>
    <w:rsid w:val="00AB7F40"/>
    <w:rsid w:val="00AC023D"/>
    <w:rsid w:val="00AC07E4"/>
    <w:rsid w:val="00AC0CF0"/>
    <w:rsid w:val="00AC0D82"/>
    <w:rsid w:val="00AC0FA3"/>
    <w:rsid w:val="00AC1449"/>
    <w:rsid w:val="00AC1631"/>
    <w:rsid w:val="00AC194F"/>
    <w:rsid w:val="00AC23C3"/>
    <w:rsid w:val="00AC2A9B"/>
    <w:rsid w:val="00AC2E66"/>
    <w:rsid w:val="00AC35E0"/>
    <w:rsid w:val="00AC3A60"/>
    <w:rsid w:val="00AC3D56"/>
    <w:rsid w:val="00AC3F5D"/>
    <w:rsid w:val="00AC4781"/>
    <w:rsid w:val="00AC4880"/>
    <w:rsid w:val="00AC4D66"/>
    <w:rsid w:val="00AC4E5A"/>
    <w:rsid w:val="00AC530D"/>
    <w:rsid w:val="00AC59B9"/>
    <w:rsid w:val="00AC5FD8"/>
    <w:rsid w:val="00AC6470"/>
    <w:rsid w:val="00AC6542"/>
    <w:rsid w:val="00AC70AC"/>
    <w:rsid w:val="00AC7881"/>
    <w:rsid w:val="00AD01E1"/>
    <w:rsid w:val="00AD072C"/>
    <w:rsid w:val="00AD0952"/>
    <w:rsid w:val="00AD11F4"/>
    <w:rsid w:val="00AD1477"/>
    <w:rsid w:val="00AD1B5C"/>
    <w:rsid w:val="00AD1C98"/>
    <w:rsid w:val="00AD2579"/>
    <w:rsid w:val="00AD2B3D"/>
    <w:rsid w:val="00AD3E47"/>
    <w:rsid w:val="00AD4011"/>
    <w:rsid w:val="00AD457C"/>
    <w:rsid w:val="00AD45F6"/>
    <w:rsid w:val="00AD4914"/>
    <w:rsid w:val="00AD4F66"/>
    <w:rsid w:val="00AD5110"/>
    <w:rsid w:val="00AD54DF"/>
    <w:rsid w:val="00AD58DE"/>
    <w:rsid w:val="00AD5C6D"/>
    <w:rsid w:val="00AD65AC"/>
    <w:rsid w:val="00AD65DB"/>
    <w:rsid w:val="00AD6E77"/>
    <w:rsid w:val="00AD7360"/>
    <w:rsid w:val="00AD7521"/>
    <w:rsid w:val="00AD7AC7"/>
    <w:rsid w:val="00AD7E08"/>
    <w:rsid w:val="00AE0393"/>
    <w:rsid w:val="00AE0899"/>
    <w:rsid w:val="00AE0C94"/>
    <w:rsid w:val="00AE0F16"/>
    <w:rsid w:val="00AE138D"/>
    <w:rsid w:val="00AE1862"/>
    <w:rsid w:val="00AE1DF9"/>
    <w:rsid w:val="00AE2161"/>
    <w:rsid w:val="00AE2223"/>
    <w:rsid w:val="00AE267C"/>
    <w:rsid w:val="00AE2EA8"/>
    <w:rsid w:val="00AE30AF"/>
    <w:rsid w:val="00AE34B9"/>
    <w:rsid w:val="00AE36EC"/>
    <w:rsid w:val="00AE3ACB"/>
    <w:rsid w:val="00AE3D91"/>
    <w:rsid w:val="00AE3DD7"/>
    <w:rsid w:val="00AE4AE9"/>
    <w:rsid w:val="00AE5B5B"/>
    <w:rsid w:val="00AE61D5"/>
    <w:rsid w:val="00AE629E"/>
    <w:rsid w:val="00AE6561"/>
    <w:rsid w:val="00AE6AE5"/>
    <w:rsid w:val="00AE72BE"/>
    <w:rsid w:val="00AE7310"/>
    <w:rsid w:val="00AE7314"/>
    <w:rsid w:val="00AE7598"/>
    <w:rsid w:val="00AE77B3"/>
    <w:rsid w:val="00AE7AA4"/>
    <w:rsid w:val="00AE7CA1"/>
    <w:rsid w:val="00AE7D1C"/>
    <w:rsid w:val="00AE7E49"/>
    <w:rsid w:val="00AE7E95"/>
    <w:rsid w:val="00AE7FAE"/>
    <w:rsid w:val="00AF05E5"/>
    <w:rsid w:val="00AF0B60"/>
    <w:rsid w:val="00AF0D73"/>
    <w:rsid w:val="00AF0F2B"/>
    <w:rsid w:val="00AF21E7"/>
    <w:rsid w:val="00AF2390"/>
    <w:rsid w:val="00AF3123"/>
    <w:rsid w:val="00AF3C4A"/>
    <w:rsid w:val="00AF46D7"/>
    <w:rsid w:val="00AF53A0"/>
    <w:rsid w:val="00AF57A4"/>
    <w:rsid w:val="00AF580D"/>
    <w:rsid w:val="00AF5A69"/>
    <w:rsid w:val="00AF5BD7"/>
    <w:rsid w:val="00AF5DD0"/>
    <w:rsid w:val="00AF5EF3"/>
    <w:rsid w:val="00AF5FF0"/>
    <w:rsid w:val="00AF6192"/>
    <w:rsid w:val="00AF671F"/>
    <w:rsid w:val="00AF77B2"/>
    <w:rsid w:val="00AF78CD"/>
    <w:rsid w:val="00B00759"/>
    <w:rsid w:val="00B02570"/>
    <w:rsid w:val="00B036AB"/>
    <w:rsid w:val="00B03772"/>
    <w:rsid w:val="00B04823"/>
    <w:rsid w:val="00B04A08"/>
    <w:rsid w:val="00B04A7E"/>
    <w:rsid w:val="00B04EDD"/>
    <w:rsid w:val="00B04F76"/>
    <w:rsid w:val="00B0502B"/>
    <w:rsid w:val="00B05224"/>
    <w:rsid w:val="00B05294"/>
    <w:rsid w:val="00B0637A"/>
    <w:rsid w:val="00B06B22"/>
    <w:rsid w:val="00B06D95"/>
    <w:rsid w:val="00B07603"/>
    <w:rsid w:val="00B07710"/>
    <w:rsid w:val="00B07C56"/>
    <w:rsid w:val="00B07CAB"/>
    <w:rsid w:val="00B108F6"/>
    <w:rsid w:val="00B10975"/>
    <w:rsid w:val="00B10A30"/>
    <w:rsid w:val="00B10A48"/>
    <w:rsid w:val="00B10E6F"/>
    <w:rsid w:val="00B1148B"/>
    <w:rsid w:val="00B115C7"/>
    <w:rsid w:val="00B11E9B"/>
    <w:rsid w:val="00B126AA"/>
    <w:rsid w:val="00B1272D"/>
    <w:rsid w:val="00B12EDC"/>
    <w:rsid w:val="00B13165"/>
    <w:rsid w:val="00B132FF"/>
    <w:rsid w:val="00B13C57"/>
    <w:rsid w:val="00B14427"/>
    <w:rsid w:val="00B144ED"/>
    <w:rsid w:val="00B14596"/>
    <w:rsid w:val="00B15319"/>
    <w:rsid w:val="00B15472"/>
    <w:rsid w:val="00B15547"/>
    <w:rsid w:val="00B15E60"/>
    <w:rsid w:val="00B160F9"/>
    <w:rsid w:val="00B16748"/>
    <w:rsid w:val="00B16B0F"/>
    <w:rsid w:val="00B17582"/>
    <w:rsid w:val="00B2049E"/>
    <w:rsid w:val="00B213B6"/>
    <w:rsid w:val="00B21670"/>
    <w:rsid w:val="00B21DB4"/>
    <w:rsid w:val="00B21EE6"/>
    <w:rsid w:val="00B22619"/>
    <w:rsid w:val="00B2278D"/>
    <w:rsid w:val="00B22869"/>
    <w:rsid w:val="00B229F4"/>
    <w:rsid w:val="00B22B0D"/>
    <w:rsid w:val="00B22BF5"/>
    <w:rsid w:val="00B22FE2"/>
    <w:rsid w:val="00B232A1"/>
    <w:rsid w:val="00B23499"/>
    <w:rsid w:val="00B23D98"/>
    <w:rsid w:val="00B24EF5"/>
    <w:rsid w:val="00B24FCC"/>
    <w:rsid w:val="00B25F6B"/>
    <w:rsid w:val="00B26148"/>
    <w:rsid w:val="00B2648B"/>
    <w:rsid w:val="00B26830"/>
    <w:rsid w:val="00B26BFD"/>
    <w:rsid w:val="00B270E6"/>
    <w:rsid w:val="00B277F0"/>
    <w:rsid w:val="00B27F3D"/>
    <w:rsid w:val="00B30A4B"/>
    <w:rsid w:val="00B314D4"/>
    <w:rsid w:val="00B32091"/>
    <w:rsid w:val="00B32322"/>
    <w:rsid w:val="00B3258E"/>
    <w:rsid w:val="00B327AE"/>
    <w:rsid w:val="00B327E5"/>
    <w:rsid w:val="00B32DC6"/>
    <w:rsid w:val="00B3352A"/>
    <w:rsid w:val="00B338BA"/>
    <w:rsid w:val="00B338F6"/>
    <w:rsid w:val="00B33DC6"/>
    <w:rsid w:val="00B34759"/>
    <w:rsid w:val="00B3499F"/>
    <w:rsid w:val="00B34B9B"/>
    <w:rsid w:val="00B3565B"/>
    <w:rsid w:val="00B35975"/>
    <w:rsid w:val="00B35C33"/>
    <w:rsid w:val="00B35E81"/>
    <w:rsid w:val="00B36354"/>
    <w:rsid w:val="00B37165"/>
    <w:rsid w:val="00B3762A"/>
    <w:rsid w:val="00B37A32"/>
    <w:rsid w:val="00B37AE2"/>
    <w:rsid w:val="00B37B0A"/>
    <w:rsid w:val="00B37DF7"/>
    <w:rsid w:val="00B37E84"/>
    <w:rsid w:val="00B40396"/>
    <w:rsid w:val="00B40A43"/>
    <w:rsid w:val="00B40B41"/>
    <w:rsid w:val="00B416DE"/>
    <w:rsid w:val="00B42297"/>
    <w:rsid w:val="00B42853"/>
    <w:rsid w:val="00B42DF1"/>
    <w:rsid w:val="00B430CC"/>
    <w:rsid w:val="00B435A5"/>
    <w:rsid w:val="00B45279"/>
    <w:rsid w:val="00B4536E"/>
    <w:rsid w:val="00B455FC"/>
    <w:rsid w:val="00B45B6D"/>
    <w:rsid w:val="00B45D57"/>
    <w:rsid w:val="00B4642B"/>
    <w:rsid w:val="00B46A43"/>
    <w:rsid w:val="00B47385"/>
    <w:rsid w:val="00B474FB"/>
    <w:rsid w:val="00B47AD2"/>
    <w:rsid w:val="00B47F12"/>
    <w:rsid w:val="00B5051B"/>
    <w:rsid w:val="00B50760"/>
    <w:rsid w:val="00B509A8"/>
    <w:rsid w:val="00B50AB6"/>
    <w:rsid w:val="00B50FF5"/>
    <w:rsid w:val="00B51441"/>
    <w:rsid w:val="00B518DF"/>
    <w:rsid w:val="00B51AE8"/>
    <w:rsid w:val="00B51C65"/>
    <w:rsid w:val="00B5255F"/>
    <w:rsid w:val="00B52923"/>
    <w:rsid w:val="00B52B1A"/>
    <w:rsid w:val="00B52B73"/>
    <w:rsid w:val="00B5344C"/>
    <w:rsid w:val="00B53CDA"/>
    <w:rsid w:val="00B53D5E"/>
    <w:rsid w:val="00B53F07"/>
    <w:rsid w:val="00B541A4"/>
    <w:rsid w:val="00B54A9F"/>
    <w:rsid w:val="00B55068"/>
    <w:rsid w:val="00B55CF6"/>
    <w:rsid w:val="00B563AB"/>
    <w:rsid w:val="00B5640B"/>
    <w:rsid w:val="00B56847"/>
    <w:rsid w:val="00B56BCD"/>
    <w:rsid w:val="00B56D2F"/>
    <w:rsid w:val="00B572B1"/>
    <w:rsid w:val="00B6081C"/>
    <w:rsid w:val="00B608BE"/>
    <w:rsid w:val="00B60CAB"/>
    <w:rsid w:val="00B60D04"/>
    <w:rsid w:val="00B6106F"/>
    <w:rsid w:val="00B6145B"/>
    <w:rsid w:val="00B61546"/>
    <w:rsid w:val="00B61574"/>
    <w:rsid w:val="00B61CAD"/>
    <w:rsid w:val="00B62151"/>
    <w:rsid w:val="00B62437"/>
    <w:rsid w:val="00B624C1"/>
    <w:rsid w:val="00B62559"/>
    <w:rsid w:val="00B6259B"/>
    <w:rsid w:val="00B62C3E"/>
    <w:rsid w:val="00B62E4B"/>
    <w:rsid w:val="00B6312C"/>
    <w:rsid w:val="00B63149"/>
    <w:rsid w:val="00B63180"/>
    <w:rsid w:val="00B634CD"/>
    <w:rsid w:val="00B63906"/>
    <w:rsid w:val="00B6399C"/>
    <w:rsid w:val="00B63EAB"/>
    <w:rsid w:val="00B64164"/>
    <w:rsid w:val="00B641A7"/>
    <w:rsid w:val="00B65C1F"/>
    <w:rsid w:val="00B65D7A"/>
    <w:rsid w:val="00B6777B"/>
    <w:rsid w:val="00B67959"/>
    <w:rsid w:val="00B67E51"/>
    <w:rsid w:val="00B70459"/>
    <w:rsid w:val="00B704A6"/>
    <w:rsid w:val="00B70680"/>
    <w:rsid w:val="00B70CCE"/>
    <w:rsid w:val="00B71056"/>
    <w:rsid w:val="00B7194C"/>
    <w:rsid w:val="00B71B1E"/>
    <w:rsid w:val="00B7203E"/>
    <w:rsid w:val="00B722E9"/>
    <w:rsid w:val="00B72F58"/>
    <w:rsid w:val="00B73250"/>
    <w:rsid w:val="00B734CE"/>
    <w:rsid w:val="00B7351C"/>
    <w:rsid w:val="00B73790"/>
    <w:rsid w:val="00B73867"/>
    <w:rsid w:val="00B73895"/>
    <w:rsid w:val="00B73E85"/>
    <w:rsid w:val="00B74817"/>
    <w:rsid w:val="00B74A6E"/>
    <w:rsid w:val="00B74FEF"/>
    <w:rsid w:val="00B75911"/>
    <w:rsid w:val="00B75C0F"/>
    <w:rsid w:val="00B760C9"/>
    <w:rsid w:val="00B7610D"/>
    <w:rsid w:val="00B76B1B"/>
    <w:rsid w:val="00B76C28"/>
    <w:rsid w:val="00B76D73"/>
    <w:rsid w:val="00B77111"/>
    <w:rsid w:val="00B77966"/>
    <w:rsid w:val="00B77BF1"/>
    <w:rsid w:val="00B80AFB"/>
    <w:rsid w:val="00B814FC"/>
    <w:rsid w:val="00B81532"/>
    <w:rsid w:val="00B81BBF"/>
    <w:rsid w:val="00B81E63"/>
    <w:rsid w:val="00B823C9"/>
    <w:rsid w:val="00B82B41"/>
    <w:rsid w:val="00B82BCC"/>
    <w:rsid w:val="00B82BDB"/>
    <w:rsid w:val="00B83375"/>
    <w:rsid w:val="00B846A0"/>
    <w:rsid w:val="00B8497F"/>
    <w:rsid w:val="00B84C44"/>
    <w:rsid w:val="00B84C57"/>
    <w:rsid w:val="00B84D23"/>
    <w:rsid w:val="00B852FB"/>
    <w:rsid w:val="00B85E3E"/>
    <w:rsid w:val="00B85EBE"/>
    <w:rsid w:val="00B86614"/>
    <w:rsid w:val="00B86812"/>
    <w:rsid w:val="00B874B4"/>
    <w:rsid w:val="00B879DF"/>
    <w:rsid w:val="00B87E29"/>
    <w:rsid w:val="00B87F97"/>
    <w:rsid w:val="00B9012E"/>
    <w:rsid w:val="00B905DE"/>
    <w:rsid w:val="00B90664"/>
    <w:rsid w:val="00B90893"/>
    <w:rsid w:val="00B90956"/>
    <w:rsid w:val="00B90EFF"/>
    <w:rsid w:val="00B90FD6"/>
    <w:rsid w:val="00B91166"/>
    <w:rsid w:val="00B91E5D"/>
    <w:rsid w:val="00B92970"/>
    <w:rsid w:val="00B929BF"/>
    <w:rsid w:val="00B92C9A"/>
    <w:rsid w:val="00B934C4"/>
    <w:rsid w:val="00B937B1"/>
    <w:rsid w:val="00B94597"/>
    <w:rsid w:val="00B94A33"/>
    <w:rsid w:val="00B94B44"/>
    <w:rsid w:val="00B94E85"/>
    <w:rsid w:val="00B94EE0"/>
    <w:rsid w:val="00B956B6"/>
    <w:rsid w:val="00B956E8"/>
    <w:rsid w:val="00B95E5E"/>
    <w:rsid w:val="00B96910"/>
    <w:rsid w:val="00B969B8"/>
    <w:rsid w:val="00B971E2"/>
    <w:rsid w:val="00B97B79"/>
    <w:rsid w:val="00B97FEC"/>
    <w:rsid w:val="00BA086C"/>
    <w:rsid w:val="00BA08A1"/>
    <w:rsid w:val="00BA0A98"/>
    <w:rsid w:val="00BA0ADD"/>
    <w:rsid w:val="00BA0CF2"/>
    <w:rsid w:val="00BA1D24"/>
    <w:rsid w:val="00BA1E18"/>
    <w:rsid w:val="00BA1F5D"/>
    <w:rsid w:val="00BA228A"/>
    <w:rsid w:val="00BA2320"/>
    <w:rsid w:val="00BA2599"/>
    <w:rsid w:val="00BA25E3"/>
    <w:rsid w:val="00BA2C1B"/>
    <w:rsid w:val="00BA3002"/>
    <w:rsid w:val="00BA3132"/>
    <w:rsid w:val="00BA3309"/>
    <w:rsid w:val="00BA3FE8"/>
    <w:rsid w:val="00BA5763"/>
    <w:rsid w:val="00BA5DDB"/>
    <w:rsid w:val="00BA640F"/>
    <w:rsid w:val="00BA6704"/>
    <w:rsid w:val="00BA6E42"/>
    <w:rsid w:val="00BA7533"/>
    <w:rsid w:val="00BB05CE"/>
    <w:rsid w:val="00BB0914"/>
    <w:rsid w:val="00BB0D9B"/>
    <w:rsid w:val="00BB1025"/>
    <w:rsid w:val="00BB1D73"/>
    <w:rsid w:val="00BB1DB4"/>
    <w:rsid w:val="00BB2044"/>
    <w:rsid w:val="00BB2E59"/>
    <w:rsid w:val="00BB2FC1"/>
    <w:rsid w:val="00BB3214"/>
    <w:rsid w:val="00BB32E3"/>
    <w:rsid w:val="00BB365F"/>
    <w:rsid w:val="00BB3C81"/>
    <w:rsid w:val="00BB4431"/>
    <w:rsid w:val="00BB4523"/>
    <w:rsid w:val="00BB5485"/>
    <w:rsid w:val="00BB5A42"/>
    <w:rsid w:val="00BB5C15"/>
    <w:rsid w:val="00BB5CC2"/>
    <w:rsid w:val="00BB5F89"/>
    <w:rsid w:val="00BB62D0"/>
    <w:rsid w:val="00BB641A"/>
    <w:rsid w:val="00BB657F"/>
    <w:rsid w:val="00BB6D79"/>
    <w:rsid w:val="00BB6D84"/>
    <w:rsid w:val="00BB7A85"/>
    <w:rsid w:val="00BB7C62"/>
    <w:rsid w:val="00BB7FB0"/>
    <w:rsid w:val="00BB7FDB"/>
    <w:rsid w:val="00BC018C"/>
    <w:rsid w:val="00BC0681"/>
    <w:rsid w:val="00BC098C"/>
    <w:rsid w:val="00BC0DF1"/>
    <w:rsid w:val="00BC10F3"/>
    <w:rsid w:val="00BC15CC"/>
    <w:rsid w:val="00BC16E9"/>
    <w:rsid w:val="00BC1E45"/>
    <w:rsid w:val="00BC2755"/>
    <w:rsid w:val="00BC29A9"/>
    <w:rsid w:val="00BC2CB7"/>
    <w:rsid w:val="00BC2E9F"/>
    <w:rsid w:val="00BC387D"/>
    <w:rsid w:val="00BC39D3"/>
    <w:rsid w:val="00BC3EBA"/>
    <w:rsid w:val="00BC45AE"/>
    <w:rsid w:val="00BC492A"/>
    <w:rsid w:val="00BC4AB0"/>
    <w:rsid w:val="00BC4FD0"/>
    <w:rsid w:val="00BC5C54"/>
    <w:rsid w:val="00BC5E44"/>
    <w:rsid w:val="00BC5EEC"/>
    <w:rsid w:val="00BC63CD"/>
    <w:rsid w:val="00BC6D01"/>
    <w:rsid w:val="00BC6D3A"/>
    <w:rsid w:val="00BC70D9"/>
    <w:rsid w:val="00BC7140"/>
    <w:rsid w:val="00BC75B0"/>
    <w:rsid w:val="00BC7843"/>
    <w:rsid w:val="00BD04BE"/>
    <w:rsid w:val="00BD056E"/>
    <w:rsid w:val="00BD1194"/>
    <w:rsid w:val="00BD1F01"/>
    <w:rsid w:val="00BD2312"/>
    <w:rsid w:val="00BD25CA"/>
    <w:rsid w:val="00BD3A8D"/>
    <w:rsid w:val="00BD3C51"/>
    <w:rsid w:val="00BD3D89"/>
    <w:rsid w:val="00BD4377"/>
    <w:rsid w:val="00BD49F0"/>
    <w:rsid w:val="00BD4AF0"/>
    <w:rsid w:val="00BD54DF"/>
    <w:rsid w:val="00BD5581"/>
    <w:rsid w:val="00BD5CC1"/>
    <w:rsid w:val="00BD62B0"/>
    <w:rsid w:val="00BD6E9A"/>
    <w:rsid w:val="00BD6F5B"/>
    <w:rsid w:val="00BD730A"/>
    <w:rsid w:val="00BD7576"/>
    <w:rsid w:val="00BD760E"/>
    <w:rsid w:val="00BD7625"/>
    <w:rsid w:val="00BD769B"/>
    <w:rsid w:val="00BD76D7"/>
    <w:rsid w:val="00BD783C"/>
    <w:rsid w:val="00BD7B69"/>
    <w:rsid w:val="00BE00E8"/>
    <w:rsid w:val="00BE01EA"/>
    <w:rsid w:val="00BE0256"/>
    <w:rsid w:val="00BE0268"/>
    <w:rsid w:val="00BE0C5F"/>
    <w:rsid w:val="00BE10A5"/>
    <w:rsid w:val="00BE167F"/>
    <w:rsid w:val="00BE1725"/>
    <w:rsid w:val="00BE1847"/>
    <w:rsid w:val="00BE1A78"/>
    <w:rsid w:val="00BE1DE8"/>
    <w:rsid w:val="00BE220F"/>
    <w:rsid w:val="00BE2687"/>
    <w:rsid w:val="00BE26FE"/>
    <w:rsid w:val="00BE2F18"/>
    <w:rsid w:val="00BE4B06"/>
    <w:rsid w:val="00BE4D39"/>
    <w:rsid w:val="00BE529E"/>
    <w:rsid w:val="00BE59EF"/>
    <w:rsid w:val="00BE61B6"/>
    <w:rsid w:val="00BE6418"/>
    <w:rsid w:val="00BE6541"/>
    <w:rsid w:val="00BE68B5"/>
    <w:rsid w:val="00BE6C4D"/>
    <w:rsid w:val="00BE7083"/>
    <w:rsid w:val="00BE7B3A"/>
    <w:rsid w:val="00BE7E13"/>
    <w:rsid w:val="00BF00AB"/>
    <w:rsid w:val="00BF0153"/>
    <w:rsid w:val="00BF0D6B"/>
    <w:rsid w:val="00BF1049"/>
    <w:rsid w:val="00BF12C4"/>
    <w:rsid w:val="00BF1467"/>
    <w:rsid w:val="00BF1C20"/>
    <w:rsid w:val="00BF1DC0"/>
    <w:rsid w:val="00BF2253"/>
    <w:rsid w:val="00BF287D"/>
    <w:rsid w:val="00BF2DEB"/>
    <w:rsid w:val="00BF2F5D"/>
    <w:rsid w:val="00BF3551"/>
    <w:rsid w:val="00BF3BFF"/>
    <w:rsid w:val="00BF458F"/>
    <w:rsid w:val="00BF49DC"/>
    <w:rsid w:val="00BF506A"/>
    <w:rsid w:val="00BF5B76"/>
    <w:rsid w:val="00BF666A"/>
    <w:rsid w:val="00BF69BD"/>
    <w:rsid w:val="00BF70D6"/>
    <w:rsid w:val="00BF7186"/>
    <w:rsid w:val="00BF7213"/>
    <w:rsid w:val="00BF7426"/>
    <w:rsid w:val="00BF7A99"/>
    <w:rsid w:val="00BF7D96"/>
    <w:rsid w:val="00BF7D97"/>
    <w:rsid w:val="00BF7E15"/>
    <w:rsid w:val="00BF7FA8"/>
    <w:rsid w:val="00C00570"/>
    <w:rsid w:val="00C00BD0"/>
    <w:rsid w:val="00C01085"/>
    <w:rsid w:val="00C0222D"/>
    <w:rsid w:val="00C02C9B"/>
    <w:rsid w:val="00C02DED"/>
    <w:rsid w:val="00C0316D"/>
    <w:rsid w:val="00C03337"/>
    <w:rsid w:val="00C03758"/>
    <w:rsid w:val="00C03ADD"/>
    <w:rsid w:val="00C03BB4"/>
    <w:rsid w:val="00C03E68"/>
    <w:rsid w:val="00C0432D"/>
    <w:rsid w:val="00C04DCB"/>
    <w:rsid w:val="00C04F80"/>
    <w:rsid w:val="00C04F92"/>
    <w:rsid w:val="00C0540D"/>
    <w:rsid w:val="00C05B73"/>
    <w:rsid w:val="00C06D81"/>
    <w:rsid w:val="00C06F84"/>
    <w:rsid w:val="00C0718C"/>
    <w:rsid w:val="00C07BB7"/>
    <w:rsid w:val="00C07DE5"/>
    <w:rsid w:val="00C100C1"/>
    <w:rsid w:val="00C1029B"/>
    <w:rsid w:val="00C104FF"/>
    <w:rsid w:val="00C1083B"/>
    <w:rsid w:val="00C1084E"/>
    <w:rsid w:val="00C108FC"/>
    <w:rsid w:val="00C10ACA"/>
    <w:rsid w:val="00C1140E"/>
    <w:rsid w:val="00C11DDE"/>
    <w:rsid w:val="00C12625"/>
    <w:rsid w:val="00C12867"/>
    <w:rsid w:val="00C12B30"/>
    <w:rsid w:val="00C13A0F"/>
    <w:rsid w:val="00C14344"/>
    <w:rsid w:val="00C14BD0"/>
    <w:rsid w:val="00C14F14"/>
    <w:rsid w:val="00C151A1"/>
    <w:rsid w:val="00C151B2"/>
    <w:rsid w:val="00C1560E"/>
    <w:rsid w:val="00C1569C"/>
    <w:rsid w:val="00C16215"/>
    <w:rsid w:val="00C16372"/>
    <w:rsid w:val="00C17241"/>
    <w:rsid w:val="00C17498"/>
    <w:rsid w:val="00C17C79"/>
    <w:rsid w:val="00C17C90"/>
    <w:rsid w:val="00C17CEA"/>
    <w:rsid w:val="00C20651"/>
    <w:rsid w:val="00C20967"/>
    <w:rsid w:val="00C2187C"/>
    <w:rsid w:val="00C21A7B"/>
    <w:rsid w:val="00C223CF"/>
    <w:rsid w:val="00C2285E"/>
    <w:rsid w:val="00C229F0"/>
    <w:rsid w:val="00C23BB4"/>
    <w:rsid w:val="00C23D3E"/>
    <w:rsid w:val="00C23E4B"/>
    <w:rsid w:val="00C2423B"/>
    <w:rsid w:val="00C2446B"/>
    <w:rsid w:val="00C25390"/>
    <w:rsid w:val="00C2571C"/>
    <w:rsid w:val="00C25DE0"/>
    <w:rsid w:val="00C25FD3"/>
    <w:rsid w:val="00C2604D"/>
    <w:rsid w:val="00C265A5"/>
    <w:rsid w:val="00C26677"/>
    <w:rsid w:val="00C26893"/>
    <w:rsid w:val="00C26F26"/>
    <w:rsid w:val="00C27458"/>
    <w:rsid w:val="00C27763"/>
    <w:rsid w:val="00C277F7"/>
    <w:rsid w:val="00C27A27"/>
    <w:rsid w:val="00C27C9D"/>
    <w:rsid w:val="00C27F6A"/>
    <w:rsid w:val="00C30169"/>
    <w:rsid w:val="00C303BE"/>
    <w:rsid w:val="00C31572"/>
    <w:rsid w:val="00C31C9F"/>
    <w:rsid w:val="00C3233D"/>
    <w:rsid w:val="00C331C0"/>
    <w:rsid w:val="00C33ADE"/>
    <w:rsid w:val="00C344BC"/>
    <w:rsid w:val="00C348A7"/>
    <w:rsid w:val="00C34AE5"/>
    <w:rsid w:val="00C34B7A"/>
    <w:rsid w:val="00C34D2A"/>
    <w:rsid w:val="00C34EFF"/>
    <w:rsid w:val="00C35008"/>
    <w:rsid w:val="00C35673"/>
    <w:rsid w:val="00C356FD"/>
    <w:rsid w:val="00C359D1"/>
    <w:rsid w:val="00C365D0"/>
    <w:rsid w:val="00C365E2"/>
    <w:rsid w:val="00C36F7A"/>
    <w:rsid w:val="00C371FB"/>
    <w:rsid w:val="00C373D8"/>
    <w:rsid w:val="00C37BC2"/>
    <w:rsid w:val="00C40572"/>
    <w:rsid w:val="00C40A9C"/>
    <w:rsid w:val="00C40EF7"/>
    <w:rsid w:val="00C40FD8"/>
    <w:rsid w:val="00C41242"/>
    <w:rsid w:val="00C41331"/>
    <w:rsid w:val="00C41C71"/>
    <w:rsid w:val="00C420CD"/>
    <w:rsid w:val="00C427F4"/>
    <w:rsid w:val="00C42A47"/>
    <w:rsid w:val="00C43C11"/>
    <w:rsid w:val="00C43C61"/>
    <w:rsid w:val="00C44703"/>
    <w:rsid w:val="00C44B97"/>
    <w:rsid w:val="00C44C64"/>
    <w:rsid w:val="00C4585D"/>
    <w:rsid w:val="00C45A9A"/>
    <w:rsid w:val="00C46698"/>
    <w:rsid w:val="00C467ED"/>
    <w:rsid w:val="00C46C64"/>
    <w:rsid w:val="00C47749"/>
    <w:rsid w:val="00C506E4"/>
    <w:rsid w:val="00C5073F"/>
    <w:rsid w:val="00C5081E"/>
    <w:rsid w:val="00C508D4"/>
    <w:rsid w:val="00C50C02"/>
    <w:rsid w:val="00C5109E"/>
    <w:rsid w:val="00C52195"/>
    <w:rsid w:val="00C522D2"/>
    <w:rsid w:val="00C52C4A"/>
    <w:rsid w:val="00C53046"/>
    <w:rsid w:val="00C536D7"/>
    <w:rsid w:val="00C53A9F"/>
    <w:rsid w:val="00C53AE3"/>
    <w:rsid w:val="00C54126"/>
    <w:rsid w:val="00C5435D"/>
    <w:rsid w:val="00C543A4"/>
    <w:rsid w:val="00C5443B"/>
    <w:rsid w:val="00C5485B"/>
    <w:rsid w:val="00C549F3"/>
    <w:rsid w:val="00C54FAA"/>
    <w:rsid w:val="00C55145"/>
    <w:rsid w:val="00C552A9"/>
    <w:rsid w:val="00C556D5"/>
    <w:rsid w:val="00C557A9"/>
    <w:rsid w:val="00C55A2E"/>
    <w:rsid w:val="00C55C4B"/>
    <w:rsid w:val="00C55E5F"/>
    <w:rsid w:val="00C55FA6"/>
    <w:rsid w:val="00C561F2"/>
    <w:rsid w:val="00C569B8"/>
    <w:rsid w:val="00C56B18"/>
    <w:rsid w:val="00C56CD3"/>
    <w:rsid w:val="00C56DD2"/>
    <w:rsid w:val="00C56F5D"/>
    <w:rsid w:val="00C57EC9"/>
    <w:rsid w:val="00C60059"/>
    <w:rsid w:val="00C60A65"/>
    <w:rsid w:val="00C6147F"/>
    <w:rsid w:val="00C61D13"/>
    <w:rsid w:val="00C623B4"/>
    <w:rsid w:val="00C628C1"/>
    <w:rsid w:val="00C62EBF"/>
    <w:rsid w:val="00C62EDD"/>
    <w:rsid w:val="00C63188"/>
    <w:rsid w:val="00C632BC"/>
    <w:rsid w:val="00C63F6E"/>
    <w:rsid w:val="00C63F7C"/>
    <w:rsid w:val="00C644A7"/>
    <w:rsid w:val="00C6470F"/>
    <w:rsid w:val="00C6476B"/>
    <w:rsid w:val="00C648A4"/>
    <w:rsid w:val="00C648F8"/>
    <w:rsid w:val="00C65231"/>
    <w:rsid w:val="00C65717"/>
    <w:rsid w:val="00C6603C"/>
    <w:rsid w:val="00C66479"/>
    <w:rsid w:val="00C667EA"/>
    <w:rsid w:val="00C67026"/>
    <w:rsid w:val="00C67035"/>
    <w:rsid w:val="00C671F6"/>
    <w:rsid w:val="00C672F2"/>
    <w:rsid w:val="00C676E3"/>
    <w:rsid w:val="00C67A33"/>
    <w:rsid w:val="00C67D85"/>
    <w:rsid w:val="00C67D93"/>
    <w:rsid w:val="00C67DA1"/>
    <w:rsid w:val="00C70D93"/>
    <w:rsid w:val="00C70FF7"/>
    <w:rsid w:val="00C71931"/>
    <w:rsid w:val="00C72258"/>
    <w:rsid w:val="00C7246D"/>
    <w:rsid w:val="00C72566"/>
    <w:rsid w:val="00C72B41"/>
    <w:rsid w:val="00C72E52"/>
    <w:rsid w:val="00C73161"/>
    <w:rsid w:val="00C733D4"/>
    <w:rsid w:val="00C73794"/>
    <w:rsid w:val="00C73BDA"/>
    <w:rsid w:val="00C744A3"/>
    <w:rsid w:val="00C74CF9"/>
    <w:rsid w:val="00C75FC6"/>
    <w:rsid w:val="00C763BC"/>
    <w:rsid w:val="00C77031"/>
    <w:rsid w:val="00C773E9"/>
    <w:rsid w:val="00C774F8"/>
    <w:rsid w:val="00C7761F"/>
    <w:rsid w:val="00C8009A"/>
    <w:rsid w:val="00C80DCD"/>
    <w:rsid w:val="00C81083"/>
    <w:rsid w:val="00C8117F"/>
    <w:rsid w:val="00C828DC"/>
    <w:rsid w:val="00C82CEE"/>
    <w:rsid w:val="00C83135"/>
    <w:rsid w:val="00C8335C"/>
    <w:rsid w:val="00C8410D"/>
    <w:rsid w:val="00C8473F"/>
    <w:rsid w:val="00C84CD3"/>
    <w:rsid w:val="00C84F35"/>
    <w:rsid w:val="00C84F42"/>
    <w:rsid w:val="00C851C4"/>
    <w:rsid w:val="00C85383"/>
    <w:rsid w:val="00C86204"/>
    <w:rsid w:val="00C86547"/>
    <w:rsid w:val="00C86744"/>
    <w:rsid w:val="00C86878"/>
    <w:rsid w:val="00C86E5B"/>
    <w:rsid w:val="00C86FE1"/>
    <w:rsid w:val="00C87768"/>
    <w:rsid w:val="00C9021C"/>
    <w:rsid w:val="00C90331"/>
    <w:rsid w:val="00C90359"/>
    <w:rsid w:val="00C903AE"/>
    <w:rsid w:val="00C904FE"/>
    <w:rsid w:val="00C91C0A"/>
    <w:rsid w:val="00C93D43"/>
    <w:rsid w:val="00C93E24"/>
    <w:rsid w:val="00C940AE"/>
    <w:rsid w:val="00C946D5"/>
    <w:rsid w:val="00C95836"/>
    <w:rsid w:val="00C958D3"/>
    <w:rsid w:val="00C95FF2"/>
    <w:rsid w:val="00C96354"/>
    <w:rsid w:val="00C971B1"/>
    <w:rsid w:val="00C97B6E"/>
    <w:rsid w:val="00CA0D1C"/>
    <w:rsid w:val="00CA0F64"/>
    <w:rsid w:val="00CA2255"/>
    <w:rsid w:val="00CA2598"/>
    <w:rsid w:val="00CA295E"/>
    <w:rsid w:val="00CA3340"/>
    <w:rsid w:val="00CA3885"/>
    <w:rsid w:val="00CA3BDE"/>
    <w:rsid w:val="00CA40FD"/>
    <w:rsid w:val="00CA433F"/>
    <w:rsid w:val="00CA43B1"/>
    <w:rsid w:val="00CA4577"/>
    <w:rsid w:val="00CA495A"/>
    <w:rsid w:val="00CA5FC5"/>
    <w:rsid w:val="00CA6346"/>
    <w:rsid w:val="00CA66CA"/>
    <w:rsid w:val="00CA6AF6"/>
    <w:rsid w:val="00CA6C64"/>
    <w:rsid w:val="00CA7C93"/>
    <w:rsid w:val="00CB0372"/>
    <w:rsid w:val="00CB0A32"/>
    <w:rsid w:val="00CB0EAD"/>
    <w:rsid w:val="00CB107E"/>
    <w:rsid w:val="00CB145E"/>
    <w:rsid w:val="00CB168D"/>
    <w:rsid w:val="00CB16F1"/>
    <w:rsid w:val="00CB217B"/>
    <w:rsid w:val="00CB28ED"/>
    <w:rsid w:val="00CB29B3"/>
    <w:rsid w:val="00CB2B50"/>
    <w:rsid w:val="00CB3070"/>
    <w:rsid w:val="00CB3811"/>
    <w:rsid w:val="00CB3EBE"/>
    <w:rsid w:val="00CB411D"/>
    <w:rsid w:val="00CB4B22"/>
    <w:rsid w:val="00CB4D48"/>
    <w:rsid w:val="00CB4F43"/>
    <w:rsid w:val="00CB509E"/>
    <w:rsid w:val="00CB50A7"/>
    <w:rsid w:val="00CB5253"/>
    <w:rsid w:val="00CB587A"/>
    <w:rsid w:val="00CB58B7"/>
    <w:rsid w:val="00CB5F7E"/>
    <w:rsid w:val="00CB5F90"/>
    <w:rsid w:val="00CB6294"/>
    <w:rsid w:val="00CB62B5"/>
    <w:rsid w:val="00CB62FC"/>
    <w:rsid w:val="00CB6327"/>
    <w:rsid w:val="00CB7047"/>
    <w:rsid w:val="00CB778F"/>
    <w:rsid w:val="00CB77B0"/>
    <w:rsid w:val="00CB7F77"/>
    <w:rsid w:val="00CC0012"/>
    <w:rsid w:val="00CC048C"/>
    <w:rsid w:val="00CC1265"/>
    <w:rsid w:val="00CC1479"/>
    <w:rsid w:val="00CC1E7D"/>
    <w:rsid w:val="00CC26E9"/>
    <w:rsid w:val="00CC2C41"/>
    <w:rsid w:val="00CC40A5"/>
    <w:rsid w:val="00CC464F"/>
    <w:rsid w:val="00CC4C2F"/>
    <w:rsid w:val="00CC4F51"/>
    <w:rsid w:val="00CC53F0"/>
    <w:rsid w:val="00CC5D29"/>
    <w:rsid w:val="00CC5D65"/>
    <w:rsid w:val="00CC66DE"/>
    <w:rsid w:val="00CC69AB"/>
    <w:rsid w:val="00CC7235"/>
    <w:rsid w:val="00CC773E"/>
    <w:rsid w:val="00CC7762"/>
    <w:rsid w:val="00CC7BB7"/>
    <w:rsid w:val="00CC7FA6"/>
    <w:rsid w:val="00CD03F9"/>
    <w:rsid w:val="00CD0480"/>
    <w:rsid w:val="00CD05AA"/>
    <w:rsid w:val="00CD0845"/>
    <w:rsid w:val="00CD0BA6"/>
    <w:rsid w:val="00CD16F1"/>
    <w:rsid w:val="00CD1A3F"/>
    <w:rsid w:val="00CD1AC3"/>
    <w:rsid w:val="00CD21D9"/>
    <w:rsid w:val="00CD2637"/>
    <w:rsid w:val="00CD29C2"/>
    <w:rsid w:val="00CD2AEC"/>
    <w:rsid w:val="00CD2EBF"/>
    <w:rsid w:val="00CD31F2"/>
    <w:rsid w:val="00CD35D4"/>
    <w:rsid w:val="00CD3E2B"/>
    <w:rsid w:val="00CD3E68"/>
    <w:rsid w:val="00CD3EAB"/>
    <w:rsid w:val="00CD422C"/>
    <w:rsid w:val="00CD42CA"/>
    <w:rsid w:val="00CD43A1"/>
    <w:rsid w:val="00CD46E1"/>
    <w:rsid w:val="00CD4711"/>
    <w:rsid w:val="00CD5162"/>
    <w:rsid w:val="00CD5BAA"/>
    <w:rsid w:val="00CD5F98"/>
    <w:rsid w:val="00CD62A6"/>
    <w:rsid w:val="00CD6382"/>
    <w:rsid w:val="00CD63B1"/>
    <w:rsid w:val="00CD63F8"/>
    <w:rsid w:val="00CD6662"/>
    <w:rsid w:val="00CD6768"/>
    <w:rsid w:val="00CD6825"/>
    <w:rsid w:val="00CD7874"/>
    <w:rsid w:val="00CD7D9C"/>
    <w:rsid w:val="00CD7F99"/>
    <w:rsid w:val="00CE06A2"/>
    <w:rsid w:val="00CE0B2A"/>
    <w:rsid w:val="00CE0CF6"/>
    <w:rsid w:val="00CE0D73"/>
    <w:rsid w:val="00CE0F21"/>
    <w:rsid w:val="00CE10AF"/>
    <w:rsid w:val="00CE12B5"/>
    <w:rsid w:val="00CE1635"/>
    <w:rsid w:val="00CE17C8"/>
    <w:rsid w:val="00CE1AA5"/>
    <w:rsid w:val="00CE1EB2"/>
    <w:rsid w:val="00CE1F2B"/>
    <w:rsid w:val="00CE233B"/>
    <w:rsid w:val="00CE2793"/>
    <w:rsid w:val="00CE28D1"/>
    <w:rsid w:val="00CE2FBE"/>
    <w:rsid w:val="00CE3CB0"/>
    <w:rsid w:val="00CE4142"/>
    <w:rsid w:val="00CE45FF"/>
    <w:rsid w:val="00CE485B"/>
    <w:rsid w:val="00CE48C0"/>
    <w:rsid w:val="00CE563D"/>
    <w:rsid w:val="00CE566C"/>
    <w:rsid w:val="00CE5B01"/>
    <w:rsid w:val="00CE5B05"/>
    <w:rsid w:val="00CE6443"/>
    <w:rsid w:val="00CE64A9"/>
    <w:rsid w:val="00CE6BEB"/>
    <w:rsid w:val="00CE73D3"/>
    <w:rsid w:val="00CE7810"/>
    <w:rsid w:val="00CE7D58"/>
    <w:rsid w:val="00CE7DA0"/>
    <w:rsid w:val="00CE7F95"/>
    <w:rsid w:val="00CF0188"/>
    <w:rsid w:val="00CF04E4"/>
    <w:rsid w:val="00CF0538"/>
    <w:rsid w:val="00CF0594"/>
    <w:rsid w:val="00CF0603"/>
    <w:rsid w:val="00CF07A7"/>
    <w:rsid w:val="00CF07AE"/>
    <w:rsid w:val="00CF09CB"/>
    <w:rsid w:val="00CF0A00"/>
    <w:rsid w:val="00CF0BD0"/>
    <w:rsid w:val="00CF184C"/>
    <w:rsid w:val="00CF1DAE"/>
    <w:rsid w:val="00CF1FF0"/>
    <w:rsid w:val="00CF234F"/>
    <w:rsid w:val="00CF2481"/>
    <w:rsid w:val="00CF2F80"/>
    <w:rsid w:val="00CF31C7"/>
    <w:rsid w:val="00CF329D"/>
    <w:rsid w:val="00CF345A"/>
    <w:rsid w:val="00CF3535"/>
    <w:rsid w:val="00CF3746"/>
    <w:rsid w:val="00CF38CE"/>
    <w:rsid w:val="00CF3D12"/>
    <w:rsid w:val="00CF428C"/>
    <w:rsid w:val="00CF42A0"/>
    <w:rsid w:val="00CF487D"/>
    <w:rsid w:val="00CF4BE2"/>
    <w:rsid w:val="00CF4F55"/>
    <w:rsid w:val="00CF5941"/>
    <w:rsid w:val="00CF5C4D"/>
    <w:rsid w:val="00CF5DDF"/>
    <w:rsid w:val="00CF6317"/>
    <w:rsid w:val="00CF6455"/>
    <w:rsid w:val="00CF746A"/>
    <w:rsid w:val="00CF7694"/>
    <w:rsid w:val="00CF780D"/>
    <w:rsid w:val="00CF7B8A"/>
    <w:rsid w:val="00CF7F42"/>
    <w:rsid w:val="00D0043D"/>
    <w:rsid w:val="00D004F8"/>
    <w:rsid w:val="00D00A7B"/>
    <w:rsid w:val="00D01A3A"/>
    <w:rsid w:val="00D0201A"/>
    <w:rsid w:val="00D02295"/>
    <w:rsid w:val="00D0236F"/>
    <w:rsid w:val="00D0277E"/>
    <w:rsid w:val="00D0291E"/>
    <w:rsid w:val="00D029F4"/>
    <w:rsid w:val="00D02B81"/>
    <w:rsid w:val="00D02CC3"/>
    <w:rsid w:val="00D02DEB"/>
    <w:rsid w:val="00D03B10"/>
    <w:rsid w:val="00D043FA"/>
    <w:rsid w:val="00D0441E"/>
    <w:rsid w:val="00D044C0"/>
    <w:rsid w:val="00D049D3"/>
    <w:rsid w:val="00D04C63"/>
    <w:rsid w:val="00D04DF0"/>
    <w:rsid w:val="00D05983"/>
    <w:rsid w:val="00D05C05"/>
    <w:rsid w:val="00D06107"/>
    <w:rsid w:val="00D06CB1"/>
    <w:rsid w:val="00D074B7"/>
    <w:rsid w:val="00D078C3"/>
    <w:rsid w:val="00D07C11"/>
    <w:rsid w:val="00D10587"/>
    <w:rsid w:val="00D106EB"/>
    <w:rsid w:val="00D1087A"/>
    <w:rsid w:val="00D10C46"/>
    <w:rsid w:val="00D10D81"/>
    <w:rsid w:val="00D110E3"/>
    <w:rsid w:val="00D11656"/>
    <w:rsid w:val="00D118C3"/>
    <w:rsid w:val="00D11E07"/>
    <w:rsid w:val="00D11EA7"/>
    <w:rsid w:val="00D129B6"/>
    <w:rsid w:val="00D12B19"/>
    <w:rsid w:val="00D12EBC"/>
    <w:rsid w:val="00D130D2"/>
    <w:rsid w:val="00D13128"/>
    <w:rsid w:val="00D137ED"/>
    <w:rsid w:val="00D13CC5"/>
    <w:rsid w:val="00D1445D"/>
    <w:rsid w:val="00D145C7"/>
    <w:rsid w:val="00D14CB5"/>
    <w:rsid w:val="00D14E4F"/>
    <w:rsid w:val="00D14F54"/>
    <w:rsid w:val="00D158D1"/>
    <w:rsid w:val="00D160ED"/>
    <w:rsid w:val="00D16563"/>
    <w:rsid w:val="00D179FD"/>
    <w:rsid w:val="00D17A3F"/>
    <w:rsid w:val="00D17BEE"/>
    <w:rsid w:val="00D20366"/>
    <w:rsid w:val="00D207AC"/>
    <w:rsid w:val="00D20F46"/>
    <w:rsid w:val="00D21106"/>
    <w:rsid w:val="00D212E8"/>
    <w:rsid w:val="00D2135C"/>
    <w:rsid w:val="00D21CE2"/>
    <w:rsid w:val="00D21FE4"/>
    <w:rsid w:val="00D221E2"/>
    <w:rsid w:val="00D224CC"/>
    <w:rsid w:val="00D22617"/>
    <w:rsid w:val="00D22809"/>
    <w:rsid w:val="00D22AEF"/>
    <w:rsid w:val="00D2322F"/>
    <w:rsid w:val="00D239A1"/>
    <w:rsid w:val="00D241A3"/>
    <w:rsid w:val="00D249F7"/>
    <w:rsid w:val="00D24A38"/>
    <w:rsid w:val="00D24D81"/>
    <w:rsid w:val="00D252B1"/>
    <w:rsid w:val="00D2671D"/>
    <w:rsid w:val="00D2675B"/>
    <w:rsid w:val="00D269AC"/>
    <w:rsid w:val="00D2708A"/>
    <w:rsid w:val="00D2711C"/>
    <w:rsid w:val="00D2743D"/>
    <w:rsid w:val="00D275EE"/>
    <w:rsid w:val="00D2787D"/>
    <w:rsid w:val="00D278C8"/>
    <w:rsid w:val="00D27ADD"/>
    <w:rsid w:val="00D27EAE"/>
    <w:rsid w:val="00D316EB"/>
    <w:rsid w:val="00D32A0B"/>
    <w:rsid w:val="00D32B2D"/>
    <w:rsid w:val="00D32C15"/>
    <w:rsid w:val="00D32C6F"/>
    <w:rsid w:val="00D33CB3"/>
    <w:rsid w:val="00D33EB6"/>
    <w:rsid w:val="00D34661"/>
    <w:rsid w:val="00D34A1F"/>
    <w:rsid w:val="00D34C60"/>
    <w:rsid w:val="00D34C66"/>
    <w:rsid w:val="00D350D2"/>
    <w:rsid w:val="00D3555D"/>
    <w:rsid w:val="00D355D5"/>
    <w:rsid w:val="00D356E7"/>
    <w:rsid w:val="00D3579B"/>
    <w:rsid w:val="00D35C25"/>
    <w:rsid w:val="00D36874"/>
    <w:rsid w:val="00D36B47"/>
    <w:rsid w:val="00D36CBA"/>
    <w:rsid w:val="00D37723"/>
    <w:rsid w:val="00D402A6"/>
    <w:rsid w:val="00D40368"/>
    <w:rsid w:val="00D40406"/>
    <w:rsid w:val="00D405FA"/>
    <w:rsid w:val="00D408A6"/>
    <w:rsid w:val="00D40E49"/>
    <w:rsid w:val="00D41076"/>
    <w:rsid w:val="00D41754"/>
    <w:rsid w:val="00D41802"/>
    <w:rsid w:val="00D418E9"/>
    <w:rsid w:val="00D41E34"/>
    <w:rsid w:val="00D42B7B"/>
    <w:rsid w:val="00D4301A"/>
    <w:rsid w:val="00D430FA"/>
    <w:rsid w:val="00D431F4"/>
    <w:rsid w:val="00D436EA"/>
    <w:rsid w:val="00D442D8"/>
    <w:rsid w:val="00D448EE"/>
    <w:rsid w:val="00D44AA0"/>
    <w:rsid w:val="00D44E7E"/>
    <w:rsid w:val="00D45159"/>
    <w:rsid w:val="00D45621"/>
    <w:rsid w:val="00D45907"/>
    <w:rsid w:val="00D45BB8"/>
    <w:rsid w:val="00D45DCC"/>
    <w:rsid w:val="00D46061"/>
    <w:rsid w:val="00D462D4"/>
    <w:rsid w:val="00D466A8"/>
    <w:rsid w:val="00D4670C"/>
    <w:rsid w:val="00D46F62"/>
    <w:rsid w:val="00D471F7"/>
    <w:rsid w:val="00D472FE"/>
    <w:rsid w:val="00D473C3"/>
    <w:rsid w:val="00D47BED"/>
    <w:rsid w:val="00D47D25"/>
    <w:rsid w:val="00D47F7F"/>
    <w:rsid w:val="00D47FB7"/>
    <w:rsid w:val="00D47FE0"/>
    <w:rsid w:val="00D500C5"/>
    <w:rsid w:val="00D50218"/>
    <w:rsid w:val="00D50829"/>
    <w:rsid w:val="00D514B6"/>
    <w:rsid w:val="00D51E4C"/>
    <w:rsid w:val="00D5230B"/>
    <w:rsid w:val="00D5235E"/>
    <w:rsid w:val="00D52DF4"/>
    <w:rsid w:val="00D5389D"/>
    <w:rsid w:val="00D54468"/>
    <w:rsid w:val="00D54FD8"/>
    <w:rsid w:val="00D55297"/>
    <w:rsid w:val="00D55A8C"/>
    <w:rsid w:val="00D56889"/>
    <w:rsid w:val="00D56BDF"/>
    <w:rsid w:val="00D56BFC"/>
    <w:rsid w:val="00D56E62"/>
    <w:rsid w:val="00D57827"/>
    <w:rsid w:val="00D57E18"/>
    <w:rsid w:val="00D60293"/>
    <w:rsid w:val="00D60A4E"/>
    <w:rsid w:val="00D60FD8"/>
    <w:rsid w:val="00D61305"/>
    <w:rsid w:val="00D61996"/>
    <w:rsid w:val="00D6199F"/>
    <w:rsid w:val="00D62E6B"/>
    <w:rsid w:val="00D62FDA"/>
    <w:rsid w:val="00D6300C"/>
    <w:rsid w:val="00D635A4"/>
    <w:rsid w:val="00D63D34"/>
    <w:rsid w:val="00D64864"/>
    <w:rsid w:val="00D64B61"/>
    <w:rsid w:val="00D64E31"/>
    <w:rsid w:val="00D656C0"/>
    <w:rsid w:val="00D657AE"/>
    <w:rsid w:val="00D65EFB"/>
    <w:rsid w:val="00D67105"/>
    <w:rsid w:val="00D675F6"/>
    <w:rsid w:val="00D679BD"/>
    <w:rsid w:val="00D67B4A"/>
    <w:rsid w:val="00D67EAF"/>
    <w:rsid w:val="00D67F3A"/>
    <w:rsid w:val="00D7027E"/>
    <w:rsid w:val="00D702F0"/>
    <w:rsid w:val="00D708D0"/>
    <w:rsid w:val="00D70E94"/>
    <w:rsid w:val="00D711B1"/>
    <w:rsid w:val="00D71558"/>
    <w:rsid w:val="00D719F3"/>
    <w:rsid w:val="00D71D57"/>
    <w:rsid w:val="00D71DF3"/>
    <w:rsid w:val="00D721DA"/>
    <w:rsid w:val="00D723F7"/>
    <w:rsid w:val="00D735CD"/>
    <w:rsid w:val="00D740CA"/>
    <w:rsid w:val="00D74159"/>
    <w:rsid w:val="00D74AA9"/>
    <w:rsid w:val="00D74AEC"/>
    <w:rsid w:val="00D74C41"/>
    <w:rsid w:val="00D75603"/>
    <w:rsid w:val="00D756BA"/>
    <w:rsid w:val="00D757DD"/>
    <w:rsid w:val="00D75841"/>
    <w:rsid w:val="00D75E26"/>
    <w:rsid w:val="00D76482"/>
    <w:rsid w:val="00D766F9"/>
    <w:rsid w:val="00D76C5D"/>
    <w:rsid w:val="00D773A7"/>
    <w:rsid w:val="00D77881"/>
    <w:rsid w:val="00D779FC"/>
    <w:rsid w:val="00D801E3"/>
    <w:rsid w:val="00D80320"/>
    <w:rsid w:val="00D80673"/>
    <w:rsid w:val="00D80D17"/>
    <w:rsid w:val="00D81349"/>
    <w:rsid w:val="00D81C31"/>
    <w:rsid w:val="00D81EE7"/>
    <w:rsid w:val="00D821FA"/>
    <w:rsid w:val="00D82B40"/>
    <w:rsid w:val="00D82C72"/>
    <w:rsid w:val="00D82DCB"/>
    <w:rsid w:val="00D82E21"/>
    <w:rsid w:val="00D82FAE"/>
    <w:rsid w:val="00D835E9"/>
    <w:rsid w:val="00D83BCF"/>
    <w:rsid w:val="00D83FD1"/>
    <w:rsid w:val="00D841FF"/>
    <w:rsid w:val="00D84443"/>
    <w:rsid w:val="00D846A9"/>
    <w:rsid w:val="00D850D4"/>
    <w:rsid w:val="00D85B46"/>
    <w:rsid w:val="00D86896"/>
    <w:rsid w:val="00D86929"/>
    <w:rsid w:val="00D8713D"/>
    <w:rsid w:val="00D8790A"/>
    <w:rsid w:val="00D87C39"/>
    <w:rsid w:val="00D87D4F"/>
    <w:rsid w:val="00D87F95"/>
    <w:rsid w:val="00D90787"/>
    <w:rsid w:val="00D91942"/>
    <w:rsid w:val="00D91B37"/>
    <w:rsid w:val="00D92380"/>
    <w:rsid w:val="00D93530"/>
    <w:rsid w:val="00D93A0C"/>
    <w:rsid w:val="00D942F9"/>
    <w:rsid w:val="00D948CD"/>
    <w:rsid w:val="00D94E08"/>
    <w:rsid w:val="00D95567"/>
    <w:rsid w:val="00D956AF"/>
    <w:rsid w:val="00D95752"/>
    <w:rsid w:val="00D95871"/>
    <w:rsid w:val="00D95F78"/>
    <w:rsid w:val="00D964ED"/>
    <w:rsid w:val="00D97258"/>
    <w:rsid w:val="00D97601"/>
    <w:rsid w:val="00D97DAF"/>
    <w:rsid w:val="00DA04CB"/>
    <w:rsid w:val="00DA080D"/>
    <w:rsid w:val="00DA090F"/>
    <w:rsid w:val="00DA0E2F"/>
    <w:rsid w:val="00DA15C3"/>
    <w:rsid w:val="00DA16A1"/>
    <w:rsid w:val="00DA1722"/>
    <w:rsid w:val="00DA1CC9"/>
    <w:rsid w:val="00DA201F"/>
    <w:rsid w:val="00DA2271"/>
    <w:rsid w:val="00DA276F"/>
    <w:rsid w:val="00DA28FF"/>
    <w:rsid w:val="00DA2D92"/>
    <w:rsid w:val="00DA3AF4"/>
    <w:rsid w:val="00DA3AFC"/>
    <w:rsid w:val="00DA3DC1"/>
    <w:rsid w:val="00DA402D"/>
    <w:rsid w:val="00DA5321"/>
    <w:rsid w:val="00DA5913"/>
    <w:rsid w:val="00DA5F29"/>
    <w:rsid w:val="00DA614D"/>
    <w:rsid w:val="00DA674B"/>
    <w:rsid w:val="00DA6EE7"/>
    <w:rsid w:val="00DA7493"/>
    <w:rsid w:val="00DA7830"/>
    <w:rsid w:val="00DA78ED"/>
    <w:rsid w:val="00DB009A"/>
    <w:rsid w:val="00DB02AF"/>
    <w:rsid w:val="00DB0736"/>
    <w:rsid w:val="00DB116C"/>
    <w:rsid w:val="00DB124B"/>
    <w:rsid w:val="00DB1335"/>
    <w:rsid w:val="00DB1682"/>
    <w:rsid w:val="00DB238A"/>
    <w:rsid w:val="00DB25E9"/>
    <w:rsid w:val="00DB2822"/>
    <w:rsid w:val="00DB4413"/>
    <w:rsid w:val="00DB4447"/>
    <w:rsid w:val="00DB4D93"/>
    <w:rsid w:val="00DB4F15"/>
    <w:rsid w:val="00DB510F"/>
    <w:rsid w:val="00DB5148"/>
    <w:rsid w:val="00DB5669"/>
    <w:rsid w:val="00DB5B33"/>
    <w:rsid w:val="00DB5C6A"/>
    <w:rsid w:val="00DB6200"/>
    <w:rsid w:val="00DB6410"/>
    <w:rsid w:val="00DB64F0"/>
    <w:rsid w:val="00DB674D"/>
    <w:rsid w:val="00DB68EC"/>
    <w:rsid w:val="00DB69F5"/>
    <w:rsid w:val="00DB7334"/>
    <w:rsid w:val="00DB7BAE"/>
    <w:rsid w:val="00DC028B"/>
    <w:rsid w:val="00DC03CD"/>
    <w:rsid w:val="00DC09D6"/>
    <w:rsid w:val="00DC1677"/>
    <w:rsid w:val="00DC1E39"/>
    <w:rsid w:val="00DC2079"/>
    <w:rsid w:val="00DC2343"/>
    <w:rsid w:val="00DC23BD"/>
    <w:rsid w:val="00DC245E"/>
    <w:rsid w:val="00DC2D0A"/>
    <w:rsid w:val="00DC3856"/>
    <w:rsid w:val="00DC408D"/>
    <w:rsid w:val="00DC4719"/>
    <w:rsid w:val="00DC4880"/>
    <w:rsid w:val="00DC4B3C"/>
    <w:rsid w:val="00DC4F83"/>
    <w:rsid w:val="00DC52E8"/>
    <w:rsid w:val="00DC5D5B"/>
    <w:rsid w:val="00DC5FF6"/>
    <w:rsid w:val="00DC611B"/>
    <w:rsid w:val="00DC6416"/>
    <w:rsid w:val="00DC6568"/>
    <w:rsid w:val="00DC6E43"/>
    <w:rsid w:val="00DC6ED4"/>
    <w:rsid w:val="00DC70CC"/>
    <w:rsid w:val="00DC73CD"/>
    <w:rsid w:val="00DC7494"/>
    <w:rsid w:val="00DC75B4"/>
    <w:rsid w:val="00DC7E45"/>
    <w:rsid w:val="00DC7F3E"/>
    <w:rsid w:val="00DC7F9F"/>
    <w:rsid w:val="00DD027B"/>
    <w:rsid w:val="00DD029E"/>
    <w:rsid w:val="00DD05B0"/>
    <w:rsid w:val="00DD0C6A"/>
    <w:rsid w:val="00DD0D45"/>
    <w:rsid w:val="00DD13B4"/>
    <w:rsid w:val="00DD14DD"/>
    <w:rsid w:val="00DD2253"/>
    <w:rsid w:val="00DD2F46"/>
    <w:rsid w:val="00DD30A0"/>
    <w:rsid w:val="00DD3CD5"/>
    <w:rsid w:val="00DD4057"/>
    <w:rsid w:val="00DD421C"/>
    <w:rsid w:val="00DD426F"/>
    <w:rsid w:val="00DD47FB"/>
    <w:rsid w:val="00DD4B72"/>
    <w:rsid w:val="00DD536D"/>
    <w:rsid w:val="00DD5FBB"/>
    <w:rsid w:val="00DD6013"/>
    <w:rsid w:val="00DD65A9"/>
    <w:rsid w:val="00DD6C79"/>
    <w:rsid w:val="00DD7A1D"/>
    <w:rsid w:val="00DD7B8B"/>
    <w:rsid w:val="00DD7EBE"/>
    <w:rsid w:val="00DE08A3"/>
    <w:rsid w:val="00DE1063"/>
    <w:rsid w:val="00DE134B"/>
    <w:rsid w:val="00DE1834"/>
    <w:rsid w:val="00DE1DC9"/>
    <w:rsid w:val="00DE2385"/>
    <w:rsid w:val="00DE2590"/>
    <w:rsid w:val="00DE2996"/>
    <w:rsid w:val="00DE29D0"/>
    <w:rsid w:val="00DE317A"/>
    <w:rsid w:val="00DE386A"/>
    <w:rsid w:val="00DE3ABE"/>
    <w:rsid w:val="00DE43A4"/>
    <w:rsid w:val="00DE5053"/>
    <w:rsid w:val="00DE55D5"/>
    <w:rsid w:val="00DE55E3"/>
    <w:rsid w:val="00DE58ED"/>
    <w:rsid w:val="00DE5A6A"/>
    <w:rsid w:val="00DE60EE"/>
    <w:rsid w:val="00DE6543"/>
    <w:rsid w:val="00DE68D2"/>
    <w:rsid w:val="00DE6D33"/>
    <w:rsid w:val="00DE6FE5"/>
    <w:rsid w:val="00DE7500"/>
    <w:rsid w:val="00DE7909"/>
    <w:rsid w:val="00DE7E8E"/>
    <w:rsid w:val="00DE7FDD"/>
    <w:rsid w:val="00DF0012"/>
    <w:rsid w:val="00DF00BB"/>
    <w:rsid w:val="00DF00D5"/>
    <w:rsid w:val="00DF09C1"/>
    <w:rsid w:val="00DF0A63"/>
    <w:rsid w:val="00DF10D8"/>
    <w:rsid w:val="00DF1658"/>
    <w:rsid w:val="00DF1D08"/>
    <w:rsid w:val="00DF2310"/>
    <w:rsid w:val="00DF2AF0"/>
    <w:rsid w:val="00DF2D3A"/>
    <w:rsid w:val="00DF3181"/>
    <w:rsid w:val="00DF328F"/>
    <w:rsid w:val="00DF32F7"/>
    <w:rsid w:val="00DF3C7C"/>
    <w:rsid w:val="00DF3EAE"/>
    <w:rsid w:val="00DF3EBD"/>
    <w:rsid w:val="00DF48CD"/>
    <w:rsid w:val="00DF4B90"/>
    <w:rsid w:val="00DF4DF1"/>
    <w:rsid w:val="00DF53D1"/>
    <w:rsid w:val="00DF574E"/>
    <w:rsid w:val="00DF5B37"/>
    <w:rsid w:val="00DF5EE2"/>
    <w:rsid w:val="00DF7695"/>
    <w:rsid w:val="00DF7E27"/>
    <w:rsid w:val="00E001FF"/>
    <w:rsid w:val="00E002AA"/>
    <w:rsid w:val="00E002C7"/>
    <w:rsid w:val="00E008BE"/>
    <w:rsid w:val="00E008EB"/>
    <w:rsid w:val="00E01372"/>
    <w:rsid w:val="00E01A05"/>
    <w:rsid w:val="00E021DA"/>
    <w:rsid w:val="00E0222E"/>
    <w:rsid w:val="00E02336"/>
    <w:rsid w:val="00E0288F"/>
    <w:rsid w:val="00E02E4E"/>
    <w:rsid w:val="00E02FB5"/>
    <w:rsid w:val="00E02FC4"/>
    <w:rsid w:val="00E0364B"/>
    <w:rsid w:val="00E0393B"/>
    <w:rsid w:val="00E039D5"/>
    <w:rsid w:val="00E05A01"/>
    <w:rsid w:val="00E05C4A"/>
    <w:rsid w:val="00E0613D"/>
    <w:rsid w:val="00E06635"/>
    <w:rsid w:val="00E06A1D"/>
    <w:rsid w:val="00E06AB1"/>
    <w:rsid w:val="00E0733D"/>
    <w:rsid w:val="00E07AAA"/>
    <w:rsid w:val="00E07EB2"/>
    <w:rsid w:val="00E102DD"/>
    <w:rsid w:val="00E10489"/>
    <w:rsid w:val="00E10697"/>
    <w:rsid w:val="00E10C8A"/>
    <w:rsid w:val="00E11304"/>
    <w:rsid w:val="00E115C7"/>
    <w:rsid w:val="00E11DBD"/>
    <w:rsid w:val="00E11ECA"/>
    <w:rsid w:val="00E1279D"/>
    <w:rsid w:val="00E128C5"/>
    <w:rsid w:val="00E12CA4"/>
    <w:rsid w:val="00E13218"/>
    <w:rsid w:val="00E135FB"/>
    <w:rsid w:val="00E13686"/>
    <w:rsid w:val="00E13CA6"/>
    <w:rsid w:val="00E13CCD"/>
    <w:rsid w:val="00E13ED2"/>
    <w:rsid w:val="00E140F7"/>
    <w:rsid w:val="00E1444A"/>
    <w:rsid w:val="00E147E0"/>
    <w:rsid w:val="00E14C01"/>
    <w:rsid w:val="00E14EF1"/>
    <w:rsid w:val="00E151DA"/>
    <w:rsid w:val="00E154B1"/>
    <w:rsid w:val="00E1573A"/>
    <w:rsid w:val="00E15C85"/>
    <w:rsid w:val="00E15E23"/>
    <w:rsid w:val="00E16305"/>
    <w:rsid w:val="00E168DF"/>
    <w:rsid w:val="00E16A82"/>
    <w:rsid w:val="00E16E1E"/>
    <w:rsid w:val="00E17542"/>
    <w:rsid w:val="00E17B4C"/>
    <w:rsid w:val="00E20DCC"/>
    <w:rsid w:val="00E20F39"/>
    <w:rsid w:val="00E20F60"/>
    <w:rsid w:val="00E2125D"/>
    <w:rsid w:val="00E215A9"/>
    <w:rsid w:val="00E21B1F"/>
    <w:rsid w:val="00E22070"/>
    <w:rsid w:val="00E22166"/>
    <w:rsid w:val="00E229B6"/>
    <w:rsid w:val="00E22B13"/>
    <w:rsid w:val="00E22EC3"/>
    <w:rsid w:val="00E232ED"/>
    <w:rsid w:val="00E23332"/>
    <w:rsid w:val="00E2404F"/>
    <w:rsid w:val="00E2490D"/>
    <w:rsid w:val="00E24C33"/>
    <w:rsid w:val="00E25125"/>
    <w:rsid w:val="00E25856"/>
    <w:rsid w:val="00E26E24"/>
    <w:rsid w:val="00E27136"/>
    <w:rsid w:val="00E27560"/>
    <w:rsid w:val="00E275B6"/>
    <w:rsid w:val="00E30457"/>
    <w:rsid w:val="00E306E2"/>
    <w:rsid w:val="00E30E4E"/>
    <w:rsid w:val="00E3184F"/>
    <w:rsid w:val="00E32B93"/>
    <w:rsid w:val="00E33071"/>
    <w:rsid w:val="00E33E55"/>
    <w:rsid w:val="00E34368"/>
    <w:rsid w:val="00E34616"/>
    <w:rsid w:val="00E34AC7"/>
    <w:rsid w:val="00E351FD"/>
    <w:rsid w:val="00E35278"/>
    <w:rsid w:val="00E354CA"/>
    <w:rsid w:val="00E36680"/>
    <w:rsid w:val="00E36D71"/>
    <w:rsid w:val="00E36F55"/>
    <w:rsid w:val="00E372E8"/>
    <w:rsid w:val="00E37340"/>
    <w:rsid w:val="00E37ACA"/>
    <w:rsid w:val="00E37EBB"/>
    <w:rsid w:val="00E4045A"/>
    <w:rsid w:val="00E41546"/>
    <w:rsid w:val="00E41B32"/>
    <w:rsid w:val="00E41BE5"/>
    <w:rsid w:val="00E42526"/>
    <w:rsid w:val="00E43751"/>
    <w:rsid w:val="00E437D6"/>
    <w:rsid w:val="00E43A3E"/>
    <w:rsid w:val="00E43B55"/>
    <w:rsid w:val="00E43B82"/>
    <w:rsid w:val="00E44467"/>
    <w:rsid w:val="00E44DC4"/>
    <w:rsid w:val="00E45731"/>
    <w:rsid w:val="00E45772"/>
    <w:rsid w:val="00E45851"/>
    <w:rsid w:val="00E4620C"/>
    <w:rsid w:val="00E46584"/>
    <w:rsid w:val="00E4668E"/>
    <w:rsid w:val="00E4791C"/>
    <w:rsid w:val="00E47975"/>
    <w:rsid w:val="00E47B04"/>
    <w:rsid w:val="00E47B64"/>
    <w:rsid w:val="00E50138"/>
    <w:rsid w:val="00E50318"/>
    <w:rsid w:val="00E504A3"/>
    <w:rsid w:val="00E504A6"/>
    <w:rsid w:val="00E50ECF"/>
    <w:rsid w:val="00E51532"/>
    <w:rsid w:val="00E51BAF"/>
    <w:rsid w:val="00E51FBC"/>
    <w:rsid w:val="00E52024"/>
    <w:rsid w:val="00E521E4"/>
    <w:rsid w:val="00E52B3D"/>
    <w:rsid w:val="00E53257"/>
    <w:rsid w:val="00E5367F"/>
    <w:rsid w:val="00E53B94"/>
    <w:rsid w:val="00E53E93"/>
    <w:rsid w:val="00E546A5"/>
    <w:rsid w:val="00E554B4"/>
    <w:rsid w:val="00E55A85"/>
    <w:rsid w:val="00E562D2"/>
    <w:rsid w:val="00E563B0"/>
    <w:rsid w:val="00E56567"/>
    <w:rsid w:val="00E56743"/>
    <w:rsid w:val="00E56D8D"/>
    <w:rsid w:val="00E56E50"/>
    <w:rsid w:val="00E57309"/>
    <w:rsid w:val="00E57A4E"/>
    <w:rsid w:val="00E57A57"/>
    <w:rsid w:val="00E57DB9"/>
    <w:rsid w:val="00E608D6"/>
    <w:rsid w:val="00E60C63"/>
    <w:rsid w:val="00E60F41"/>
    <w:rsid w:val="00E619CD"/>
    <w:rsid w:val="00E61B35"/>
    <w:rsid w:val="00E61B76"/>
    <w:rsid w:val="00E61C26"/>
    <w:rsid w:val="00E61C59"/>
    <w:rsid w:val="00E625F0"/>
    <w:rsid w:val="00E62B48"/>
    <w:rsid w:val="00E637B1"/>
    <w:rsid w:val="00E63E29"/>
    <w:rsid w:val="00E645C2"/>
    <w:rsid w:val="00E6469D"/>
    <w:rsid w:val="00E64B43"/>
    <w:rsid w:val="00E64D64"/>
    <w:rsid w:val="00E6519C"/>
    <w:rsid w:val="00E65424"/>
    <w:rsid w:val="00E655B4"/>
    <w:rsid w:val="00E65622"/>
    <w:rsid w:val="00E65D87"/>
    <w:rsid w:val="00E66367"/>
    <w:rsid w:val="00E665A7"/>
    <w:rsid w:val="00E666A1"/>
    <w:rsid w:val="00E669C3"/>
    <w:rsid w:val="00E66B8F"/>
    <w:rsid w:val="00E66C90"/>
    <w:rsid w:val="00E67741"/>
    <w:rsid w:val="00E6776E"/>
    <w:rsid w:val="00E67C12"/>
    <w:rsid w:val="00E7073F"/>
    <w:rsid w:val="00E70855"/>
    <w:rsid w:val="00E7086C"/>
    <w:rsid w:val="00E7159B"/>
    <w:rsid w:val="00E7169A"/>
    <w:rsid w:val="00E71A56"/>
    <w:rsid w:val="00E71BC3"/>
    <w:rsid w:val="00E71E13"/>
    <w:rsid w:val="00E722FA"/>
    <w:rsid w:val="00E72893"/>
    <w:rsid w:val="00E72E44"/>
    <w:rsid w:val="00E72FD9"/>
    <w:rsid w:val="00E7304B"/>
    <w:rsid w:val="00E735C8"/>
    <w:rsid w:val="00E73603"/>
    <w:rsid w:val="00E73CBF"/>
    <w:rsid w:val="00E73D5D"/>
    <w:rsid w:val="00E7444F"/>
    <w:rsid w:val="00E7549B"/>
    <w:rsid w:val="00E76C8E"/>
    <w:rsid w:val="00E76E5B"/>
    <w:rsid w:val="00E770DD"/>
    <w:rsid w:val="00E7759B"/>
    <w:rsid w:val="00E7765F"/>
    <w:rsid w:val="00E776B1"/>
    <w:rsid w:val="00E777C5"/>
    <w:rsid w:val="00E80377"/>
    <w:rsid w:val="00E80394"/>
    <w:rsid w:val="00E81373"/>
    <w:rsid w:val="00E81B95"/>
    <w:rsid w:val="00E81C19"/>
    <w:rsid w:val="00E82544"/>
    <w:rsid w:val="00E827BF"/>
    <w:rsid w:val="00E82A1E"/>
    <w:rsid w:val="00E8388B"/>
    <w:rsid w:val="00E83AA3"/>
    <w:rsid w:val="00E8411B"/>
    <w:rsid w:val="00E84396"/>
    <w:rsid w:val="00E8442E"/>
    <w:rsid w:val="00E844AC"/>
    <w:rsid w:val="00E845C4"/>
    <w:rsid w:val="00E84FF6"/>
    <w:rsid w:val="00E850F1"/>
    <w:rsid w:val="00E85AA6"/>
    <w:rsid w:val="00E85FC2"/>
    <w:rsid w:val="00E865A3"/>
    <w:rsid w:val="00E86A1D"/>
    <w:rsid w:val="00E8795F"/>
    <w:rsid w:val="00E907AD"/>
    <w:rsid w:val="00E909BE"/>
    <w:rsid w:val="00E90A5B"/>
    <w:rsid w:val="00E91910"/>
    <w:rsid w:val="00E91D5E"/>
    <w:rsid w:val="00E91E38"/>
    <w:rsid w:val="00E9252A"/>
    <w:rsid w:val="00E9299E"/>
    <w:rsid w:val="00E92C39"/>
    <w:rsid w:val="00E93165"/>
    <w:rsid w:val="00E932B6"/>
    <w:rsid w:val="00E937AD"/>
    <w:rsid w:val="00E93FFD"/>
    <w:rsid w:val="00E947D1"/>
    <w:rsid w:val="00E9485D"/>
    <w:rsid w:val="00E94A28"/>
    <w:rsid w:val="00E94F38"/>
    <w:rsid w:val="00E9544C"/>
    <w:rsid w:val="00E959B6"/>
    <w:rsid w:val="00E96497"/>
    <w:rsid w:val="00E966B9"/>
    <w:rsid w:val="00E96BF6"/>
    <w:rsid w:val="00E971A0"/>
    <w:rsid w:val="00EA055A"/>
    <w:rsid w:val="00EA0643"/>
    <w:rsid w:val="00EA08A5"/>
    <w:rsid w:val="00EA09CE"/>
    <w:rsid w:val="00EA0B82"/>
    <w:rsid w:val="00EA0F2A"/>
    <w:rsid w:val="00EA12F1"/>
    <w:rsid w:val="00EA1E6D"/>
    <w:rsid w:val="00EA2479"/>
    <w:rsid w:val="00EA26AB"/>
    <w:rsid w:val="00EA2AAD"/>
    <w:rsid w:val="00EA3936"/>
    <w:rsid w:val="00EA4196"/>
    <w:rsid w:val="00EA431A"/>
    <w:rsid w:val="00EA440F"/>
    <w:rsid w:val="00EA45E3"/>
    <w:rsid w:val="00EA483A"/>
    <w:rsid w:val="00EA53CC"/>
    <w:rsid w:val="00EA62F3"/>
    <w:rsid w:val="00EA67A9"/>
    <w:rsid w:val="00EA6BE9"/>
    <w:rsid w:val="00EA6F23"/>
    <w:rsid w:val="00EA79FC"/>
    <w:rsid w:val="00EA7B03"/>
    <w:rsid w:val="00EB0132"/>
    <w:rsid w:val="00EB0269"/>
    <w:rsid w:val="00EB07E5"/>
    <w:rsid w:val="00EB09DA"/>
    <w:rsid w:val="00EB0A75"/>
    <w:rsid w:val="00EB0D46"/>
    <w:rsid w:val="00EB0E39"/>
    <w:rsid w:val="00EB10DD"/>
    <w:rsid w:val="00EB1AD2"/>
    <w:rsid w:val="00EB1C47"/>
    <w:rsid w:val="00EB1D67"/>
    <w:rsid w:val="00EB2736"/>
    <w:rsid w:val="00EB2B2E"/>
    <w:rsid w:val="00EB2CFA"/>
    <w:rsid w:val="00EB2DB4"/>
    <w:rsid w:val="00EB3274"/>
    <w:rsid w:val="00EB32D7"/>
    <w:rsid w:val="00EB3DF2"/>
    <w:rsid w:val="00EB4263"/>
    <w:rsid w:val="00EB429D"/>
    <w:rsid w:val="00EB453C"/>
    <w:rsid w:val="00EB4759"/>
    <w:rsid w:val="00EB5491"/>
    <w:rsid w:val="00EB54C7"/>
    <w:rsid w:val="00EB57FF"/>
    <w:rsid w:val="00EB5A37"/>
    <w:rsid w:val="00EB5C5D"/>
    <w:rsid w:val="00EB5F15"/>
    <w:rsid w:val="00EB653C"/>
    <w:rsid w:val="00EB65A1"/>
    <w:rsid w:val="00EB6B8C"/>
    <w:rsid w:val="00EB7BDF"/>
    <w:rsid w:val="00EC0332"/>
    <w:rsid w:val="00EC040B"/>
    <w:rsid w:val="00EC0609"/>
    <w:rsid w:val="00EC1913"/>
    <w:rsid w:val="00EC1CB5"/>
    <w:rsid w:val="00EC1F0F"/>
    <w:rsid w:val="00EC2511"/>
    <w:rsid w:val="00EC2AD7"/>
    <w:rsid w:val="00EC3B4B"/>
    <w:rsid w:val="00EC3C4D"/>
    <w:rsid w:val="00EC3C79"/>
    <w:rsid w:val="00EC3E8E"/>
    <w:rsid w:val="00EC4E96"/>
    <w:rsid w:val="00EC543E"/>
    <w:rsid w:val="00EC55A5"/>
    <w:rsid w:val="00EC55D5"/>
    <w:rsid w:val="00EC5D4C"/>
    <w:rsid w:val="00EC7001"/>
    <w:rsid w:val="00EC712C"/>
    <w:rsid w:val="00EC7555"/>
    <w:rsid w:val="00EC7579"/>
    <w:rsid w:val="00EC7A90"/>
    <w:rsid w:val="00ED0297"/>
    <w:rsid w:val="00ED053F"/>
    <w:rsid w:val="00ED0EA5"/>
    <w:rsid w:val="00ED100C"/>
    <w:rsid w:val="00ED1231"/>
    <w:rsid w:val="00ED15E8"/>
    <w:rsid w:val="00ED16DB"/>
    <w:rsid w:val="00ED182A"/>
    <w:rsid w:val="00ED1C66"/>
    <w:rsid w:val="00ED2298"/>
    <w:rsid w:val="00ED2738"/>
    <w:rsid w:val="00ED2748"/>
    <w:rsid w:val="00ED28C9"/>
    <w:rsid w:val="00ED341F"/>
    <w:rsid w:val="00ED3A9A"/>
    <w:rsid w:val="00ED3CE7"/>
    <w:rsid w:val="00ED43F5"/>
    <w:rsid w:val="00ED4A03"/>
    <w:rsid w:val="00ED4D7B"/>
    <w:rsid w:val="00ED4EC3"/>
    <w:rsid w:val="00ED4F78"/>
    <w:rsid w:val="00ED52A0"/>
    <w:rsid w:val="00ED55D8"/>
    <w:rsid w:val="00ED577B"/>
    <w:rsid w:val="00ED5AEA"/>
    <w:rsid w:val="00ED5BF1"/>
    <w:rsid w:val="00ED6E20"/>
    <w:rsid w:val="00ED71EF"/>
    <w:rsid w:val="00EE035D"/>
    <w:rsid w:val="00EE0760"/>
    <w:rsid w:val="00EE0AB2"/>
    <w:rsid w:val="00EE0E6C"/>
    <w:rsid w:val="00EE0ECA"/>
    <w:rsid w:val="00EE17CD"/>
    <w:rsid w:val="00EE1901"/>
    <w:rsid w:val="00EE193C"/>
    <w:rsid w:val="00EE19CD"/>
    <w:rsid w:val="00EE1CFD"/>
    <w:rsid w:val="00EE1E18"/>
    <w:rsid w:val="00EE2218"/>
    <w:rsid w:val="00EE25F4"/>
    <w:rsid w:val="00EE2A08"/>
    <w:rsid w:val="00EE2A64"/>
    <w:rsid w:val="00EE2BF1"/>
    <w:rsid w:val="00EE39D7"/>
    <w:rsid w:val="00EE3C43"/>
    <w:rsid w:val="00EE3CB6"/>
    <w:rsid w:val="00EE3CE9"/>
    <w:rsid w:val="00EE3D00"/>
    <w:rsid w:val="00EE3E39"/>
    <w:rsid w:val="00EE3FDD"/>
    <w:rsid w:val="00EE426C"/>
    <w:rsid w:val="00EE4615"/>
    <w:rsid w:val="00EE4C78"/>
    <w:rsid w:val="00EE50DE"/>
    <w:rsid w:val="00EE5668"/>
    <w:rsid w:val="00EE5D8F"/>
    <w:rsid w:val="00EE6BB3"/>
    <w:rsid w:val="00EE70A6"/>
    <w:rsid w:val="00EE74F4"/>
    <w:rsid w:val="00EF0388"/>
    <w:rsid w:val="00EF0FB8"/>
    <w:rsid w:val="00EF151A"/>
    <w:rsid w:val="00EF16D0"/>
    <w:rsid w:val="00EF17E4"/>
    <w:rsid w:val="00EF1D51"/>
    <w:rsid w:val="00EF1D94"/>
    <w:rsid w:val="00EF2C2E"/>
    <w:rsid w:val="00EF2D6A"/>
    <w:rsid w:val="00EF2D83"/>
    <w:rsid w:val="00EF3CE6"/>
    <w:rsid w:val="00EF3E3B"/>
    <w:rsid w:val="00EF3E60"/>
    <w:rsid w:val="00EF4612"/>
    <w:rsid w:val="00EF4D64"/>
    <w:rsid w:val="00EF506F"/>
    <w:rsid w:val="00EF5F76"/>
    <w:rsid w:val="00EF7147"/>
    <w:rsid w:val="00EF7554"/>
    <w:rsid w:val="00EF7F75"/>
    <w:rsid w:val="00F003A8"/>
    <w:rsid w:val="00F00435"/>
    <w:rsid w:val="00F0087D"/>
    <w:rsid w:val="00F0095F"/>
    <w:rsid w:val="00F00D17"/>
    <w:rsid w:val="00F010CF"/>
    <w:rsid w:val="00F0180D"/>
    <w:rsid w:val="00F0184A"/>
    <w:rsid w:val="00F0216C"/>
    <w:rsid w:val="00F02F79"/>
    <w:rsid w:val="00F03794"/>
    <w:rsid w:val="00F03B19"/>
    <w:rsid w:val="00F03B91"/>
    <w:rsid w:val="00F03D02"/>
    <w:rsid w:val="00F046F3"/>
    <w:rsid w:val="00F04D6C"/>
    <w:rsid w:val="00F04DD4"/>
    <w:rsid w:val="00F04F2B"/>
    <w:rsid w:val="00F05051"/>
    <w:rsid w:val="00F05640"/>
    <w:rsid w:val="00F058E6"/>
    <w:rsid w:val="00F05D63"/>
    <w:rsid w:val="00F06326"/>
    <w:rsid w:val="00F06532"/>
    <w:rsid w:val="00F06922"/>
    <w:rsid w:val="00F06A7C"/>
    <w:rsid w:val="00F06F71"/>
    <w:rsid w:val="00F06FCC"/>
    <w:rsid w:val="00F07470"/>
    <w:rsid w:val="00F07F10"/>
    <w:rsid w:val="00F1062A"/>
    <w:rsid w:val="00F10ACE"/>
    <w:rsid w:val="00F10BE1"/>
    <w:rsid w:val="00F10E4E"/>
    <w:rsid w:val="00F10E6A"/>
    <w:rsid w:val="00F11045"/>
    <w:rsid w:val="00F11362"/>
    <w:rsid w:val="00F11AC0"/>
    <w:rsid w:val="00F12432"/>
    <w:rsid w:val="00F12A85"/>
    <w:rsid w:val="00F12B07"/>
    <w:rsid w:val="00F12E28"/>
    <w:rsid w:val="00F1323C"/>
    <w:rsid w:val="00F134B5"/>
    <w:rsid w:val="00F13629"/>
    <w:rsid w:val="00F141F4"/>
    <w:rsid w:val="00F142FE"/>
    <w:rsid w:val="00F15113"/>
    <w:rsid w:val="00F158BE"/>
    <w:rsid w:val="00F158DD"/>
    <w:rsid w:val="00F15CF9"/>
    <w:rsid w:val="00F16271"/>
    <w:rsid w:val="00F167B3"/>
    <w:rsid w:val="00F1781D"/>
    <w:rsid w:val="00F178DA"/>
    <w:rsid w:val="00F2104F"/>
    <w:rsid w:val="00F22209"/>
    <w:rsid w:val="00F2265F"/>
    <w:rsid w:val="00F226F0"/>
    <w:rsid w:val="00F22DB7"/>
    <w:rsid w:val="00F22F6F"/>
    <w:rsid w:val="00F237BC"/>
    <w:rsid w:val="00F23966"/>
    <w:rsid w:val="00F2428E"/>
    <w:rsid w:val="00F24DA5"/>
    <w:rsid w:val="00F24F67"/>
    <w:rsid w:val="00F25450"/>
    <w:rsid w:val="00F25502"/>
    <w:rsid w:val="00F25535"/>
    <w:rsid w:val="00F2555F"/>
    <w:rsid w:val="00F25D29"/>
    <w:rsid w:val="00F25FA3"/>
    <w:rsid w:val="00F26499"/>
    <w:rsid w:val="00F26887"/>
    <w:rsid w:val="00F269BE"/>
    <w:rsid w:val="00F26D78"/>
    <w:rsid w:val="00F26E91"/>
    <w:rsid w:val="00F2735D"/>
    <w:rsid w:val="00F279E8"/>
    <w:rsid w:val="00F3055D"/>
    <w:rsid w:val="00F3151D"/>
    <w:rsid w:val="00F31639"/>
    <w:rsid w:val="00F31E19"/>
    <w:rsid w:val="00F31E3F"/>
    <w:rsid w:val="00F31FAB"/>
    <w:rsid w:val="00F324EC"/>
    <w:rsid w:val="00F325F1"/>
    <w:rsid w:val="00F32C52"/>
    <w:rsid w:val="00F32CA7"/>
    <w:rsid w:val="00F342DB"/>
    <w:rsid w:val="00F3456C"/>
    <w:rsid w:val="00F345F1"/>
    <w:rsid w:val="00F359CA"/>
    <w:rsid w:val="00F35C33"/>
    <w:rsid w:val="00F362F0"/>
    <w:rsid w:val="00F3686A"/>
    <w:rsid w:val="00F36BFA"/>
    <w:rsid w:val="00F36C9B"/>
    <w:rsid w:val="00F36E0F"/>
    <w:rsid w:val="00F3700E"/>
    <w:rsid w:val="00F37354"/>
    <w:rsid w:val="00F40591"/>
    <w:rsid w:val="00F40E92"/>
    <w:rsid w:val="00F41313"/>
    <w:rsid w:val="00F41633"/>
    <w:rsid w:val="00F417FD"/>
    <w:rsid w:val="00F419AE"/>
    <w:rsid w:val="00F41BE3"/>
    <w:rsid w:val="00F41BE9"/>
    <w:rsid w:val="00F41DC7"/>
    <w:rsid w:val="00F41F6B"/>
    <w:rsid w:val="00F423C7"/>
    <w:rsid w:val="00F423DA"/>
    <w:rsid w:val="00F430CE"/>
    <w:rsid w:val="00F43419"/>
    <w:rsid w:val="00F43499"/>
    <w:rsid w:val="00F44260"/>
    <w:rsid w:val="00F443A2"/>
    <w:rsid w:val="00F44B38"/>
    <w:rsid w:val="00F44E84"/>
    <w:rsid w:val="00F45254"/>
    <w:rsid w:val="00F4586A"/>
    <w:rsid w:val="00F460D9"/>
    <w:rsid w:val="00F461EC"/>
    <w:rsid w:val="00F4645F"/>
    <w:rsid w:val="00F4678D"/>
    <w:rsid w:val="00F46AE2"/>
    <w:rsid w:val="00F46B9D"/>
    <w:rsid w:val="00F46C2C"/>
    <w:rsid w:val="00F46F11"/>
    <w:rsid w:val="00F470F0"/>
    <w:rsid w:val="00F47256"/>
    <w:rsid w:val="00F47836"/>
    <w:rsid w:val="00F4785F"/>
    <w:rsid w:val="00F47CDF"/>
    <w:rsid w:val="00F47D4C"/>
    <w:rsid w:val="00F47DA1"/>
    <w:rsid w:val="00F501BA"/>
    <w:rsid w:val="00F50E54"/>
    <w:rsid w:val="00F50FA5"/>
    <w:rsid w:val="00F51730"/>
    <w:rsid w:val="00F51810"/>
    <w:rsid w:val="00F51A36"/>
    <w:rsid w:val="00F533BF"/>
    <w:rsid w:val="00F53424"/>
    <w:rsid w:val="00F543DD"/>
    <w:rsid w:val="00F5450F"/>
    <w:rsid w:val="00F5459A"/>
    <w:rsid w:val="00F548E5"/>
    <w:rsid w:val="00F55730"/>
    <w:rsid w:val="00F5598C"/>
    <w:rsid w:val="00F55BB9"/>
    <w:rsid w:val="00F5614E"/>
    <w:rsid w:val="00F56384"/>
    <w:rsid w:val="00F56893"/>
    <w:rsid w:val="00F56CEA"/>
    <w:rsid w:val="00F56E08"/>
    <w:rsid w:val="00F57AB5"/>
    <w:rsid w:val="00F60558"/>
    <w:rsid w:val="00F6076C"/>
    <w:rsid w:val="00F60B2A"/>
    <w:rsid w:val="00F60C6C"/>
    <w:rsid w:val="00F60E23"/>
    <w:rsid w:val="00F60F85"/>
    <w:rsid w:val="00F613DF"/>
    <w:rsid w:val="00F61918"/>
    <w:rsid w:val="00F62548"/>
    <w:rsid w:val="00F62741"/>
    <w:rsid w:val="00F62F7C"/>
    <w:rsid w:val="00F649BB"/>
    <w:rsid w:val="00F64B9C"/>
    <w:rsid w:val="00F65076"/>
    <w:rsid w:val="00F65936"/>
    <w:rsid w:val="00F659BB"/>
    <w:rsid w:val="00F65D61"/>
    <w:rsid w:val="00F66361"/>
    <w:rsid w:val="00F665E7"/>
    <w:rsid w:val="00F66667"/>
    <w:rsid w:val="00F66CC4"/>
    <w:rsid w:val="00F67465"/>
    <w:rsid w:val="00F67855"/>
    <w:rsid w:val="00F67D72"/>
    <w:rsid w:val="00F67D89"/>
    <w:rsid w:val="00F67E35"/>
    <w:rsid w:val="00F701B6"/>
    <w:rsid w:val="00F702DF"/>
    <w:rsid w:val="00F7036A"/>
    <w:rsid w:val="00F70380"/>
    <w:rsid w:val="00F703F2"/>
    <w:rsid w:val="00F70406"/>
    <w:rsid w:val="00F70ABB"/>
    <w:rsid w:val="00F70C9F"/>
    <w:rsid w:val="00F70D46"/>
    <w:rsid w:val="00F7186B"/>
    <w:rsid w:val="00F71A75"/>
    <w:rsid w:val="00F729AB"/>
    <w:rsid w:val="00F72AD3"/>
    <w:rsid w:val="00F72E4A"/>
    <w:rsid w:val="00F73733"/>
    <w:rsid w:val="00F738E9"/>
    <w:rsid w:val="00F73B79"/>
    <w:rsid w:val="00F73C0B"/>
    <w:rsid w:val="00F73F9B"/>
    <w:rsid w:val="00F74340"/>
    <w:rsid w:val="00F75238"/>
    <w:rsid w:val="00F758A4"/>
    <w:rsid w:val="00F75CA5"/>
    <w:rsid w:val="00F76066"/>
    <w:rsid w:val="00F76F26"/>
    <w:rsid w:val="00F772A7"/>
    <w:rsid w:val="00F7758C"/>
    <w:rsid w:val="00F775B5"/>
    <w:rsid w:val="00F778F4"/>
    <w:rsid w:val="00F77BAF"/>
    <w:rsid w:val="00F77C45"/>
    <w:rsid w:val="00F77F75"/>
    <w:rsid w:val="00F80252"/>
    <w:rsid w:val="00F805E0"/>
    <w:rsid w:val="00F806B4"/>
    <w:rsid w:val="00F80E52"/>
    <w:rsid w:val="00F80EF5"/>
    <w:rsid w:val="00F811F8"/>
    <w:rsid w:val="00F813D3"/>
    <w:rsid w:val="00F814F5"/>
    <w:rsid w:val="00F818A2"/>
    <w:rsid w:val="00F81A96"/>
    <w:rsid w:val="00F81AA1"/>
    <w:rsid w:val="00F81AC3"/>
    <w:rsid w:val="00F82172"/>
    <w:rsid w:val="00F82365"/>
    <w:rsid w:val="00F8292A"/>
    <w:rsid w:val="00F82959"/>
    <w:rsid w:val="00F830D7"/>
    <w:rsid w:val="00F8319A"/>
    <w:rsid w:val="00F8347D"/>
    <w:rsid w:val="00F8472C"/>
    <w:rsid w:val="00F84E12"/>
    <w:rsid w:val="00F851DC"/>
    <w:rsid w:val="00F853EE"/>
    <w:rsid w:val="00F854AC"/>
    <w:rsid w:val="00F85C39"/>
    <w:rsid w:val="00F85E34"/>
    <w:rsid w:val="00F85F9D"/>
    <w:rsid w:val="00F86886"/>
    <w:rsid w:val="00F86A69"/>
    <w:rsid w:val="00F86CEA"/>
    <w:rsid w:val="00F86F83"/>
    <w:rsid w:val="00F87047"/>
    <w:rsid w:val="00F87316"/>
    <w:rsid w:val="00F8750F"/>
    <w:rsid w:val="00F876FD"/>
    <w:rsid w:val="00F87E1A"/>
    <w:rsid w:val="00F90039"/>
    <w:rsid w:val="00F901BD"/>
    <w:rsid w:val="00F904A8"/>
    <w:rsid w:val="00F90D14"/>
    <w:rsid w:val="00F91B6E"/>
    <w:rsid w:val="00F92735"/>
    <w:rsid w:val="00F92BEC"/>
    <w:rsid w:val="00F92C21"/>
    <w:rsid w:val="00F93978"/>
    <w:rsid w:val="00F940A8"/>
    <w:rsid w:val="00F941CE"/>
    <w:rsid w:val="00F945AD"/>
    <w:rsid w:val="00F94D9E"/>
    <w:rsid w:val="00F94F65"/>
    <w:rsid w:val="00F954BD"/>
    <w:rsid w:val="00F95A78"/>
    <w:rsid w:val="00F96156"/>
    <w:rsid w:val="00F96522"/>
    <w:rsid w:val="00F966ED"/>
    <w:rsid w:val="00F97211"/>
    <w:rsid w:val="00F9778F"/>
    <w:rsid w:val="00F977A1"/>
    <w:rsid w:val="00FA0550"/>
    <w:rsid w:val="00FA05D6"/>
    <w:rsid w:val="00FA09F8"/>
    <w:rsid w:val="00FA102D"/>
    <w:rsid w:val="00FA1270"/>
    <w:rsid w:val="00FA1AE8"/>
    <w:rsid w:val="00FA2B79"/>
    <w:rsid w:val="00FA316A"/>
    <w:rsid w:val="00FA3DFE"/>
    <w:rsid w:val="00FA3F41"/>
    <w:rsid w:val="00FA47D7"/>
    <w:rsid w:val="00FA4842"/>
    <w:rsid w:val="00FA49BD"/>
    <w:rsid w:val="00FA4E7F"/>
    <w:rsid w:val="00FA54DB"/>
    <w:rsid w:val="00FA5EE8"/>
    <w:rsid w:val="00FA6254"/>
    <w:rsid w:val="00FA69D0"/>
    <w:rsid w:val="00FA6C12"/>
    <w:rsid w:val="00FA6CEA"/>
    <w:rsid w:val="00FA72E7"/>
    <w:rsid w:val="00FB0716"/>
    <w:rsid w:val="00FB09B2"/>
    <w:rsid w:val="00FB0BBA"/>
    <w:rsid w:val="00FB0D8D"/>
    <w:rsid w:val="00FB1032"/>
    <w:rsid w:val="00FB1C5F"/>
    <w:rsid w:val="00FB1E38"/>
    <w:rsid w:val="00FB284C"/>
    <w:rsid w:val="00FB2CEB"/>
    <w:rsid w:val="00FB3045"/>
    <w:rsid w:val="00FB360E"/>
    <w:rsid w:val="00FB4543"/>
    <w:rsid w:val="00FB49DB"/>
    <w:rsid w:val="00FB4CA6"/>
    <w:rsid w:val="00FB61AB"/>
    <w:rsid w:val="00FB6EA1"/>
    <w:rsid w:val="00FB7966"/>
    <w:rsid w:val="00FC0368"/>
    <w:rsid w:val="00FC0406"/>
    <w:rsid w:val="00FC156F"/>
    <w:rsid w:val="00FC16AF"/>
    <w:rsid w:val="00FC2B95"/>
    <w:rsid w:val="00FC2F67"/>
    <w:rsid w:val="00FC32C9"/>
    <w:rsid w:val="00FC339C"/>
    <w:rsid w:val="00FC44AC"/>
    <w:rsid w:val="00FC470D"/>
    <w:rsid w:val="00FC4902"/>
    <w:rsid w:val="00FC49A2"/>
    <w:rsid w:val="00FC53BA"/>
    <w:rsid w:val="00FC5560"/>
    <w:rsid w:val="00FC5E19"/>
    <w:rsid w:val="00FC67BA"/>
    <w:rsid w:val="00FC6A35"/>
    <w:rsid w:val="00FC6A54"/>
    <w:rsid w:val="00FC720C"/>
    <w:rsid w:val="00FC74AB"/>
    <w:rsid w:val="00FC7677"/>
    <w:rsid w:val="00FC7845"/>
    <w:rsid w:val="00FC78FB"/>
    <w:rsid w:val="00FC799E"/>
    <w:rsid w:val="00FC7FD0"/>
    <w:rsid w:val="00FD05D4"/>
    <w:rsid w:val="00FD09DB"/>
    <w:rsid w:val="00FD11CA"/>
    <w:rsid w:val="00FD12FA"/>
    <w:rsid w:val="00FD1415"/>
    <w:rsid w:val="00FD151F"/>
    <w:rsid w:val="00FD22E3"/>
    <w:rsid w:val="00FD23D4"/>
    <w:rsid w:val="00FD284B"/>
    <w:rsid w:val="00FD2A0A"/>
    <w:rsid w:val="00FD2BB0"/>
    <w:rsid w:val="00FD2C46"/>
    <w:rsid w:val="00FD2CE1"/>
    <w:rsid w:val="00FD2CE3"/>
    <w:rsid w:val="00FD2D0E"/>
    <w:rsid w:val="00FD3A0E"/>
    <w:rsid w:val="00FD4165"/>
    <w:rsid w:val="00FD506C"/>
    <w:rsid w:val="00FD529D"/>
    <w:rsid w:val="00FD5367"/>
    <w:rsid w:val="00FD594C"/>
    <w:rsid w:val="00FD5EE0"/>
    <w:rsid w:val="00FD5F5D"/>
    <w:rsid w:val="00FD638E"/>
    <w:rsid w:val="00FD676F"/>
    <w:rsid w:val="00FD7147"/>
    <w:rsid w:val="00FD724E"/>
    <w:rsid w:val="00FD7A7E"/>
    <w:rsid w:val="00FD7B51"/>
    <w:rsid w:val="00FD7E3A"/>
    <w:rsid w:val="00FE0D0F"/>
    <w:rsid w:val="00FE146C"/>
    <w:rsid w:val="00FE157A"/>
    <w:rsid w:val="00FE1AF6"/>
    <w:rsid w:val="00FE3951"/>
    <w:rsid w:val="00FE3B03"/>
    <w:rsid w:val="00FE3CCA"/>
    <w:rsid w:val="00FE423D"/>
    <w:rsid w:val="00FE4346"/>
    <w:rsid w:val="00FE43F6"/>
    <w:rsid w:val="00FE45A4"/>
    <w:rsid w:val="00FE4E94"/>
    <w:rsid w:val="00FE5357"/>
    <w:rsid w:val="00FE5B1E"/>
    <w:rsid w:val="00FE5C95"/>
    <w:rsid w:val="00FE5DEB"/>
    <w:rsid w:val="00FE5E35"/>
    <w:rsid w:val="00FE5F58"/>
    <w:rsid w:val="00FE61B7"/>
    <w:rsid w:val="00FE6921"/>
    <w:rsid w:val="00FE6CBA"/>
    <w:rsid w:val="00FE6EDC"/>
    <w:rsid w:val="00FE74DE"/>
    <w:rsid w:val="00FE7832"/>
    <w:rsid w:val="00FE797C"/>
    <w:rsid w:val="00FE7BA4"/>
    <w:rsid w:val="00FE7C2D"/>
    <w:rsid w:val="00FE7CC6"/>
    <w:rsid w:val="00FF0522"/>
    <w:rsid w:val="00FF0824"/>
    <w:rsid w:val="00FF0851"/>
    <w:rsid w:val="00FF0A7E"/>
    <w:rsid w:val="00FF0FE6"/>
    <w:rsid w:val="00FF1182"/>
    <w:rsid w:val="00FF12EE"/>
    <w:rsid w:val="00FF185E"/>
    <w:rsid w:val="00FF1960"/>
    <w:rsid w:val="00FF1E4F"/>
    <w:rsid w:val="00FF1E98"/>
    <w:rsid w:val="00FF1F63"/>
    <w:rsid w:val="00FF1F6A"/>
    <w:rsid w:val="00FF22C9"/>
    <w:rsid w:val="00FF2332"/>
    <w:rsid w:val="00FF29D3"/>
    <w:rsid w:val="00FF3923"/>
    <w:rsid w:val="00FF3D32"/>
    <w:rsid w:val="00FF432C"/>
    <w:rsid w:val="00FF43F9"/>
    <w:rsid w:val="00FF4F74"/>
    <w:rsid w:val="00FF513F"/>
    <w:rsid w:val="00FF53A2"/>
    <w:rsid w:val="00FF5576"/>
    <w:rsid w:val="00FF58B8"/>
    <w:rsid w:val="00FF597E"/>
    <w:rsid w:val="00FF5A22"/>
    <w:rsid w:val="00FF5CAE"/>
    <w:rsid w:val="00FF5E8A"/>
    <w:rsid w:val="00FF5EC5"/>
    <w:rsid w:val="00FF6344"/>
    <w:rsid w:val="00FF649F"/>
    <w:rsid w:val="00FF696B"/>
    <w:rsid w:val="00FF6B72"/>
    <w:rsid w:val="00FF6F86"/>
    <w:rsid w:val="00FF7E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4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8C54A2"/>
    <w:pPr>
      <w:keepNext/>
      <w:keepLines/>
      <w:widowControl w:val="0"/>
      <w:autoSpaceDE/>
      <w:autoSpaceDN/>
      <w:adjustRightInd/>
      <w:spacing w:before="120" w:after="200"/>
      <w:ind w:left="360" w:firstLine="0"/>
      <w:outlineLvl w:val="4"/>
    </w:pPr>
    <w:rPr>
      <w:rFonts w:eastAsia="Times New Roman" w:cs="AF_Tabook"/>
      <w:noProof/>
      <w:color w:val="1F3864" w:themeColor="accent1" w:themeShade="80"/>
      <w:sz w:val="72"/>
      <w:szCs w:val="72"/>
      <w:shd w:val="clear" w:color="auto" w:fill="FFFFFF"/>
      <w:lang w:bidi="ar-SA"/>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8C54A2"/>
    <w:rPr>
      <w:rFonts w:ascii="AAA GoldenLotus" w:eastAsia="Times New Roman" w:hAnsi="AAA GoldenLotus" w:cs="AF_Tabook"/>
      <w:bCs/>
      <w:noProof/>
      <w:color w:val="1F3864" w:themeColor="accent1" w:themeShade="80"/>
      <w:sz w:val="72"/>
      <w:szCs w:val="72"/>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qFormat/>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8C54A2"/>
    <w:pPr>
      <w:keepNext/>
      <w:keepLines/>
      <w:widowControl w:val="0"/>
      <w:autoSpaceDE/>
      <w:autoSpaceDN/>
      <w:adjustRightInd/>
      <w:spacing w:before="120" w:after="200"/>
      <w:ind w:left="360" w:firstLine="0"/>
      <w:outlineLvl w:val="4"/>
    </w:pPr>
    <w:rPr>
      <w:rFonts w:eastAsia="Times New Roman" w:cs="AF_Tabook"/>
      <w:noProof/>
      <w:color w:val="1F3864" w:themeColor="accent1" w:themeShade="80"/>
      <w:sz w:val="72"/>
      <w:szCs w:val="72"/>
      <w:shd w:val="clear" w:color="auto" w:fill="FFFFFF"/>
      <w:lang w:bidi="ar-SA"/>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8C54A2"/>
    <w:rPr>
      <w:rFonts w:ascii="AAA GoldenLotus" w:eastAsia="Times New Roman" w:hAnsi="AAA GoldenLotus" w:cs="AF_Tabook"/>
      <w:bCs/>
      <w:noProof/>
      <w:color w:val="1F3864" w:themeColor="accent1" w:themeShade="80"/>
      <w:sz w:val="72"/>
      <w:szCs w:val="72"/>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qFormat/>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7A581-1FCA-4C5D-B492-D537CBE70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الروض template.dotx</Template>
  <TotalTime>7307</TotalTime>
  <Pages>1</Pages>
  <Words>3410</Words>
  <Characters>19441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Mohamed Shehata</cp:lastModifiedBy>
  <cp:revision>3504</cp:revision>
  <cp:lastPrinted>2026-02-02T08:49:00Z</cp:lastPrinted>
  <dcterms:created xsi:type="dcterms:W3CDTF">2025-11-11T00:11:00Z</dcterms:created>
  <dcterms:modified xsi:type="dcterms:W3CDTF">2026-02-02T08:50:00Z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